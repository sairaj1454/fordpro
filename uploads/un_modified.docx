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DD78C" w14:textId="77777777" w:rsidR="001512F6" w:rsidRPr="00105574" w:rsidRDefault="001512F6" w:rsidP="001512F6">
      <w:pPr>
        <w:keepNext/>
        <w:spacing w:line="14" w:lineRule="exact"/>
        <w:rPr>
          <w:b/>
          <w:noProof/>
          <w:sz w:val="17"/>
          <w:u w:val="single"/>
        </w:rPr>
        <w:sectPr w:rsidR="001512F6" w:rsidRPr="00105574" w:rsidSect="001512F6">
          <w:headerReference w:type="even" r:id="rId8"/>
          <w:headerReference w:type="default" r:id="rId9"/>
          <w:footerReference w:type="even" r:id="rId10"/>
          <w:footerReference w:type="default" r:id="rId11"/>
          <w:headerReference w:type="first" r:id="rId12"/>
          <w:footerReference w:type="first" r:id="rId13"/>
          <w:pgSz w:w="12240" w:h="15840" w:code="1"/>
          <w:pgMar w:top="720" w:right="907" w:bottom="720" w:left="907" w:header="432" w:footer="432" w:gutter="0"/>
          <w:pgNumType w:start="1"/>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10570"/>
      </w:tblGrid>
      <w:tr w:rsidR="001512F6" w:rsidRPr="00105574" w14:paraId="35B3E820" w14:textId="77777777" w:rsidTr="001512F6">
        <w:trPr>
          <w:cantSplit/>
        </w:trPr>
        <w:tc>
          <w:tcPr>
            <w:tcW w:w="10570" w:type="dxa"/>
            <w:shd w:val="clear" w:color="auto" w:fill="auto"/>
          </w:tcPr>
          <w:p w14:paraId="0EE2E031" w14:textId="77777777" w:rsidR="001512F6" w:rsidRPr="00105574" w:rsidRDefault="001512F6" w:rsidP="001512F6">
            <w:pPr>
              <w:keepNext/>
              <w:spacing w:after="80" w:line="170" w:lineRule="exact"/>
              <w:ind w:left="144"/>
              <w:rPr>
                <w:b/>
                <w:noProof/>
                <w:sz w:val="17"/>
                <w:u w:val="single"/>
              </w:rPr>
            </w:pPr>
            <w:r w:rsidRPr="00105574">
              <w:rPr>
                <w:b/>
                <w:noProof/>
                <w:sz w:val="17"/>
                <w:u w:val="single"/>
              </w:rPr>
              <w:t>OVERVIEW</w:t>
            </w:r>
          </w:p>
          <w:p w14:paraId="30BF7279" w14:textId="77777777" w:rsidR="001512F6" w:rsidRPr="00105574" w:rsidRDefault="001512F6" w:rsidP="001512F6">
            <w:pPr>
              <w:keepNext/>
              <w:spacing w:after="80" w:line="170" w:lineRule="exact"/>
              <w:ind w:left="144"/>
              <w:rPr>
                <w:b/>
                <w:noProof/>
                <w:sz w:val="17"/>
              </w:rPr>
            </w:pPr>
            <w:r w:rsidRPr="00105574">
              <w:rPr>
                <w:b/>
                <w:noProof/>
                <w:sz w:val="17"/>
              </w:rPr>
              <w:t>The 2025 Bronco Sport is an adventure-ready SUV, offering the perfect blend of rugged capability and stylish design – The Bronco of small SUVs. With unmistakable Bronco™ style, Bronco™ Sport delivers the off-road goods with smart 4x4 technology and unique features that help you enjoy the outdoor lifestyle.</w:t>
            </w:r>
          </w:p>
          <w:p w14:paraId="3B97480D" w14:textId="77777777" w:rsidR="001512F6" w:rsidRPr="00105574" w:rsidRDefault="001512F6" w:rsidP="001512F6">
            <w:pPr>
              <w:keepNext/>
              <w:spacing w:after="80" w:line="170" w:lineRule="exact"/>
              <w:ind w:left="144"/>
              <w:rPr>
                <w:b/>
                <w:noProof/>
                <w:sz w:val="17"/>
              </w:rPr>
            </w:pPr>
            <w:r w:rsidRPr="00105574">
              <w:rPr>
                <w:b/>
                <w:noProof/>
                <w:sz w:val="17"/>
              </w:rPr>
              <w:t xml:space="preserve">To learn more about the features on this vehicle, go to </w:t>
            </w:r>
            <w:hyperlink r:id="rId14" w:history="1">
              <w:r w:rsidRPr="00105574">
                <w:rPr>
                  <w:rStyle w:val="Hyperlink"/>
                  <w:b/>
                  <w:noProof/>
                  <w:sz w:val="17"/>
                </w:rPr>
                <w:t>www.fordesourcebook.com</w:t>
              </w:r>
            </w:hyperlink>
          </w:p>
        </w:tc>
      </w:tr>
    </w:tbl>
    <w:p w14:paraId="51DCDF74" w14:textId="77777777" w:rsidR="001512F6" w:rsidRPr="00105574" w:rsidRDefault="001512F6" w:rsidP="001512F6">
      <w:pPr>
        <w:spacing w:line="14" w:lineRule="exact"/>
        <w:rPr>
          <w:noProof/>
          <w:sz w:val="8"/>
        </w:rPr>
      </w:pPr>
    </w:p>
    <w:p w14:paraId="21753817" w14:textId="77777777" w:rsidR="001512F6" w:rsidRPr="00105574" w:rsidRDefault="001512F6" w:rsidP="001512F6">
      <w:pPr>
        <w:keepNext/>
        <w:spacing w:before="120" w:after="40" w:line="170" w:lineRule="exact"/>
        <w:ind w:left="144"/>
        <w:rPr>
          <w:b/>
          <w:noProof/>
          <w:sz w:val="17"/>
        </w:rPr>
        <w:sectPr w:rsidR="001512F6" w:rsidRPr="00105574" w:rsidSect="001512F6">
          <w:type w:val="continuous"/>
          <w:pgSz w:w="12240" w:h="15840" w:code="1"/>
          <w:pgMar w:top="720" w:right="907" w:bottom="720" w:left="907" w:header="432" w:footer="432" w:gutter="0"/>
          <w:pgNumType w:start="1"/>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6D594101" w14:textId="77777777" w:rsidTr="001512F6">
        <w:trPr>
          <w:cantSplit/>
        </w:trPr>
        <w:tc>
          <w:tcPr>
            <w:tcW w:w="5141" w:type="dxa"/>
            <w:shd w:val="clear" w:color="auto" w:fill="auto"/>
          </w:tcPr>
          <w:p w14:paraId="28F580C1" w14:textId="77777777" w:rsidR="001512F6" w:rsidRPr="00105574" w:rsidRDefault="001512F6" w:rsidP="001512F6">
            <w:pPr>
              <w:keepNext/>
              <w:spacing w:before="120" w:after="40" w:line="170" w:lineRule="exact"/>
              <w:ind w:left="144"/>
              <w:rPr>
                <w:b/>
                <w:noProof/>
                <w:sz w:val="17"/>
              </w:rPr>
            </w:pPr>
            <w:r w:rsidRPr="00105574">
              <w:rPr>
                <w:b/>
                <w:noProof/>
                <w:sz w:val="17"/>
              </w:rPr>
              <w:pict w14:anchorId="0EE5D863">
                <v:line id="_x0000_s2051" style="position:absolute;left:0;text-align:left;z-index:251648000" from="260pt,0" to="260pt,608.55pt"/>
              </w:pict>
            </w:r>
            <w:r w:rsidRPr="00105574">
              <w:rPr>
                <w:b/>
                <w:noProof/>
                <w:sz w:val="17"/>
              </w:rPr>
              <w:pict w14:anchorId="22AB02F1">
                <v:line id="_x0000_s2050" style="position:absolute;left:0;text-align:left;z-index:251646976" from="-3.35pt,.1pt" to="525.15pt,.1pt"/>
              </w:pict>
            </w:r>
            <w:r w:rsidRPr="00105574">
              <w:rPr>
                <w:b/>
                <w:noProof/>
                <w:sz w:val="17"/>
              </w:rPr>
              <w:t>SERIES/EQUIPMENT GROUP AVAILABILITY</w:t>
            </w:r>
          </w:p>
        </w:tc>
      </w:tr>
      <w:tr w:rsidR="001512F6" w:rsidRPr="00105574" w14:paraId="207650AC" w14:textId="77777777" w:rsidTr="001512F6">
        <w:trPr>
          <w:cantSplit/>
        </w:trPr>
        <w:tc>
          <w:tcPr>
            <w:tcW w:w="5141" w:type="dxa"/>
            <w:shd w:val="clear" w:color="auto" w:fill="auto"/>
          </w:tcPr>
          <w:p w14:paraId="141FBBDA"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noProof/>
                <w:sz w:val="15"/>
              </w:rPr>
              <w:t>Series Line Up: Big Bend™, Heritage (Not Available to Fleet), Free Wheeling™ (Not Available to Fleet), Outer Banks™, Badlands™</w:t>
            </w:r>
          </w:p>
        </w:tc>
      </w:tr>
    </w:tbl>
    <w:p w14:paraId="76018BFB"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7DDBA824" w14:textId="77777777" w:rsidTr="001512F6">
        <w:trPr>
          <w:cantSplit/>
        </w:trPr>
        <w:tc>
          <w:tcPr>
            <w:tcW w:w="5141" w:type="dxa"/>
            <w:shd w:val="clear" w:color="auto" w:fill="auto"/>
          </w:tcPr>
          <w:p w14:paraId="3464108C" w14:textId="77777777" w:rsidR="001512F6" w:rsidRPr="00105574" w:rsidRDefault="001512F6" w:rsidP="001512F6">
            <w:pPr>
              <w:keepNext/>
              <w:spacing w:before="120" w:after="40" w:line="170" w:lineRule="exact"/>
              <w:ind w:left="144"/>
              <w:rPr>
                <w:b/>
                <w:noProof/>
                <w:sz w:val="17"/>
              </w:rPr>
            </w:pPr>
            <w:r w:rsidRPr="00105574">
              <w:rPr>
                <w:b/>
                <w:noProof/>
                <w:sz w:val="17"/>
              </w:rPr>
              <w:t>MECHANICAL</w:t>
            </w:r>
          </w:p>
        </w:tc>
      </w:tr>
      <w:tr w:rsidR="001512F6" w:rsidRPr="00105574" w14:paraId="01150B64" w14:textId="77777777" w:rsidTr="001512F6">
        <w:trPr>
          <w:cantSplit/>
        </w:trPr>
        <w:tc>
          <w:tcPr>
            <w:tcW w:w="5141" w:type="dxa"/>
            <w:shd w:val="clear" w:color="auto" w:fill="auto"/>
          </w:tcPr>
          <w:p w14:paraId="6ECE72BF" w14:textId="77777777" w:rsidR="001512F6" w:rsidRPr="00105574" w:rsidRDefault="001512F6" w:rsidP="001512F6">
            <w:pPr>
              <w:keepNext/>
              <w:tabs>
                <w:tab w:val="left" w:pos="360"/>
              </w:tabs>
              <w:spacing w:line="170" w:lineRule="exact"/>
              <w:ind w:left="360" w:hanging="266"/>
              <w:rPr>
                <w:b/>
                <w:bCs/>
                <w:i/>
                <w:iCs/>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28B35CAF" w14:textId="77777777" w:rsidTr="001512F6">
        <w:trPr>
          <w:cantSplit/>
        </w:trPr>
        <w:tc>
          <w:tcPr>
            <w:tcW w:w="5141" w:type="dxa"/>
            <w:shd w:val="clear" w:color="auto" w:fill="auto"/>
          </w:tcPr>
          <w:p w14:paraId="1F62B480"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43D6A12F" w14:textId="77777777" w:rsidTr="001512F6">
        <w:trPr>
          <w:cantSplit/>
        </w:trPr>
        <w:tc>
          <w:tcPr>
            <w:tcW w:w="5141" w:type="dxa"/>
            <w:shd w:val="clear" w:color="auto" w:fill="auto"/>
          </w:tcPr>
          <w:p w14:paraId="03F75DD0" w14:textId="77777777" w:rsidR="001512F6" w:rsidRPr="00105574" w:rsidRDefault="001512F6" w:rsidP="001512F6">
            <w:pPr>
              <w:keepNext/>
              <w:tabs>
                <w:tab w:val="left" w:pos="360"/>
              </w:tabs>
              <w:spacing w:line="170" w:lineRule="exact"/>
              <w:ind w:left="360" w:hanging="216"/>
              <w:rPr>
                <w:b/>
                <w:bCs/>
                <w:i/>
                <w:iCs/>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3AB905C5" w14:textId="77777777" w:rsidTr="001512F6">
        <w:trPr>
          <w:cantSplit/>
        </w:trPr>
        <w:tc>
          <w:tcPr>
            <w:tcW w:w="5141" w:type="dxa"/>
            <w:shd w:val="clear" w:color="auto" w:fill="auto"/>
          </w:tcPr>
          <w:p w14:paraId="1BF25524"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2F15BF8C" w14:textId="77777777" w:rsidTr="001512F6">
        <w:trPr>
          <w:cantSplit/>
        </w:trPr>
        <w:tc>
          <w:tcPr>
            <w:tcW w:w="5141" w:type="dxa"/>
            <w:shd w:val="clear" w:color="auto" w:fill="auto"/>
          </w:tcPr>
          <w:p w14:paraId="671F192D" w14:textId="77777777" w:rsidR="001512F6" w:rsidRPr="00105574" w:rsidRDefault="001512F6" w:rsidP="001512F6">
            <w:pPr>
              <w:keepNext/>
              <w:tabs>
                <w:tab w:val="left" w:pos="360"/>
              </w:tabs>
              <w:spacing w:line="170" w:lineRule="exact"/>
              <w:ind w:left="360" w:hanging="216"/>
              <w:rPr>
                <w:b/>
                <w:bCs/>
                <w:i/>
                <w:iCs/>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7EE94EC5" w14:textId="77777777" w:rsidTr="001512F6">
        <w:trPr>
          <w:cantSplit/>
        </w:trPr>
        <w:tc>
          <w:tcPr>
            <w:tcW w:w="5141" w:type="dxa"/>
            <w:shd w:val="clear" w:color="auto" w:fill="auto"/>
          </w:tcPr>
          <w:p w14:paraId="70621C6C"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bl>
    <w:p w14:paraId="577FDF5D"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6CAA462B" w14:textId="77777777" w:rsidTr="001512F6">
        <w:trPr>
          <w:cantSplit/>
        </w:trPr>
        <w:tc>
          <w:tcPr>
            <w:tcW w:w="5141" w:type="dxa"/>
            <w:shd w:val="clear" w:color="auto" w:fill="auto"/>
          </w:tcPr>
          <w:p w14:paraId="5FA8E01B" w14:textId="77777777" w:rsidR="001512F6" w:rsidRPr="00105574" w:rsidRDefault="001512F6" w:rsidP="001512F6">
            <w:pPr>
              <w:keepNext/>
              <w:spacing w:before="120" w:after="40" w:line="170" w:lineRule="exact"/>
              <w:ind w:left="144"/>
              <w:rPr>
                <w:b/>
                <w:noProof/>
                <w:sz w:val="17"/>
              </w:rPr>
            </w:pPr>
            <w:r w:rsidRPr="00105574">
              <w:rPr>
                <w:b/>
                <w:noProof/>
                <w:sz w:val="17"/>
              </w:rPr>
              <w:t>EXTERIOR</w:t>
            </w:r>
          </w:p>
        </w:tc>
      </w:tr>
      <w:tr w:rsidR="001512F6" w:rsidRPr="00105574" w14:paraId="15B7AF86" w14:textId="77777777" w:rsidTr="001512F6">
        <w:trPr>
          <w:cantSplit/>
        </w:trPr>
        <w:tc>
          <w:tcPr>
            <w:tcW w:w="5141" w:type="dxa"/>
            <w:shd w:val="clear" w:color="auto" w:fill="auto"/>
          </w:tcPr>
          <w:p w14:paraId="5B52E212"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noProof/>
                <w:sz w:val="15"/>
              </w:rPr>
              <w:t>Wheels</w:t>
            </w:r>
          </w:p>
        </w:tc>
      </w:tr>
      <w:tr w:rsidR="001512F6" w:rsidRPr="00105574" w14:paraId="0DC942B3" w14:textId="77777777" w:rsidTr="001512F6">
        <w:trPr>
          <w:cantSplit/>
        </w:trPr>
        <w:tc>
          <w:tcPr>
            <w:tcW w:w="5141" w:type="dxa"/>
            <w:shd w:val="clear" w:color="auto" w:fill="auto"/>
          </w:tcPr>
          <w:p w14:paraId="42D55922"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17” Carbonized Gray-Painted High Gloss Aluminum (Standard on Big Bend™)</w:t>
            </w:r>
          </w:p>
        </w:tc>
      </w:tr>
      <w:tr w:rsidR="001512F6" w:rsidRPr="00105574" w14:paraId="7C7ACDE7" w14:textId="77777777" w:rsidTr="001512F6">
        <w:trPr>
          <w:cantSplit/>
        </w:trPr>
        <w:tc>
          <w:tcPr>
            <w:tcW w:w="5141" w:type="dxa"/>
            <w:shd w:val="clear" w:color="auto" w:fill="auto"/>
          </w:tcPr>
          <w:p w14:paraId="7D107C3B"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17” Matte Black-Painted (Included in Black Appearance Package (67G) on Big Bend™)</w:t>
            </w:r>
          </w:p>
        </w:tc>
      </w:tr>
      <w:tr w:rsidR="001512F6" w:rsidRPr="00105574" w14:paraId="663C8A81" w14:textId="77777777" w:rsidTr="001512F6">
        <w:trPr>
          <w:cantSplit/>
        </w:trPr>
        <w:tc>
          <w:tcPr>
            <w:tcW w:w="5141" w:type="dxa"/>
            <w:shd w:val="clear" w:color="auto" w:fill="auto"/>
          </w:tcPr>
          <w:p w14:paraId="0E3A1B78"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17” Carbonized Gray-Painted Aluminum (Included in Black Diamond Package (67C) on Big Bend™)</w:t>
            </w:r>
          </w:p>
        </w:tc>
      </w:tr>
      <w:tr w:rsidR="001512F6" w:rsidRPr="00105574" w14:paraId="2F7D7CDC" w14:textId="77777777" w:rsidTr="001512F6">
        <w:trPr>
          <w:cantSplit/>
        </w:trPr>
        <w:tc>
          <w:tcPr>
            <w:tcW w:w="5141" w:type="dxa"/>
            <w:shd w:val="clear" w:color="auto" w:fill="auto"/>
          </w:tcPr>
          <w:p w14:paraId="3B9A74BE"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17” Ebony Race Red-Painted (Standard on Free Wheeling™)</w:t>
            </w:r>
          </w:p>
        </w:tc>
      </w:tr>
      <w:tr w:rsidR="001512F6" w:rsidRPr="00105574" w14:paraId="35FC20A6" w14:textId="77777777" w:rsidTr="001512F6">
        <w:trPr>
          <w:cantSplit/>
        </w:trPr>
        <w:tc>
          <w:tcPr>
            <w:tcW w:w="5141" w:type="dxa"/>
            <w:shd w:val="clear" w:color="auto" w:fill="auto"/>
          </w:tcPr>
          <w:p w14:paraId="7C2BC39C"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18” Machined-Face Ebony Black-Painted (Standard on Outer Banks™)</w:t>
            </w:r>
          </w:p>
        </w:tc>
      </w:tr>
      <w:tr w:rsidR="001512F6" w:rsidRPr="00105574" w14:paraId="74FB7183" w14:textId="77777777" w:rsidTr="001512F6">
        <w:trPr>
          <w:cantSplit/>
        </w:trPr>
        <w:tc>
          <w:tcPr>
            <w:tcW w:w="5141" w:type="dxa"/>
            <w:shd w:val="clear" w:color="auto" w:fill="auto"/>
          </w:tcPr>
          <w:p w14:paraId="247D4637"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 xml:space="preserve">17” Ebony Black-Painted Aluminum (Included in the Sasquatch™ Outer Banks™ Package (67A) on Outer Banks™ and Sasquatch™ Badlands™ Package (67B) on Badlands™) </w:t>
            </w:r>
            <w:r w:rsidRPr="00105574">
              <w:rPr>
                <w:noProof/>
                <w:sz w:val="15"/>
              </w:rPr>
              <w:sym w:font="Wingdings" w:char="00AB"/>
            </w:r>
          </w:p>
        </w:tc>
      </w:tr>
      <w:tr w:rsidR="001512F6" w:rsidRPr="00105574" w14:paraId="16409077" w14:textId="77777777" w:rsidTr="001512F6">
        <w:trPr>
          <w:cantSplit/>
        </w:trPr>
        <w:tc>
          <w:tcPr>
            <w:tcW w:w="5141" w:type="dxa"/>
            <w:shd w:val="clear" w:color="auto" w:fill="auto"/>
          </w:tcPr>
          <w:p w14:paraId="6D3E9E01"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17” Carbonized Gray-Painted Low Gloss Aluminum (Standard on Badlands™)</w:t>
            </w:r>
          </w:p>
        </w:tc>
      </w:tr>
      <w:tr w:rsidR="001512F6" w:rsidRPr="00105574" w14:paraId="11C959E9" w14:textId="77777777" w:rsidTr="001512F6">
        <w:trPr>
          <w:cantSplit/>
        </w:trPr>
        <w:tc>
          <w:tcPr>
            <w:tcW w:w="5141" w:type="dxa"/>
            <w:shd w:val="clear" w:color="auto" w:fill="auto"/>
          </w:tcPr>
          <w:p w14:paraId="45F2E1B3" w14:textId="77777777" w:rsidR="001512F6" w:rsidRPr="00105574"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122D7778" w14:textId="77777777" w:rsidTr="001512F6">
        <w:trPr>
          <w:cantSplit/>
        </w:trPr>
        <w:tc>
          <w:tcPr>
            <w:tcW w:w="5141" w:type="dxa"/>
            <w:shd w:val="clear" w:color="auto" w:fill="auto"/>
          </w:tcPr>
          <w:p w14:paraId="748AF6DD"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Towing Capability is Standard on Badlands™ series</w:t>
            </w:r>
          </w:p>
        </w:tc>
      </w:tr>
      <w:tr w:rsidR="001512F6" w:rsidRPr="00105574" w14:paraId="2648DD59" w14:textId="77777777" w:rsidTr="001512F6">
        <w:trPr>
          <w:cantSplit/>
        </w:trPr>
        <w:tc>
          <w:tcPr>
            <w:tcW w:w="5141" w:type="dxa"/>
            <w:shd w:val="clear" w:color="auto" w:fill="auto"/>
          </w:tcPr>
          <w:p w14:paraId="754D01BE"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0E9A9DC5" w14:textId="77777777" w:rsidTr="001512F6">
        <w:trPr>
          <w:cantSplit/>
        </w:trPr>
        <w:tc>
          <w:tcPr>
            <w:tcW w:w="5141" w:type="dxa"/>
            <w:shd w:val="clear" w:color="auto" w:fill="auto"/>
          </w:tcPr>
          <w:p w14:paraId="5460549B"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00851684" w14:textId="77777777" w:rsidTr="001512F6">
        <w:trPr>
          <w:cantSplit/>
        </w:trPr>
        <w:tc>
          <w:tcPr>
            <w:tcW w:w="5141" w:type="dxa"/>
            <w:shd w:val="clear" w:color="auto" w:fill="auto"/>
          </w:tcPr>
          <w:p w14:paraId="5CA351C7"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58A0E865" w14:textId="77777777" w:rsidTr="001512F6">
        <w:trPr>
          <w:cantSplit/>
        </w:trPr>
        <w:tc>
          <w:tcPr>
            <w:tcW w:w="5141" w:type="dxa"/>
            <w:shd w:val="clear" w:color="auto" w:fill="auto"/>
          </w:tcPr>
          <w:p w14:paraId="0CBD638E"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19164BBB" w14:textId="77777777" w:rsidTr="001512F6">
        <w:trPr>
          <w:cantSplit/>
        </w:trPr>
        <w:tc>
          <w:tcPr>
            <w:tcW w:w="5141" w:type="dxa"/>
            <w:shd w:val="clear" w:color="auto" w:fill="auto"/>
          </w:tcPr>
          <w:p w14:paraId="30005DAC" w14:textId="77777777" w:rsidR="001512F6" w:rsidRPr="00105574" w:rsidRDefault="001512F6" w:rsidP="001512F6">
            <w:pPr>
              <w:keepNext/>
              <w:tabs>
                <w:tab w:val="left" w:pos="360"/>
              </w:tabs>
              <w:spacing w:line="170" w:lineRule="exact"/>
              <w:ind w:left="360" w:hanging="216"/>
              <w:rPr>
                <w:b/>
                <w:i/>
                <w:noProof/>
                <w:sz w:val="15"/>
              </w:rPr>
            </w:pPr>
            <w:r w:rsidRPr="00105574">
              <w:rPr>
                <w:rFonts w:cs="Arial"/>
                <w:noProof/>
                <w:sz w:val="15"/>
              </w:rPr>
              <w:t>●</w:t>
            </w:r>
            <w:r w:rsidRPr="00105574">
              <w:rPr>
                <w:rFonts w:cs="Arial"/>
                <w:noProof/>
                <w:sz w:val="15"/>
              </w:rPr>
              <w:tab/>
            </w:r>
            <w:r w:rsidRPr="00105574">
              <w:rPr>
                <w:b/>
                <w:i/>
                <w:noProof/>
                <w:sz w:val="15"/>
              </w:rPr>
              <w:t>New Paint Colors</w:t>
            </w:r>
          </w:p>
        </w:tc>
      </w:tr>
      <w:tr w:rsidR="001512F6" w:rsidRPr="00105574" w14:paraId="2177233B" w14:textId="77777777" w:rsidTr="001512F6">
        <w:trPr>
          <w:cantSplit/>
        </w:trPr>
        <w:tc>
          <w:tcPr>
            <w:tcW w:w="5141" w:type="dxa"/>
            <w:shd w:val="clear" w:color="auto" w:fill="auto"/>
          </w:tcPr>
          <w:p w14:paraId="0763F9E9"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Ruby Red Metallic Tinted Clearcoat (RR)</w:t>
            </w:r>
          </w:p>
        </w:tc>
      </w:tr>
      <w:tr w:rsidR="001512F6" w:rsidRPr="00105574" w14:paraId="01B461B6" w14:textId="77777777" w:rsidTr="001512F6">
        <w:trPr>
          <w:cantSplit/>
        </w:trPr>
        <w:tc>
          <w:tcPr>
            <w:tcW w:w="5141" w:type="dxa"/>
            <w:shd w:val="clear" w:color="auto" w:fill="auto"/>
          </w:tcPr>
          <w:p w14:paraId="728F6220"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Velocity Blue Metallic (E7)</w:t>
            </w:r>
          </w:p>
        </w:tc>
      </w:tr>
      <w:tr w:rsidR="001512F6" w:rsidRPr="00105574" w14:paraId="47B14458" w14:textId="77777777" w:rsidTr="001512F6">
        <w:trPr>
          <w:cantSplit/>
        </w:trPr>
        <w:tc>
          <w:tcPr>
            <w:tcW w:w="5141" w:type="dxa"/>
            <w:shd w:val="clear" w:color="auto" w:fill="auto"/>
          </w:tcPr>
          <w:p w14:paraId="00152ECE"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i/>
                <w:noProof/>
                <w:sz w:val="15"/>
              </w:rPr>
              <w:t>Deleted Paint Colors</w:t>
            </w:r>
          </w:p>
        </w:tc>
      </w:tr>
      <w:tr w:rsidR="001512F6" w:rsidRPr="00105574" w14:paraId="34F7B87B" w14:textId="77777777" w:rsidTr="001512F6">
        <w:trPr>
          <w:cantSplit/>
        </w:trPr>
        <w:tc>
          <w:tcPr>
            <w:tcW w:w="5141" w:type="dxa"/>
            <w:shd w:val="clear" w:color="auto" w:fill="auto"/>
          </w:tcPr>
          <w:p w14:paraId="7697B495"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Atlas Blue Metallic (B3)</w:t>
            </w:r>
          </w:p>
        </w:tc>
      </w:tr>
      <w:tr w:rsidR="001512F6" w:rsidRPr="00105574" w14:paraId="5C65BC43" w14:textId="77777777" w:rsidTr="001512F6">
        <w:trPr>
          <w:cantSplit/>
        </w:trPr>
        <w:tc>
          <w:tcPr>
            <w:tcW w:w="5141" w:type="dxa"/>
            <w:shd w:val="clear" w:color="auto" w:fill="auto"/>
          </w:tcPr>
          <w:p w14:paraId="1E6D265F"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Cactus Gray (NE)</w:t>
            </w:r>
          </w:p>
        </w:tc>
      </w:tr>
      <w:tr w:rsidR="001512F6" w:rsidRPr="00105574" w14:paraId="4769FE08" w14:textId="77777777" w:rsidTr="001512F6">
        <w:trPr>
          <w:cantSplit/>
        </w:trPr>
        <w:tc>
          <w:tcPr>
            <w:tcW w:w="5141" w:type="dxa"/>
            <w:shd w:val="clear" w:color="auto" w:fill="auto"/>
          </w:tcPr>
          <w:p w14:paraId="45F4478E"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Hot Pepper Red Metallic Tinted Clearcoat (EA)</w:t>
            </w:r>
          </w:p>
        </w:tc>
      </w:tr>
    </w:tbl>
    <w:p w14:paraId="484364E1"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7CD8A160" w14:textId="77777777" w:rsidTr="001512F6">
        <w:trPr>
          <w:cantSplit/>
        </w:trPr>
        <w:tc>
          <w:tcPr>
            <w:tcW w:w="5141" w:type="dxa"/>
            <w:shd w:val="clear" w:color="auto" w:fill="auto"/>
          </w:tcPr>
          <w:p w14:paraId="5C81DBC3" w14:textId="77777777" w:rsidR="001512F6" w:rsidRPr="00105574" w:rsidRDefault="001512F6" w:rsidP="001512F6">
            <w:pPr>
              <w:keepNext/>
              <w:spacing w:before="120" w:after="40" w:line="170" w:lineRule="exact"/>
              <w:ind w:left="144"/>
              <w:rPr>
                <w:b/>
                <w:noProof/>
                <w:sz w:val="17"/>
              </w:rPr>
            </w:pPr>
            <w:r w:rsidRPr="00105574">
              <w:rPr>
                <w:b/>
                <w:noProof/>
                <w:sz w:val="17"/>
              </w:rPr>
              <w:t>INTERIOR/COMFORT</w:t>
            </w:r>
          </w:p>
        </w:tc>
      </w:tr>
      <w:tr w:rsidR="001512F6" w:rsidRPr="00105574" w14:paraId="19014D15" w14:textId="77777777" w:rsidTr="001512F6">
        <w:trPr>
          <w:cantSplit/>
        </w:trPr>
        <w:tc>
          <w:tcPr>
            <w:tcW w:w="5141" w:type="dxa"/>
            <w:shd w:val="clear" w:color="auto" w:fill="auto"/>
          </w:tcPr>
          <w:p w14:paraId="1DB3E267" w14:textId="77777777" w:rsidR="001512F6" w:rsidRPr="00105574"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5506C60F" w14:textId="77777777" w:rsidTr="001512F6">
        <w:trPr>
          <w:cantSplit/>
        </w:trPr>
        <w:tc>
          <w:tcPr>
            <w:tcW w:w="5141" w:type="dxa"/>
            <w:shd w:val="clear" w:color="auto" w:fill="auto"/>
          </w:tcPr>
          <w:p w14:paraId="61F6D2ED"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12.3” Screen is Standard on All Series in the Instrument Panel Cluster</w:t>
            </w:r>
          </w:p>
        </w:tc>
      </w:tr>
      <w:tr w:rsidR="001512F6" w:rsidRPr="00105574" w14:paraId="28ACE05C" w14:textId="77777777" w:rsidTr="001512F6">
        <w:trPr>
          <w:cantSplit/>
        </w:trPr>
        <w:tc>
          <w:tcPr>
            <w:tcW w:w="5141" w:type="dxa"/>
            <w:shd w:val="clear" w:color="auto" w:fill="auto"/>
          </w:tcPr>
          <w:p w14:paraId="7FE8FFDE"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16EA0BD8" w14:textId="77777777" w:rsidTr="001512F6">
        <w:trPr>
          <w:cantSplit/>
        </w:trPr>
        <w:tc>
          <w:tcPr>
            <w:tcW w:w="5141" w:type="dxa"/>
            <w:shd w:val="clear" w:color="auto" w:fill="auto"/>
          </w:tcPr>
          <w:p w14:paraId="0B27F4E1"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Carpeted Cargo Floor is now standard on Big Bend™, Free Wheeling™ and Outer Banks™ series</w:t>
            </w:r>
          </w:p>
        </w:tc>
      </w:tr>
      <w:tr w:rsidR="001512F6" w:rsidRPr="00105574" w14:paraId="2B7E7CFB" w14:textId="77777777" w:rsidTr="001512F6">
        <w:trPr>
          <w:cantSplit/>
        </w:trPr>
        <w:tc>
          <w:tcPr>
            <w:tcW w:w="5141" w:type="dxa"/>
            <w:shd w:val="clear" w:color="auto" w:fill="auto"/>
          </w:tcPr>
          <w:p w14:paraId="2BD52879"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01A40000" w14:textId="77777777" w:rsidTr="001512F6">
        <w:trPr>
          <w:cantSplit/>
        </w:trPr>
        <w:tc>
          <w:tcPr>
            <w:tcW w:w="5141" w:type="dxa"/>
            <w:shd w:val="clear" w:color="auto" w:fill="auto"/>
          </w:tcPr>
          <w:p w14:paraId="2E8D668D"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Seatback Carpeted with Rubberized Seatback Mat (66B) from Big Bend™ and Free Wheeling™ series</w:t>
            </w:r>
          </w:p>
        </w:tc>
      </w:tr>
    </w:tbl>
    <w:p w14:paraId="0BA0AC23"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2E940BE1" w14:textId="77777777" w:rsidTr="001512F6">
        <w:trPr>
          <w:cantSplit/>
        </w:trPr>
        <w:tc>
          <w:tcPr>
            <w:tcW w:w="5141" w:type="dxa"/>
            <w:shd w:val="clear" w:color="auto" w:fill="auto"/>
          </w:tcPr>
          <w:p w14:paraId="2DF86DAB" w14:textId="77777777" w:rsidR="001512F6" w:rsidRPr="00105574" w:rsidRDefault="001512F6" w:rsidP="001512F6">
            <w:pPr>
              <w:keepNext/>
              <w:spacing w:before="120" w:after="40" w:line="170" w:lineRule="exact"/>
              <w:ind w:left="144"/>
              <w:rPr>
                <w:b/>
                <w:noProof/>
                <w:sz w:val="17"/>
              </w:rPr>
            </w:pPr>
            <w:r w:rsidRPr="00105574">
              <w:rPr>
                <w:b/>
                <w:noProof/>
                <w:sz w:val="17"/>
              </w:rPr>
              <w:t>SAFETY/SECURITY</w:t>
            </w:r>
          </w:p>
        </w:tc>
      </w:tr>
      <w:tr w:rsidR="001512F6" w:rsidRPr="00105574" w14:paraId="78A2F75A" w14:textId="77777777" w:rsidTr="001512F6">
        <w:trPr>
          <w:cantSplit/>
        </w:trPr>
        <w:tc>
          <w:tcPr>
            <w:tcW w:w="5141" w:type="dxa"/>
            <w:shd w:val="clear" w:color="auto" w:fill="auto"/>
          </w:tcPr>
          <w:p w14:paraId="00989544" w14:textId="77777777" w:rsidR="001512F6" w:rsidRPr="00105574" w:rsidDel="00794342"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32394EBE" w14:textId="77777777" w:rsidTr="001512F6">
        <w:trPr>
          <w:cantSplit/>
        </w:trPr>
        <w:tc>
          <w:tcPr>
            <w:tcW w:w="5141" w:type="dxa"/>
            <w:shd w:val="clear" w:color="auto" w:fill="auto"/>
          </w:tcPr>
          <w:p w14:paraId="1EF82F3F" w14:textId="77777777" w:rsidR="001512F6" w:rsidRPr="00105574" w:rsidDel="00794342"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07D4BBC9" w14:textId="77777777" w:rsidTr="001512F6">
        <w:trPr>
          <w:cantSplit/>
        </w:trPr>
        <w:tc>
          <w:tcPr>
            <w:tcW w:w="5141" w:type="dxa"/>
            <w:shd w:val="clear" w:color="auto" w:fill="auto"/>
          </w:tcPr>
          <w:p w14:paraId="5B8E941B" w14:textId="77777777" w:rsidR="001512F6" w:rsidRPr="00105574" w:rsidDel="00794342"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0C7767C1" w14:textId="77777777" w:rsidTr="001512F6">
        <w:trPr>
          <w:cantSplit/>
        </w:trPr>
        <w:tc>
          <w:tcPr>
            <w:tcW w:w="5141" w:type="dxa"/>
            <w:shd w:val="clear" w:color="auto" w:fill="auto"/>
          </w:tcPr>
          <w:p w14:paraId="0734B7AF" w14:textId="77777777" w:rsidR="001512F6" w:rsidRPr="00105574" w:rsidDel="00794342"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71003084" w14:textId="77777777" w:rsidTr="001512F6">
        <w:trPr>
          <w:cantSplit/>
        </w:trPr>
        <w:tc>
          <w:tcPr>
            <w:tcW w:w="5141" w:type="dxa"/>
            <w:shd w:val="clear" w:color="auto" w:fill="auto"/>
          </w:tcPr>
          <w:p w14:paraId="5BD40CE9" w14:textId="77777777" w:rsidR="001512F6" w:rsidRPr="00105574" w:rsidDel="00794342"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7E4A1ED5" w14:textId="77777777" w:rsidTr="001512F6">
        <w:trPr>
          <w:cantSplit/>
        </w:trPr>
        <w:tc>
          <w:tcPr>
            <w:tcW w:w="5141" w:type="dxa"/>
            <w:shd w:val="clear" w:color="auto" w:fill="auto"/>
          </w:tcPr>
          <w:p w14:paraId="2F522B0B" w14:textId="77777777" w:rsidR="001512F6" w:rsidRPr="00105574" w:rsidDel="00794342"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bl>
    <w:p w14:paraId="7C8DC969"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281EC599" w14:textId="77777777" w:rsidTr="001512F6">
        <w:trPr>
          <w:cantSplit/>
        </w:trPr>
        <w:tc>
          <w:tcPr>
            <w:tcW w:w="5141" w:type="dxa"/>
            <w:shd w:val="clear" w:color="auto" w:fill="auto"/>
          </w:tcPr>
          <w:p w14:paraId="6674C10C" w14:textId="77777777" w:rsidR="001512F6" w:rsidRPr="00105574" w:rsidRDefault="001512F6" w:rsidP="001512F6">
            <w:pPr>
              <w:keepNext/>
              <w:spacing w:before="120" w:after="40" w:line="170" w:lineRule="exact"/>
              <w:ind w:left="144"/>
              <w:rPr>
                <w:b/>
                <w:noProof/>
                <w:sz w:val="17"/>
              </w:rPr>
            </w:pPr>
            <w:r w:rsidRPr="00105574">
              <w:rPr>
                <w:b/>
                <w:noProof/>
                <w:sz w:val="17"/>
              </w:rPr>
              <w:t>FORD CO-PILOT360™ TECHNOLOGY</w:t>
            </w:r>
          </w:p>
        </w:tc>
      </w:tr>
      <w:tr w:rsidR="001512F6" w:rsidRPr="00105574" w14:paraId="76F2B36A" w14:textId="77777777" w:rsidTr="001512F6">
        <w:trPr>
          <w:cantSplit/>
        </w:trPr>
        <w:tc>
          <w:tcPr>
            <w:tcW w:w="5141" w:type="dxa"/>
            <w:shd w:val="clear" w:color="auto" w:fill="auto"/>
          </w:tcPr>
          <w:p w14:paraId="3F8F4910" w14:textId="77777777" w:rsidR="001512F6" w:rsidRPr="00105574"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5DF61C24" w14:textId="77777777" w:rsidTr="001512F6">
        <w:trPr>
          <w:cantSplit/>
        </w:trPr>
        <w:tc>
          <w:tcPr>
            <w:tcW w:w="5141" w:type="dxa"/>
            <w:shd w:val="clear" w:color="auto" w:fill="auto"/>
          </w:tcPr>
          <w:p w14:paraId="57D9EA15"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Ford Co-Pilot360™ Assist+ is Standard on Big Bend™ and Free Wheeling™ series. Please refer to Big Bend™ Standard Equipment page for more details</w:t>
            </w:r>
          </w:p>
        </w:tc>
      </w:tr>
      <w:tr w:rsidR="001512F6" w:rsidRPr="00105574" w14:paraId="05848D2C" w14:textId="77777777" w:rsidTr="001512F6">
        <w:trPr>
          <w:cantSplit/>
        </w:trPr>
        <w:tc>
          <w:tcPr>
            <w:tcW w:w="5141" w:type="dxa"/>
            <w:shd w:val="clear" w:color="auto" w:fill="auto"/>
          </w:tcPr>
          <w:p w14:paraId="45A27C3A"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Ford Co-Pilot360™ Assist 2.0 is Standard on Badlands™. Please refer to the Standard Equipment page for more details</w:t>
            </w:r>
          </w:p>
        </w:tc>
      </w:tr>
      <w:tr w:rsidR="001512F6" w:rsidRPr="00105574" w14:paraId="336E4908" w14:textId="77777777" w:rsidTr="001512F6">
        <w:trPr>
          <w:cantSplit/>
        </w:trPr>
        <w:tc>
          <w:tcPr>
            <w:tcW w:w="5141" w:type="dxa"/>
            <w:shd w:val="clear" w:color="auto" w:fill="auto"/>
          </w:tcPr>
          <w:p w14:paraId="49288B21"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463DE3F3" w14:textId="77777777" w:rsidTr="001512F6">
        <w:trPr>
          <w:cantSplit/>
        </w:trPr>
        <w:tc>
          <w:tcPr>
            <w:tcW w:w="5141" w:type="dxa"/>
            <w:shd w:val="clear" w:color="auto" w:fill="auto"/>
          </w:tcPr>
          <w:p w14:paraId="28F47BCB"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02E680ED" w14:textId="77777777" w:rsidTr="001512F6">
        <w:trPr>
          <w:cantSplit/>
        </w:trPr>
        <w:tc>
          <w:tcPr>
            <w:tcW w:w="5141" w:type="dxa"/>
            <w:shd w:val="clear" w:color="auto" w:fill="auto"/>
          </w:tcPr>
          <w:p w14:paraId="4F5ECCE0"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1496933F" w14:textId="77777777" w:rsidTr="001512F6">
        <w:trPr>
          <w:cantSplit/>
        </w:trPr>
        <w:tc>
          <w:tcPr>
            <w:tcW w:w="5141" w:type="dxa"/>
            <w:shd w:val="clear" w:color="auto" w:fill="auto"/>
          </w:tcPr>
          <w:p w14:paraId="5FECA584"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bl>
    <w:p w14:paraId="6F9B9DA4"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33588F5E" w14:textId="77777777" w:rsidTr="001512F6">
        <w:trPr>
          <w:cantSplit/>
        </w:trPr>
        <w:tc>
          <w:tcPr>
            <w:tcW w:w="5141" w:type="dxa"/>
            <w:shd w:val="clear" w:color="auto" w:fill="auto"/>
          </w:tcPr>
          <w:p w14:paraId="3FFBA0E7" w14:textId="77777777" w:rsidR="001512F6" w:rsidRPr="00105574" w:rsidRDefault="001512F6" w:rsidP="001512F6">
            <w:pPr>
              <w:keepNext/>
              <w:spacing w:before="120" w:after="40" w:line="170" w:lineRule="exact"/>
              <w:ind w:left="144"/>
              <w:rPr>
                <w:b/>
                <w:noProof/>
                <w:sz w:val="17"/>
              </w:rPr>
            </w:pPr>
            <w:r w:rsidRPr="00105574">
              <w:rPr>
                <w:b/>
                <w:noProof/>
                <w:sz w:val="17"/>
              </w:rPr>
              <w:t>FUNCTIONAL</w:t>
            </w:r>
          </w:p>
        </w:tc>
      </w:tr>
      <w:tr w:rsidR="001512F6" w:rsidRPr="00105574" w14:paraId="535D9A70" w14:textId="77777777" w:rsidTr="001512F6">
        <w:trPr>
          <w:cantSplit/>
        </w:trPr>
        <w:tc>
          <w:tcPr>
            <w:tcW w:w="5141" w:type="dxa"/>
            <w:shd w:val="clear" w:color="auto" w:fill="auto"/>
          </w:tcPr>
          <w:p w14:paraId="6780CDA1" w14:textId="77777777" w:rsidR="001512F6" w:rsidRPr="00105574"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539908C1" w14:textId="77777777" w:rsidTr="001512F6">
        <w:trPr>
          <w:cantSplit/>
        </w:trPr>
        <w:tc>
          <w:tcPr>
            <w:tcW w:w="5141" w:type="dxa"/>
            <w:shd w:val="clear" w:color="auto" w:fill="auto"/>
          </w:tcPr>
          <w:p w14:paraId="48FAABAE"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SYNC® 4 is Standard on All series. Please refer to Big Bend™ Standard Equipment page for more details</w:t>
            </w:r>
          </w:p>
        </w:tc>
      </w:tr>
      <w:tr w:rsidR="001512F6" w:rsidRPr="00105574" w14:paraId="417D68E4" w14:textId="77777777" w:rsidTr="001512F6">
        <w:trPr>
          <w:cantSplit/>
        </w:trPr>
        <w:tc>
          <w:tcPr>
            <w:tcW w:w="5141" w:type="dxa"/>
            <w:shd w:val="clear" w:color="auto" w:fill="auto"/>
          </w:tcPr>
          <w:p w14:paraId="30F1A616"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13.2” Color LCD Display in Center-Stack</w:t>
            </w:r>
          </w:p>
        </w:tc>
      </w:tr>
      <w:tr w:rsidR="001512F6" w:rsidRPr="00105574" w14:paraId="109B5C14" w14:textId="77777777" w:rsidTr="001512F6">
        <w:trPr>
          <w:cantSplit/>
        </w:trPr>
        <w:tc>
          <w:tcPr>
            <w:tcW w:w="5141" w:type="dxa"/>
            <w:shd w:val="clear" w:color="auto" w:fill="auto"/>
          </w:tcPr>
          <w:p w14:paraId="032DD6F0" w14:textId="77777777" w:rsidR="001512F6" w:rsidRPr="00105574" w:rsidRDefault="001512F6" w:rsidP="001512F6">
            <w:pPr>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Apple CarPlay® and Android Auto™ Wireless Compatibility</w:t>
            </w:r>
          </w:p>
        </w:tc>
      </w:tr>
      <w:tr w:rsidR="001512F6" w:rsidRPr="00105574" w14:paraId="26BFD5B9" w14:textId="77777777" w:rsidTr="001512F6">
        <w:trPr>
          <w:cantSplit/>
        </w:trPr>
        <w:tc>
          <w:tcPr>
            <w:tcW w:w="5141" w:type="dxa"/>
            <w:shd w:val="clear" w:color="auto" w:fill="auto"/>
          </w:tcPr>
          <w:p w14:paraId="33282929"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7574CDED" w14:textId="77777777" w:rsidTr="001512F6">
        <w:trPr>
          <w:cantSplit/>
        </w:trPr>
        <w:tc>
          <w:tcPr>
            <w:tcW w:w="5141" w:type="dxa"/>
            <w:shd w:val="clear" w:color="auto" w:fill="auto"/>
          </w:tcPr>
          <w:p w14:paraId="2876ED28"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15A08D42" w14:textId="77777777" w:rsidTr="001512F6">
        <w:trPr>
          <w:cantSplit/>
        </w:trPr>
        <w:tc>
          <w:tcPr>
            <w:tcW w:w="5141" w:type="dxa"/>
            <w:shd w:val="clear" w:color="auto" w:fill="auto"/>
          </w:tcPr>
          <w:p w14:paraId="1D0CF85B"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0463129E" w14:textId="77777777" w:rsidTr="001512F6">
        <w:trPr>
          <w:cantSplit/>
        </w:trPr>
        <w:tc>
          <w:tcPr>
            <w:tcW w:w="5141" w:type="dxa"/>
            <w:shd w:val="clear" w:color="auto" w:fill="auto"/>
          </w:tcPr>
          <w:p w14:paraId="4B57DA6B"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SYNC® 3</w:t>
            </w:r>
          </w:p>
        </w:tc>
      </w:tr>
    </w:tbl>
    <w:p w14:paraId="67CDDF68"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11F40D7B" w14:textId="77777777" w:rsidTr="001512F6">
        <w:trPr>
          <w:cantSplit/>
        </w:trPr>
        <w:tc>
          <w:tcPr>
            <w:tcW w:w="5141" w:type="dxa"/>
            <w:shd w:val="clear" w:color="auto" w:fill="auto"/>
          </w:tcPr>
          <w:p w14:paraId="600098D5" w14:textId="77777777" w:rsidR="001512F6" w:rsidRPr="00105574" w:rsidRDefault="001512F6" w:rsidP="001512F6">
            <w:pPr>
              <w:keepNext/>
              <w:spacing w:before="120" w:after="40" w:line="170" w:lineRule="exact"/>
              <w:ind w:left="144"/>
              <w:rPr>
                <w:b/>
                <w:noProof/>
                <w:sz w:val="17"/>
              </w:rPr>
            </w:pPr>
            <w:r w:rsidRPr="00105574">
              <w:rPr>
                <w:b/>
                <w:noProof/>
                <w:sz w:val="17"/>
              </w:rPr>
              <w:lastRenderedPageBreak/>
              <w:t>PACKAGE</w:t>
            </w:r>
          </w:p>
        </w:tc>
      </w:tr>
      <w:tr w:rsidR="001512F6" w:rsidRPr="00105574" w14:paraId="0ED0781F" w14:textId="77777777" w:rsidTr="001512F6">
        <w:trPr>
          <w:cantSplit/>
        </w:trPr>
        <w:tc>
          <w:tcPr>
            <w:tcW w:w="5141" w:type="dxa"/>
            <w:shd w:val="clear" w:color="auto" w:fill="auto"/>
          </w:tcPr>
          <w:p w14:paraId="5AB5E2F3" w14:textId="77777777" w:rsidR="001512F6" w:rsidRPr="00105574" w:rsidRDefault="001512F6" w:rsidP="001512F6">
            <w:pPr>
              <w:keepNext/>
              <w:tabs>
                <w:tab w:val="left" w:pos="360"/>
              </w:tabs>
              <w:spacing w:line="170" w:lineRule="exact"/>
              <w:ind w:left="360" w:hanging="266"/>
              <w:rPr>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14BE207E" w14:textId="77777777" w:rsidTr="001512F6">
        <w:trPr>
          <w:cantSplit/>
        </w:trPr>
        <w:tc>
          <w:tcPr>
            <w:tcW w:w="5141" w:type="dxa"/>
            <w:shd w:val="clear" w:color="auto" w:fill="auto"/>
          </w:tcPr>
          <w:p w14:paraId="6E9CE9B1"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Black Diamond Off-Road Package (67C) on Big Bend™ series. Please refer to Equipment Group page for more details</w:t>
            </w:r>
          </w:p>
        </w:tc>
      </w:tr>
      <w:tr w:rsidR="001512F6" w:rsidRPr="00105574" w14:paraId="2D13243C" w14:textId="77777777" w:rsidTr="001512F6">
        <w:trPr>
          <w:cantSplit/>
        </w:trPr>
        <w:tc>
          <w:tcPr>
            <w:tcW w:w="5141" w:type="dxa"/>
            <w:shd w:val="clear" w:color="auto" w:fill="auto"/>
          </w:tcPr>
          <w:p w14:paraId="5CF1388B"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110V/400W AC Power Outlet (400W – Behind Center Console and Cargo Area)</w:t>
            </w:r>
          </w:p>
        </w:tc>
      </w:tr>
      <w:tr w:rsidR="001512F6" w:rsidRPr="00105574" w14:paraId="0D5B0EC6" w14:textId="77777777" w:rsidTr="001512F6">
        <w:trPr>
          <w:cantSplit/>
        </w:trPr>
        <w:tc>
          <w:tcPr>
            <w:tcW w:w="5141" w:type="dxa"/>
            <w:shd w:val="clear" w:color="auto" w:fill="auto"/>
          </w:tcPr>
          <w:p w14:paraId="5261CF50"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Brush Guard</w:t>
            </w:r>
          </w:p>
        </w:tc>
      </w:tr>
      <w:tr w:rsidR="001512F6" w:rsidRPr="00105574" w14:paraId="6ED8C123" w14:textId="77777777" w:rsidTr="001512F6">
        <w:trPr>
          <w:cantSplit/>
        </w:trPr>
        <w:tc>
          <w:tcPr>
            <w:tcW w:w="5141" w:type="dxa"/>
            <w:shd w:val="clear" w:color="auto" w:fill="auto"/>
          </w:tcPr>
          <w:p w14:paraId="79528C2E"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Cargo Mat</w:t>
            </w:r>
          </w:p>
        </w:tc>
      </w:tr>
      <w:tr w:rsidR="001512F6" w:rsidRPr="00105574" w14:paraId="2FDFC417" w14:textId="77777777" w:rsidTr="001512F6">
        <w:trPr>
          <w:cantSplit/>
        </w:trPr>
        <w:tc>
          <w:tcPr>
            <w:tcW w:w="5141" w:type="dxa"/>
            <w:shd w:val="clear" w:color="auto" w:fill="auto"/>
          </w:tcPr>
          <w:p w14:paraId="0C764272"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Class II Trailer Tow Package with Trailer Sway Control</w:t>
            </w:r>
          </w:p>
        </w:tc>
      </w:tr>
      <w:tr w:rsidR="001512F6" w:rsidRPr="00105574" w14:paraId="5FE98423" w14:textId="77777777" w:rsidTr="001512F6">
        <w:trPr>
          <w:cantSplit/>
        </w:trPr>
        <w:tc>
          <w:tcPr>
            <w:tcW w:w="5141" w:type="dxa"/>
            <w:shd w:val="clear" w:color="auto" w:fill="auto"/>
          </w:tcPr>
          <w:p w14:paraId="3672746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Interior Grab Handles, Front Row – One (1) in the Center Floor Console, Passenger Side</w:t>
            </w:r>
          </w:p>
        </w:tc>
      </w:tr>
      <w:tr w:rsidR="001512F6" w:rsidRPr="00105574" w14:paraId="55F99CBE" w14:textId="77777777" w:rsidTr="001512F6">
        <w:trPr>
          <w:cantSplit/>
        </w:trPr>
        <w:tc>
          <w:tcPr>
            <w:tcW w:w="5141" w:type="dxa"/>
            <w:shd w:val="clear" w:color="auto" w:fill="auto"/>
          </w:tcPr>
          <w:p w14:paraId="1C7F2D4D"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Tow Hooks – Front (2) and Rear (2)</w:t>
            </w:r>
          </w:p>
        </w:tc>
      </w:tr>
      <w:tr w:rsidR="001512F6" w:rsidRPr="00105574" w14:paraId="48C652FB" w14:textId="77777777" w:rsidTr="001512F6">
        <w:trPr>
          <w:cantSplit/>
        </w:trPr>
        <w:tc>
          <w:tcPr>
            <w:tcW w:w="5141" w:type="dxa"/>
            <w:shd w:val="clear" w:color="auto" w:fill="auto"/>
          </w:tcPr>
          <w:p w14:paraId="63FF0095"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17” Carbonized Gray-Painted Aluminum Wheel</w:t>
            </w:r>
          </w:p>
        </w:tc>
      </w:tr>
      <w:tr w:rsidR="001512F6" w:rsidRPr="00105574" w14:paraId="39471295" w14:textId="77777777" w:rsidTr="001512F6">
        <w:trPr>
          <w:cantSplit/>
        </w:trPr>
        <w:tc>
          <w:tcPr>
            <w:tcW w:w="5141" w:type="dxa"/>
            <w:shd w:val="clear" w:color="auto" w:fill="auto"/>
          </w:tcPr>
          <w:p w14:paraId="7B6A54E0"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Convenience Package (96P) on Big Bend™ and Free Wheeling™ series</w:t>
            </w:r>
          </w:p>
        </w:tc>
      </w:tr>
      <w:tr w:rsidR="001512F6" w:rsidRPr="00105574" w14:paraId="0C011653" w14:textId="77777777" w:rsidTr="001512F6">
        <w:trPr>
          <w:cantSplit/>
        </w:trPr>
        <w:tc>
          <w:tcPr>
            <w:tcW w:w="5141" w:type="dxa"/>
            <w:shd w:val="clear" w:color="auto" w:fill="auto"/>
          </w:tcPr>
          <w:p w14:paraId="76A0A5A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LED Fog Lamps</w:t>
            </w:r>
          </w:p>
        </w:tc>
      </w:tr>
      <w:tr w:rsidR="001512F6" w:rsidRPr="00105574" w14:paraId="53BBE1B6" w14:textId="77777777" w:rsidTr="001512F6">
        <w:trPr>
          <w:cantSplit/>
        </w:trPr>
        <w:tc>
          <w:tcPr>
            <w:tcW w:w="5141" w:type="dxa"/>
            <w:shd w:val="clear" w:color="auto" w:fill="auto"/>
          </w:tcPr>
          <w:p w14:paraId="20C2296C"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Seats, 8-way Power Driver’s Seat (Fore/Aft, Up/Down, Recline, Lumbar) and Front Row – Heated</w:t>
            </w:r>
          </w:p>
        </w:tc>
      </w:tr>
      <w:tr w:rsidR="001512F6" w:rsidRPr="00105574" w14:paraId="3EF140D5" w14:textId="77777777" w:rsidTr="001512F6">
        <w:trPr>
          <w:cantSplit/>
        </w:trPr>
        <w:tc>
          <w:tcPr>
            <w:tcW w:w="5141" w:type="dxa"/>
            <w:shd w:val="clear" w:color="auto" w:fill="auto"/>
          </w:tcPr>
          <w:p w14:paraId="69CED5E9"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Steering Wheel – Premium Wrapped</w:t>
            </w:r>
          </w:p>
        </w:tc>
      </w:tr>
      <w:tr w:rsidR="001512F6" w:rsidRPr="00105574" w14:paraId="67C08153" w14:textId="77777777" w:rsidTr="001512F6">
        <w:trPr>
          <w:cantSplit/>
        </w:trPr>
        <w:tc>
          <w:tcPr>
            <w:tcW w:w="5141" w:type="dxa"/>
            <w:shd w:val="clear" w:color="auto" w:fill="auto"/>
          </w:tcPr>
          <w:p w14:paraId="48510884"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Universal Garage Door Opener (UGDO)</w:t>
            </w:r>
          </w:p>
        </w:tc>
      </w:tr>
      <w:tr w:rsidR="001512F6" w:rsidRPr="00105574" w14:paraId="0A1BDE9F" w14:textId="77777777" w:rsidTr="001512F6">
        <w:trPr>
          <w:cantSplit/>
        </w:trPr>
        <w:tc>
          <w:tcPr>
            <w:tcW w:w="5141" w:type="dxa"/>
            <w:shd w:val="clear" w:color="auto" w:fill="auto"/>
          </w:tcPr>
          <w:p w14:paraId="5F2E3108"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Sasquatch™ Outer Banks™ Package (67A) on Outer Banks™ series. Please refer to Equipment Group page for more details.</w:t>
            </w:r>
          </w:p>
        </w:tc>
      </w:tr>
      <w:tr w:rsidR="001512F6" w:rsidRPr="00105574" w14:paraId="05D669BC" w14:textId="77777777" w:rsidTr="001512F6">
        <w:trPr>
          <w:cantSplit/>
        </w:trPr>
        <w:tc>
          <w:tcPr>
            <w:tcW w:w="5141" w:type="dxa"/>
            <w:shd w:val="clear" w:color="auto" w:fill="auto"/>
          </w:tcPr>
          <w:p w14:paraId="6A381DA6"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110V/400W AC Power Outlet (400W – Behind Center Console and Cargo Area)</w:t>
            </w:r>
          </w:p>
        </w:tc>
      </w:tr>
      <w:tr w:rsidR="001512F6" w:rsidRPr="00105574" w14:paraId="43E39B9E" w14:textId="77777777" w:rsidTr="001512F6">
        <w:trPr>
          <w:cantSplit/>
        </w:trPr>
        <w:tc>
          <w:tcPr>
            <w:tcW w:w="5141" w:type="dxa"/>
            <w:shd w:val="clear" w:color="auto" w:fill="auto"/>
          </w:tcPr>
          <w:p w14:paraId="0DA31184"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Advanced 4x4</w:t>
            </w:r>
          </w:p>
        </w:tc>
      </w:tr>
      <w:tr w:rsidR="001512F6" w:rsidRPr="00105574" w14:paraId="5DF645F0" w14:textId="77777777" w:rsidTr="001512F6">
        <w:trPr>
          <w:cantSplit/>
        </w:trPr>
        <w:tc>
          <w:tcPr>
            <w:tcW w:w="5141" w:type="dxa"/>
            <w:shd w:val="clear" w:color="auto" w:fill="auto"/>
          </w:tcPr>
          <w:p w14:paraId="0DD5CBC0"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Brush Guard</w:t>
            </w:r>
          </w:p>
        </w:tc>
      </w:tr>
      <w:tr w:rsidR="001512F6" w:rsidRPr="00105574" w14:paraId="4D453667" w14:textId="77777777" w:rsidTr="001512F6">
        <w:trPr>
          <w:cantSplit/>
        </w:trPr>
        <w:tc>
          <w:tcPr>
            <w:tcW w:w="5141" w:type="dxa"/>
            <w:shd w:val="clear" w:color="auto" w:fill="auto"/>
          </w:tcPr>
          <w:p w14:paraId="4BE5E313"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Class II Trailer Tow Package with Trailer Sway Control</w:t>
            </w:r>
          </w:p>
        </w:tc>
      </w:tr>
      <w:tr w:rsidR="001512F6" w:rsidRPr="00105574" w14:paraId="38318094" w14:textId="77777777" w:rsidTr="001512F6">
        <w:trPr>
          <w:cantSplit/>
        </w:trPr>
        <w:tc>
          <w:tcPr>
            <w:tcW w:w="5141" w:type="dxa"/>
            <w:shd w:val="clear" w:color="auto" w:fill="auto"/>
          </w:tcPr>
          <w:p w14:paraId="7344F9D6"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HOSS 2.0 Off-Road Suspension</w:t>
            </w:r>
          </w:p>
        </w:tc>
      </w:tr>
      <w:tr w:rsidR="001512F6" w:rsidRPr="00105574" w14:paraId="508AC1EA" w14:textId="77777777" w:rsidTr="001512F6">
        <w:trPr>
          <w:cantSplit/>
        </w:trPr>
        <w:tc>
          <w:tcPr>
            <w:tcW w:w="5141" w:type="dxa"/>
            <w:shd w:val="clear" w:color="auto" w:fill="auto"/>
          </w:tcPr>
          <w:p w14:paraId="5E1E6EBA"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High Clearance Fender Flares</w:t>
            </w:r>
          </w:p>
        </w:tc>
      </w:tr>
      <w:tr w:rsidR="001512F6" w:rsidRPr="00105574" w14:paraId="487FF64F" w14:textId="77777777" w:rsidTr="001512F6">
        <w:trPr>
          <w:cantSplit/>
        </w:trPr>
        <w:tc>
          <w:tcPr>
            <w:tcW w:w="5141" w:type="dxa"/>
            <w:shd w:val="clear" w:color="auto" w:fill="auto"/>
          </w:tcPr>
          <w:p w14:paraId="763E20D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Tow Hooks – Front (2) and Rear (2)</w:t>
            </w:r>
          </w:p>
        </w:tc>
      </w:tr>
      <w:tr w:rsidR="001512F6" w:rsidRPr="00105574" w14:paraId="0CF08E91" w14:textId="77777777" w:rsidTr="001512F6">
        <w:trPr>
          <w:cantSplit/>
        </w:trPr>
        <w:tc>
          <w:tcPr>
            <w:tcW w:w="5141" w:type="dxa"/>
            <w:shd w:val="clear" w:color="auto" w:fill="auto"/>
          </w:tcPr>
          <w:p w14:paraId="701912BB"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Outer Banks™ Tech Pack (96T) on Outer Banks™ series</w:t>
            </w:r>
          </w:p>
        </w:tc>
      </w:tr>
      <w:tr w:rsidR="001512F6" w:rsidRPr="00105574" w14:paraId="467B9F64" w14:textId="77777777" w:rsidTr="001512F6">
        <w:trPr>
          <w:cantSplit/>
        </w:trPr>
        <w:tc>
          <w:tcPr>
            <w:tcW w:w="5141" w:type="dxa"/>
            <w:shd w:val="clear" w:color="auto" w:fill="auto"/>
          </w:tcPr>
          <w:p w14:paraId="039A0342"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360-Degree Camera (with Split View)</w:t>
            </w:r>
          </w:p>
        </w:tc>
      </w:tr>
      <w:tr w:rsidR="001512F6" w:rsidRPr="00105574" w14:paraId="53FF05EE" w14:textId="77777777" w:rsidTr="001512F6">
        <w:trPr>
          <w:cantSplit/>
        </w:trPr>
        <w:tc>
          <w:tcPr>
            <w:tcW w:w="5141" w:type="dxa"/>
            <w:shd w:val="clear" w:color="auto" w:fill="auto"/>
          </w:tcPr>
          <w:p w14:paraId="0F9EA3C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B&amp;O® Sound System by Bang &amp; Olufsen®, 10-Speakers and Subwoofer</w:t>
            </w:r>
          </w:p>
        </w:tc>
      </w:tr>
      <w:tr w:rsidR="001512F6" w:rsidRPr="00105574" w14:paraId="22B54E3C" w14:textId="77777777" w:rsidTr="001512F6">
        <w:trPr>
          <w:cantSplit/>
        </w:trPr>
        <w:tc>
          <w:tcPr>
            <w:tcW w:w="5141" w:type="dxa"/>
            <w:shd w:val="clear" w:color="auto" w:fill="auto"/>
          </w:tcPr>
          <w:p w14:paraId="79934B1B"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Connected Navigation with 1-Year Subscription included, Pinch-to-Zoom Capability, Live Traffic, Predictive Destinations and Route Guidance, and One Box Search</w:t>
            </w:r>
          </w:p>
        </w:tc>
      </w:tr>
      <w:tr w:rsidR="001512F6" w:rsidRPr="00105574" w14:paraId="7AA43244" w14:textId="77777777" w:rsidTr="001512F6">
        <w:trPr>
          <w:cantSplit/>
        </w:trPr>
        <w:tc>
          <w:tcPr>
            <w:tcW w:w="5141" w:type="dxa"/>
            <w:shd w:val="clear" w:color="auto" w:fill="auto"/>
          </w:tcPr>
          <w:p w14:paraId="20871E5A"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HD Radio™</w:t>
            </w:r>
          </w:p>
        </w:tc>
      </w:tr>
      <w:tr w:rsidR="001512F6" w:rsidRPr="00105574" w14:paraId="35018E7F" w14:textId="77777777" w:rsidTr="001512F6">
        <w:trPr>
          <w:cantSplit/>
        </w:trPr>
        <w:tc>
          <w:tcPr>
            <w:tcW w:w="5141" w:type="dxa"/>
            <w:shd w:val="clear" w:color="auto" w:fill="auto"/>
          </w:tcPr>
          <w:p w14:paraId="0829572A"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Lane Keepting Aid</w:t>
            </w:r>
          </w:p>
        </w:tc>
      </w:tr>
      <w:tr w:rsidR="001512F6" w:rsidRPr="00105574" w14:paraId="649801E2" w14:textId="77777777" w:rsidTr="001512F6">
        <w:trPr>
          <w:cantSplit/>
        </w:trPr>
        <w:tc>
          <w:tcPr>
            <w:tcW w:w="5141" w:type="dxa"/>
            <w:shd w:val="clear" w:color="auto" w:fill="auto"/>
          </w:tcPr>
          <w:p w14:paraId="17C4665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Reverse Brake Assist</w:t>
            </w:r>
          </w:p>
        </w:tc>
      </w:tr>
      <w:tr w:rsidR="001512F6" w:rsidRPr="00105574" w14:paraId="5EBF43D5" w14:textId="77777777" w:rsidTr="001512F6">
        <w:trPr>
          <w:cantSplit/>
        </w:trPr>
        <w:tc>
          <w:tcPr>
            <w:tcW w:w="5141" w:type="dxa"/>
            <w:shd w:val="clear" w:color="auto" w:fill="auto"/>
          </w:tcPr>
          <w:p w14:paraId="368D1DDC"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Speed Sign Recognition</w:t>
            </w:r>
          </w:p>
        </w:tc>
      </w:tr>
      <w:tr w:rsidR="001512F6" w:rsidRPr="00105574" w14:paraId="36673470" w14:textId="77777777" w:rsidTr="001512F6">
        <w:trPr>
          <w:cantSplit/>
        </w:trPr>
        <w:tc>
          <w:tcPr>
            <w:tcW w:w="5141" w:type="dxa"/>
            <w:shd w:val="clear" w:color="auto" w:fill="auto"/>
          </w:tcPr>
          <w:p w14:paraId="6A9A2415"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Sasquatch™ Badlands™ Package (67B) on Badlands™ series. Please refer to Equipment Group page for more details.</w:t>
            </w:r>
          </w:p>
        </w:tc>
      </w:tr>
      <w:tr w:rsidR="001512F6" w:rsidRPr="00105574" w14:paraId="0DB06DFD" w14:textId="77777777" w:rsidTr="001512F6">
        <w:trPr>
          <w:cantSplit/>
        </w:trPr>
        <w:tc>
          <w:tcPr>
            <w:tcW w:w="5141" w:type="dxa"/>
            <w:shd w:val="clear" w:color="auto" w:fill="auto"/>
          </w:tcPr>
          <w:p w14:paraId="30537B5D"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850W Engine Cooling Fan</w:t>
            </w:r>
          </w:p>
        </w:tc>
      </w:tr>
      <w:tr w:rsidR="001512F6" w:rsidRPr="00105574" w14:paraId="52C2A606" w14:textId="77777777" w:rsidTr="001512F6">
        <w:trPr>
          <w:cantSplit/>
        </w:trPr>
        <w:tc>
          <w:tcPr>
            <w:tcW w:w="5141" w:type="dxa"/>
            <w:shd w:val="clear" w:color="auto" w:fill="auto"/>
          </w:tcPr>
          <w:p w14:paraId="44783629"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Brush Guard</w:t>
            </w:r>
          </w:p>
        </w:tc>
      </w:tr>
      <w:tr w:rsidR="001512F6" w:rsidRPr="00105574" w14:paraId="04B7B2EE" w14:textId="77777777" w:rsidTr="001512F6">
        <w:trPr>
          <w:cantSplit/>
        </w:trPr>
        <w:tc>
          <w:tcPr>
            <w:tcW w:w="5141" w:type="dxa"/>
            <w:shd w:val="clear" w:color="auto" w:fill="auto"/>
          </w:tcPr>
          <w:p w14:paraId="106819EF"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HOSS 3.0 Off-Road Suspension with Rear Bilstein Position Sensitive Dampers</w:t>
            </w:r>
          </w:p>
        </w:tc>
      </w:tr>
      <w:tr w:rsidR="001512F6" w:rsidRPr="00105574" w14:paraId="49AE39F0" w14:textId="77777777" w:rsidTr="001512F6">
        <w:trPr>
          <w:cantSplit/>
        </w:trPr>
        <w:tc>
          <w:tcPr>
            <w:tcW w:w="5141" w:type="dxa"/>
            <w:shd w:val="clear" w:color="auto" w:fill="auto"/>
          </w:tcPr>
          <w:p w14:paraId="1658046B"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High Clearance Fender Flares</w:t>
            </w:r>
          </w:p>
        </w:tc>
      </w:tr>
      <w:tr w:rsidR="001512F6" w:rsidRPr="00105574" w14:paraId="3BE629C2" w14:textId="77777777" w:rsidTr="001512F6">
        <w:trPr>
          <w:cantSplit/>
        </w:trPr>
        <w:tc>
          <w:tcPr>
            <w:tcW w:w="5141" w:type="dxa"/>
            <w:shd w:val="clear" w:color="auto" w:fill="auto"/>
          </w:tcPr>
          <w:p w14:paraId="3BF18773"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Terrain Management System™ with 7 G.O.A.T. Modes™ + Differential Lock (Normal, ECO, Off-Road, Rally, Sport, Slippery, &amp; Rock Crawl)</w:t>
            </w:r>
          </w:p>
        </w:tc>
      </w:tr>
      <w:tr w:rsidR="001512F6" w:rsidRPr="00105574" w14:paraId="3D094597" w14:textId="77777777" w:rsidTr="001512F6">
        <w:trPr>
          <w:cantSplit/>
        </w:trPr>
        <w:tc>
          <w:tcPr>
            <w:tcW w:w="5141" w:type="dxa"/>
            <w:shd w:val="clear" w:color="auto" w:fill="auto"/>
          </w:tcPr>
          <w:p w14:paraId="07DCCF4C"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Tow Hooks – Front (2) and Rear (2)</w:t>
            </w:r>
          </w:p>
        </w:tc>
      </w:tr>
      <w:tr w:rsidR="001512F6" w:rsidRPr="00105574" w14:paraId="79BB24B4" w14:textId="77777777" w:rsidTr="001512F6">
        <w:trPr>
          <w:cantSplit/>
        </w:trPr>
        <w:tc>
          <w:tcPr>
            <w:tcW w:w="5141" w:type="dxa"/>
            <w:shd w:val="clear" w:color="auto" w:fill="auto"/>
          </w:tcPr>
          <w:p w14:paraId="27BF876D" w14:textId="77777777" w:rsidR="001512F6" w:rsidRPr="00105574" w:rsidRDefault="001512F6" w:rsidP="001512F6">
            <w:pPr>
              <w:keepNext/>
              <w:tabs>
                <w:tab w:val="left" w:pos="648"/>
              </w:tabs>
              <w:spacing w:before="120" w:after="40" w:line="170" w:lineRule="exact"/>
              <w:ind w:left="144"/>
              <w:rPr>
                <w:rFonts w:cs="Arial"/>
                <w:b/>
                <w:noProof/>
                <w:sz w:val="17"/>
              </w:rPr>
            </w:pPr>
            <w:r w:rsidRPr="00105574">
              <w:rPr>
                <w:b/>
                <w:noProof/>
                <w:sz w:val="17"/>
              </w:rPr>
              <w:t>PACKAGE (continued)</w:t>
            </w:r>
          </w:p>
        </w:tc>
      </w:tr>
      <w:tr w:rsidR="001512F6" w:rsidRPr="00105574" w14:paraId="01C62A86" w14:textId="77777777" w:rsidTr="001512F6">
        <w:trPr>
          <w:cantSplit/>
        </w:trPr>
        <w:tc>
          <w:tcPr>
            <w:tcW w:w="5141" w:type="dxa"/>
            <w:shd w:val="clear" w:color="auto" w:fill="auto"/>
          </w:tcPr>
          <w:p w14:paraId="1B7C11DE"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Badlands™ Tech Pack (96X) on Badlands™ series</w:t>
            </w:r>
          </w:p>
        </w:tc>
      </w:tr>
      <w:tr w:rsidR="001512F6" w:rsidRPr="00105574" w14:paraId="5A7E1B21" w14:textId="77777777" w:rsidTr="001512F6">
        <w:trPr>
          <w:cantSplit/>
        </w:trPr>
        <w:tc>
          <w:tcPr>
            <w:tcW w:w="5141" w:type="dxa"/>
            <w:shd w:val="clear" w:color="auto" w:fill="auto"/>
          </w:tcPr>
          <w:p w14:paraId="2A5A04FD"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B&amp;O® Sound System by Bang &amp; Olufsen®, 10-Speakers and Subwoofer</w:t>
            </w:r>
          </w:p>
        </w:tc>
      </w:tr>
      <w:tr w:rsidR="001512F6" w:rsidRPr="00105574" w14:paraId="60B788B0" w14:textId="77777777" w:rsidTr="001512F6">
        <w:trPr>
          <w:cantSplit/>
        </w:trPr>
        <w:tc>
          <w:tcPr>
            <w:tcW w:w="5141" w:type="dxa"/>
            <w:shd w:val="clear" w:color="auto" w:fill="auto"/>
          </w:tcPr>
          <w:p w14:paraId="32E39AD4"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Connected Navigation with 1-Year Subscription included, Pinch-to-Zoom Capability, Live Traffic, Predictive Destinations and Route Guidance, and One Box Search</w:t>
            </w:r>
          </w:p>
        </w:tc>
      </w:tr>
      <w:tr w:rsidR="001512F6" w:rsidRPr="00105574" w14:paraId="3250E1BE" w14:textId="77777777" w:rsidTr="001512F6">
        <w:trPr>
          <w:cantSplit/>
        </w:trPr>
        <w:tc>
          <w:tcPr>
            <w:tcW w:w="5141" w:type="dxa"/>
            <w:shd w:val="clear" w:color="auto" w:fill="auto"/>
          </w:tcPr>
          <w:p w14:paraId="7C03A153"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HD Radio™</w:t>
            </w:r>
          </w:p>
        </w:tc>
      </w:tr>
      <w:tr w:rsidR="001512F6" w:rsidRPr="00105574" w14:paraId="2FDDFB46" w14:textId="77777777" w:rsidTr="001512F6">
        <w:trPr>
          <w:cantSplit/>
        </w:trPr>
        <w:tc>
          <w:tcPr>
            <w:tcW w:w="5141" w:type="dxa"/>
            <w:shd w:val="clear" w:color="auto" w:fill="auto"/>
          </w:tcPr>
          <w:p w14:paraId="63F101C6"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Memory Driver’s Seat and Sideview Mirror</w:t>
            </w:r>
          </w:p>
        </w:tc>
      </w:tr>
      <w:tr w:rsidR="001512F6" w:rsidRPr="00105574" w14:paraId="21634CCC" w14:textId="77777777" w:rsidTr="001512F6">
        <w:trPr>
          <w:cantSplit/>
        </w:trPr>
        <w:tc>
          <w:tcPr>
            <w:tcW w:w="5141" w:type="dxa"/>
            <w:shd w:val="clear" w:color="auto" w:fill="auto"/>
          </w:tcPr>
          <w:p w14:paraId="71FD66F2" w14:textId="77777777" w:rsidR="001512F6" w:rsidRPr="00105574" w:rsidRDefault="001512F6" w:rsidP="001512F6">
            <w:pPr>
              <w:keepNext/>
              <w:tabs>
                <w:tab w:val="left" w:pos="864"/>
              </w:tabs>
              <w:spacing w:line="170" w:lineRule="exact"/>
              <w:ind w:left="864" w:hanging="216"/>
              <w:rPr>
                <w:noProof/>
                <w:sz w:val="15"/>
              </w:rPr>
            </w:pPr>
            <w:r w:rsidRPr="00105574">
              <w:rPr>
                <w:rFonts w:cs="Arial"/>
                <w:noProof/>
                <w:sz w:val="15"/>
              </w:rPr>
              <w:t>○</w:t>
            </w:r>
            <w:r w:rsidRPr="00105574">
              <w:rPr>
                <w:rFonts w:cs="Arial"/>
                <w:noProof/>
                <w:sz w:val="15"/>
              </w:rPr>
              <w:tab/>
            </w:r>
            <w:r w:rsidRPr="00105574">
              <w:rPr>
                <w:noProof/>
                <w:sz w:val="15"/>
              </w:rPr>
              <w:t>Noise Reduction Module</w:t>
            </w:r>
          </w:p>
        </w:tc>
      </w:tr>
      <w:tr w:rsidR="001512F6" w:rsidRPr="00105574" w14:paraId="254ACE32" w14:textId="77777777" w:rsidTr="001512F6">
        <w:trPr>
          <w:cantSplit/>
        </w:trPr>
        <w:tc>
          <w:tcPr>
            <w:tcW w:w="5141" w:type="dxa"/>
            <w:shd w:val="clear" w:color="auto" w:fill="auto"/>
          </w:tcPr>
          <w:p w14:paraId="798603C0"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Elevation Graphic Package (85G) on Big Bend™, Outer Banks™ and Badlands™ series.</w:t>
            </w:r>
          </w:p>
        </w:tc>
      </w:tr>
      <w:tr w:rsidR="001512F6" w:rsidRPr="00105574" w14:paraId="249E6FBC" w14:textId="77777777" w:rsidTr="001512F6">
        <w:trPr>
          <w:cantSplit/>
        </w:trPr>
        <w:tc>
          <w:tcPr>
            <w:tcW w:w="5141" w:type="dxa"/>
            <w:shd w:val="clear" w:color="auto" w:fill="auto"/>
          </w:tcPr>
          <w:p w14:paraId="41D507F1"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Sasquatch™ Graphic Package (85F) on Outer Banks™ and Badlands™ series.</w:t>
            </w:r>
          </w:p>
        </w:tc>
      </w:tr>
      <w:tr w:rsidR="001512F6" w:rsidRPr="00105574" w14:paraId="16ABC29E" w14:textId="77777777" w:rsidTr="001512F6">
        <w:trPr>
          <w:cantSplit/>
        </w:trPr>
        <w:tc>
          <w:tcPr>
            <w:tcW w:w="5141" w:type="dxa"/>
            <w:shd w:val="clear" w:color="auto" w:fill="auto"/>
          </w:tcPr>
          <w:p w14:paraId="6D314833"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38418376" w14:textId="77777777" w:rsidTr="001512F6">
        <w:trPr>
          <w:cantSplit/>
        </w:trPr>
        <w:tc>
          <w:tcPr>
            <w:tcW w:w="5141" w:type="dxa"/>
            <w:shd w:val="clear" w:color="auto" w:fill="auto"/>
          </w:tcPr>
          <w:p w14:paraId="5655E510"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40041D8D" w14:textId="77777777" w:rsidTr="001512F6">
        <w:trPr>
          <w:cantSplit/>
        </w:trPr>
        <w:tc>
          <w:tcPr>
            <w:tcW w:w="5141" w:type="dxa"/>
            <w:shd w:val="clear" w:color="auto" w:fill="auto"/>
          </w:tcPr>
          <w:p w14:paraId="445D07E1"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7227A1A7" w14:textId="77777777" w:rsidTr="001512F6">
        <w:trPr>
          <w:cantSplit/>
        </w:trPr>
        <w:tc>
          <w:tcPr>
            <w:tcW w:w="5141" w:type="dxa"/>
            <w:shd w:val="clear" w:color="auto" w:fill="auto"/>
          </w:tcPr>
          <w:p w14:paraId="78EE89C1"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Black Diamond Off-Road Package (86B)</w:t>
            </w:r>
          </w:p>
        </w:tc>
      </w:tr>
      <w:tr w:rsidR="001512F6" w:rsidRPr="00105574" w14:paraId="1DDFDF24" w14:textId="77777777" w:rsidTr="001512F6">
        <w:trPr>
          <w:cantSplit/>
        </w:trPr>
        <w:tc>
          <w:tcPr>
            <w:tcW w:w="5141" w:type="dxa"/>
            <w:shd w:val="clear" w:color="auto" w:fill="auto"/>
          </w:tcPr>
          <w:p w14:paraId="75717D46"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Convenience Package (96B)</w:t>
            </w:r>
          </w:p>
        </w:tc>
      </w:tr>
      <w:tr w:rsidR="001512F6" w:rsidRPr="00105574" w14:paraId="4145BEE0" w14:textId="77777777" w:rsidTr="001512F6">
        <w:trPr>
          <w:cantSplit/>
        </w:trPr>
        <w:tc>
          <w:tcPr>
            <w:tcW w:w="5141" w:type="dxa"/>
            <w:shd w:val="clear" w:color="auto" w:fill="auto"/>
          </w:tcPr>
          <w:p w14:paraId="30803388"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Ford Co-Pilot360™ Assist+ (47C)</w:t>
            </w:r>
          </w:p>
        </w:tc>
      </w:tr>
      <w:tr w:rsidR="001512F6" w:rsidRPr="00105574" w14:paraId="5BA2F642" w14:textId="77777777" w:rsidTr="001512F6">
        <w:trPr>
          <w:cantSplit/>
        </w:trPr>
        <w:tc>
          <w:tcPr>
            <w:tcW w:w="5141" w:type="dxa"/>
            <w:shd w:val="clear" w:color="auto" w:fill="auto"/>
          </w:tcPr>
          <w:p w14:paraId="2BB86261"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Premium Package (96Q)</w:t>
            </w:r>
          </w:p>
        </w:tc>
      </w:tr>
      <w:tr w:rsidR="001512F6" w:rsidRPr="00105574" w14:paraId="20896187" w14:textId="77777777" w:rsidTr="001512F6">
        <w:trPr>
          <w:cantSplit/>
        </w:trPr>
        <w:tc>
          <w:tcPr>
            <w:tcW w:w="5141" w:type="dxa"/>
            <w:shd w:val="clear" w:color="auto" w:fill="auto"/>
          </w:tcPr>
          <w:p w14:paraId="15CE25B6"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Tech Package (96D)</w:t>
            </w:r>
          </w:p>
        </w:tc>
      </w:tr>
    </w:tbl>
    <w:p w14:paraId="516F4A8A" w14:textId="77777777" w:rsidR="001512F6" w:rsidRPr="00105574" w:rsidRDefault="001512F6">
      <w:pPr>
        <w:rPr>
          <w:noProof/>
          <w:sz w:val="8"/>
        </w:rPr>
      </w:pPr>
      <w:r w:rsidRPr="00105574">
        <w:rPr>
          <w:noProof/>
          <w:sz w:val="8"/>
        </w:rPr>
        <w:pict w14:anchorId="159C9B24">
          <v:line id="_x0000_s2052" style="position:absolute;z-index:251649024;mso-position-horizontal-relative:text;mso-position-vertical-relative:text" from="-10.8pt,-201.15pt" to="-10.8pt,468.85pt"/>
        </w:pict>
      </w: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40592809" w14:textId="77777777" w:rsidTr="001512F6">
        <w:trPr>
          <w:cantSplit/>
        </w:trPr>
        <w:tc>
          <w:tcPr>
            <w:tcW w:w="5141" w:type="dxa"/>
            <w:shd w:val="clear" w:color="auto" w:fill="auto"/>
          </w:tcPr>
          <w:p w14:paraId="358B6973" w14:textId="77777777" w:rsidR="001512F6" w:rsidRPr="00105574" w:rsidRDefault="001512F6" w:rsidP="001512F6">
            <w:pPr>
              <w:keepNext/>
              <w:spacing w:before="120" w:after="40" w:line="170" w:lineRule="exact"/>
              <w:ind w:left="144"/>
              <w:rPr>
                <w:b/>
                <w:bCs/>
                <w:noProof/>
                <w:sz w:val="17"/>
              </w:rPr>
            </w:pPr>
            <w:r w:rsidRPr="00105574">
              <w:rPr>
                <w:b/>
                <w:bCs/>
                <w:noProof/>
                <w:sz w:val="17"/>
              </w:rPr>
              <w:t>DEALER INSTALLED OPTIONS (DIO)</w:t>
            </w:r>
          </w:p>
        </w:tc>
      </w:tr>
      <w:tr w:rsidR="001512F6" w:rsidRPr="00105574" w14:paraId="39D5A40B" w14:textId="77777777" w:rsidTr="001512F6">
        <w:trPr>
          <w:cantSplit/>
        </w:trPr>
        <w:tc>
          <w:tcPr>
            <w:tcW w:w="5141" w:type="dxa"/>
            <w:shd w:val="clear" w:color="auto" w:fill="auto"/>
          </w:tcPr>
          <w:p w14:paraId="3761B125" w14:textId="77777777" w:rsidR="001512F6" w:rsidRPr="00105574" w:rsidRDefault="001512F6" w:rsidP="001512F6">
            <w:pPr>
              <w:keepNext/>
              <w:tabs>
                <w:tab w:val="left" w:pos="360"/>
              </w:tabs>
              <w:spacing w:line="170" w:lineRule="exact"/>
              <w:ind w:left="360" w:hanging="266"/>
              <w:rPr>
                <w:b/>
                <w:bCs/>
                <w:i/>
                <w:iCs/>
                <w:noProof/>
                <w:sz w:val="15"/>
              </w:rPr>
            </w:pPr>
            <w:r w:rsidRPr="00105574">
              <w:rPr>
                <w:rFonts w:ascii="Wingdings" w:hAnsi="Wingdings"/>
                <w:noProof/>
                <w:sz w:val="15"/>
              </w:rPr>
              <w:t>«</w:t>
            </w:r>
            <w:r w:rsidRPr="00105574">
              <w:rPr>
                <w:rFonts w:ascii="Wingdings" w:hAnsi="Wingdings"/>
                <w:noProof/>
                <w:sz w:val="15"/>
              </w:rPr>
              <w:tab/>
            </w:r>
            <w:r w:rsidRPr="00105574">
              <w:rPr>
                <w:b/>
                <w:bCs/>
                <w:i/>
                <w:iCs/>
                <w:noProof/>
                <w:sz w:val="15"/>
              </w:rPr>
              <w:t>New</w:t>
            </w:r>
          </w:p>
        </w:tc>
      </w:tr>
      <w:tr w:rsidR="001512F6" w:rsidRPr="00105574" w14:paraId="16B2182F" w14:textId="77777777" w:rsidTr="001512F6">
        <w:trPr>
          <w:cantSplit/>
        </w:trPr>
        <w:tc>
          <w:tcPr>
            <w:tcW w:w="5141" w:type="dxa"/>
            <w:shd w:val="clear" w:color="auto" w:fill="auto"/>
          </w:tcPr>
          <w:p w14:paraId="54031E66"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1425FB5F" w14:textId="77777777" w:rsidTr="001512F6">
        <w:trPr>
          <w:cantSplit/>
        </w:trPr>
        <w:tc>
          <w:tcPr>
            <w:tcW w:w="5141" w:type="dxa"/>
            <w:shd w:val="clear" w:color="auto" w:fill="auto"/>
          </w:tcPr>
          <w:p w14:paraId="4956707B" w14:textId="77777777" w:rsidR="001512F6" w:rsidRPr="00105574" w:rsidRDefault="001512F6" w:rsidP="001512F6">
            <w:pPr>
              <w:keepNext/>
              <w:tabs>
                <w:tab w:val="left" w:pos="360"/>
              </w:tabs>
              <w:spacing w:line="170" w:lineRule="exact"/>
              <w:ind w:left="360" w:hanging="216"/>
              <w:rPr>
                <w:b/>
                <w:bCs/>
                <w:i/>
                <w:iCs/>
                <w:noProof/>
                <w:sz w:val="15"/>
              </w:rPr>
            </w:pPr>
            <w:r w:rsidRPr="00105574">
              <w:rPr>
                <w:rFonts w:cs="Arial"/>
                <w:noProof/>
                <w:sz w:val="15"/>
              </w:rPr>
              <w:t>●</w:t>
            </w:r>
            <w:r w:rsidRPr="00105574">
              <w:rPr>
                <w:rFonts w:cs="Arial"/>
                <w:noProof/>
                <w:sz w:val="15"/>
              </w:rPr>
              <w:tab/>
            </w:r>
            <w:r w:rsidRPr="00105574">
              <w:rPr>
                <w:b/>
                <w:bCs/>
                <w:i/>
                <w:iCs/>
                <w:noProof/>
                <w:sz w:val="15"/>
              </w:rPr>
              <w:t>Changed</w:t>
            </w:r>
          </w:p>
        </w:tc>
      </w:tr>
      <w:tr w:rsidR="001512F6" w:rsidRPr="00105574" w14:paraId="188D53EF" w14:textId="77777777" w:rsidTr="001512F6">
        <w:trPr>
          <w:cantSplit/>
        </w:trPr>
        <w:tc>
          <w:tcPr>
            <w:tcW w:w="5141" w:type="dxa"/>
            <w:shd w:val="clear" w:color="auto" w:fill="auto"/>
          </w:tcPr>
          <w:p w14:paraId="10293971"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r w:rsidR="001512F6" w:rsidRPr="00105574" w14:paraId="39F2161E" w14:textId="77777777" w:rsidTr="001512F6">
        <w:trPr>
          <w:cantSplit/>
        </w:trPr>
        <w:tc>
          <w:tcPr>
            <w:tcW w:w="5141" w:type="dxa"/>
            <w:shd w:val="clear" w:color="auto" w:fill="auto"/>
          </w:tcPr>
          <w:p w14:paraId="00D9ADED" w14:textId="77777777" w:rsidR="001512F6" w:rsidRPr="00105574" w:rsidRDefault="001512F6" w:rsidP="001512F6">
            <w:pPr>
              <w:keepNext/>
              <w:tabs>
                <w:tab w:val="left" w:pos="360"/>
              </w:tabs>
              <w:spacing w:line="170" w:lineRule="exact"/>
              <w:ind w:left="360" w:hanging="216"/>
              <w:rPr>
                <w:b/>
                <w:bCs/>
                <w:i/>
                <w:iCs/>
                <w:noProof/>
                <w:sz w:val="15"/>
              </w:rPr>
            </w:pPr>
            <w:r w:rsidRPr="00105574">
              <w:rPr>
                <w:rFonts w:cs="Arial"/>
                <w:noProof/>
                <w:sz w:val="15"/>
              </w:rPr>
              <w:t>●</w:t>
            </w:r>
            <w:r w:rsidRPr="00105574">
              <w:rPr>
                <w:rFonts w:cs="Arial"/>
                <w:noProof/>
                <w:sz w:val="15"/>
              </w:rPr>
              <w:tab/>
            </w:r>
            <w:r w:rsidRPr="00105574">
              <w:rPr>
                <w:b/>
                <w:bCs/>
                <w:i/>
                <w:iCs/>
                <w:noProof/>
                <w:sz w:val="15"/>
              </w:rPr>
              <w:t>Deleted</w:t>
            </w:r>
          </w:p>
        </w:tc>
      </w:tr>
      <w:tr w:rsidR="001512F6" w:rsidRPr="00105574" w14:paraId="2827BEAB" w14:textId="77777777" w:rsidTr="001512F6">
        <w:trPr>
          <w:cantSplit/>
        </w:trPr>
        <w:tc>
          <w:tcPr>
            <w:tcW w:w="5141" w:type="dxa"/>
            <w:shd w:val="clear" w:color="auto" w:fill="auto"/>
          </w:tcPr>
          <w:p w14:paraId="17475F82"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None</w:t>
            </w:r>
          </w:p>
        </w:tc>
      </w:tr>
    </w:tbl>
    <w:p w14:paraId="17CA61B1"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43B68732" w14:textId="77777777" w:rsidTr="001512F6">
        <w:trPr>
          <w:cantSplit/>
        </w:trPr>
        <w:tc>
          <w:tcPr>
            <w:tcW w:w="5141" w:type="dxa"/>
            <w:shd w:val="clear" w:color="auto" w:fill="auto"/>
          </w:tcPr>
          <w:p w14:paraId="4A128649" w14:textId="77777777" w:rsidR="001512F6" w:rsidRPr="00105574" w:rsidRDefault="001512F6" w:rsidP="001512F6">
            <w:pPr>
              <w:keepNext/>
              <w:spacing w:before="120" w:after="40" w:line="170" w:lineRule="exact"/>
              <w:ind w:left="144"/>
              <w:rPr>
                <w:b/>
                <w:noProof/>
                <w:sz w:val="17"/>
              </w:rPr>
            </w:pPr>
            <w:r w:rsidRPr="00105574">
              <w:rPr>
                <w:b/>
                <w:noProof/>
                <w:sz w:val="17"/>
              </w:rPr>
              <w:t>LATE AVAILABILITY – Subject to Change</w:t>
            </w:r>
          </w:p>
        </w:tc>
      </w:tr>
      <w:tr w:rsidR="001512F6" w:rsidRPr="00105574" w14:paraId="1A0EDF76" w14:textId="77777777" w:rsidTr="001512F6">
        <w:trPr>
          <w:cantSplit/>
        </w:trPr>
        <w:tc>
          <w:tcPr>
            <w:tcW w:w="5141" w:type="dxa"/>
            <w:shd w:val="clear" w:color="auto" w:fill="auto"/>
          </w:tcPr>
          <w:p w14:paraId="4C6D597D" w14:textId="77777777" w:rsidR="001512F6" w:rsidRPr="00105574" w:rsidRDefault="001512F6" w:rsidP="001512F6">
            <w:pPr>
              <w:keepNext/>
              <w:tabs>
                <w:tab w:val="left" w:pos="360"/>
              </w:tabs>
              <w:spacing w:line="170" w:lineRule="exact"/>
              <w:ind w:left="360" w:hanging="216"/>
              <w:rPr>
                <w:noProof/>
                <w:sz w:val="15"/>
              </w:rPr>
            </w:pPr>
            <w:r w:rsidRPr="00105574">
              <w:rPr>
                <w:rFonts w:cs="Arial"/>
                <w:noProof/>
                <w:sz w:val="15"/>
              </w:rPr>
              <w:t>●</w:t>
            </w:r>
            <w:r w:rsidRPr="00105574">
              <w:rPr>
                <w:rFonts w:cs="Arial"/>
                <w:noProof/>
                <w:sz w:val="15"/>
              </w:rPr>
              <w:tab/>
            </w:r>
            <w:r w:rsidRPr="00105574">
              <w:rPr>
                <w:noProof/>
                <w:sz w:val="15"/>
              </w:rPr>
              <w:t>None</w:t>
            </w:r>
          </w:p>
        </w:tc>
      </w:tr>
    </w:tbl>
    <w:p w14:paraId="479F7D8B" w14:textId="77777777" w:rsidR="001512F6" w:rsidRPr="00105574" w:rsidRDefault="001512F6">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1512F6" w:rsidRPr="00105574" w14:paraId="374CB1A7" w14:textId="77777777" w:rsidTr="001512F6">
        <w:trPr>
          <w:cantSplit/>
        </w:trPr>
        <w:tc>
          <w:tcPr>
            <w:tcW w:w="5141" w:type="dxa"/>
            <w:shd w:val="clear" w:color="auto" w:fill="auto"/>
          </w:tcPr>
          <w:p w14:paraId="4CA028DE" w14:textId="77777777" w:rsidR="001512F6" w:rsidRPr="00105574" w:rsidRDefault="001512F6" w:rsidP="001512F6">
            <w:pPr>
              <w:keepNext/>
              <w:spacing w:before="120" w:after="40" w:line="170" w:lineRule="exact"/>
              <w:ind w:left="144"/>
              <w:rPr>
                <w:b/>
                <w:noProof/>
                <w:sz w:val="17"/>
              </w:rPr>
            </w:pPr>
            <w:r w:rsidRPr="00105574">
              <w:rPr>
                <w:b/>
                <w:noProof/>
                <w:sz w:val="17"/>
              </w:rPr>
              <w:t>2025 BRONCO™ SPORT ORDER COMBINATIONS</w:t>
            </w:r>
          </w:p>
        </w:tc>
      </w:tr>
      <w:tr w:rsidR="001512F6" w:rsidRPr="00105574" w14:paraId="2F2C2FBB" w14:textId="77777777" w:rsidTr="001512F6">
        <w:trPr>
          <w:cantSplit/>
        </w:trPr>
        <w:tc>
          <w:tcPr>
            <w:tcW w:w="5141" w:type="dxa"/>
            <w:shd w:val="clear" w:color="auto" w:fill="auto"/>
          </w:tcPr>
          <w:p w14:paraId="144827D1" w14:textId="77777777" w:rsidR="001512F6" w:rsidRPr="00105574" w:rsidRDefault="001512F6" w:rsidP="001512F6">
            <w:pPr>
              <w:keepNext/>
              <w:tabs>
                <w:tab w:val="left" w:pos="360"/>
              </w:tabs>
              <w:spacing w:line="170" w:lineRule="exact"/>
              <w:ind w:left="360" w:hanging="216"/>
              <w:rPr>
                <w:b/>
                <w:noProof/>
                <w:sz w:val="15"/>
              </w:rPr>
            </w:pPr>
            <w:r w:rsidRPr="00105574">
              <w:rPr>
                <w:rFonts w:cs="Arial"/>
                <w:noProof/>
                <w:sz w:val="15"/>
              </w:rPr>
              <w:t>●</w:t>
            </w:r>
            <w:r w:rsidRPr="00105574">
              <w:rPr>
                <w:rFonts w:cs="Arial"/>
                <w:noProof/>
                <w:sz w:val="15"/>
              </w:rPr>
              <w:tab/>
            </w:r>
            <w:r w:rsidRPr="00105574">
              <w:rPr>
                <w:b/>
                <w:noProof/>
                <w:sz w:val="15"/>
              </w:rPr>
              <w:t>Big Bend™</w:t>
            </w:r>
          </w:p>
        </w:tc>
      </w:tr>
      <w:tr w:rsidR="001512F6" w:rsidRPr="00105574" w14:paraId="3EA1DFBB" w14:textId="77777777" w:rsidTr="001512F6">
        <w:trPr>
          <w:cantSplit/>
        </w:trPr>
        <w:tc>
          <w:tcPr>
            <w:tcW w:w="5141" w:type="dxa"/>
            <w:shd w:val="clear" w:color="auto" w:fill="auto"/>
          </w:tcPr>
          <w:p w14:paraId="4D2FD241"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Body Code: R9B</w:t>
            </w:r>
          </w:p>
        </w:tc>
      </w:tr>
      <w:tr w:rsidR="001512F6" w:rsidRPr="00105574" w14:paraId="1799B178" w14:textId="77777777" w:rsidTr="001512F6">
        <w:trPr>
          <w:cantSplit/>
        </w:trPr>
        <w:tc>
          <w:tcPr>
            <w:tcW w:w="5141" w:type="dxa"/>
            <w:shd w:val="clear" w:color="auto" w:fill="auto"/>
          </w:tcPr>
          <w:p w14:paraId="6310D3C9"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Order Code: 200A</w:t>
            </w:r>
          </w:p>
        </w:tc>
      </w:tr>
      <w:tr w:rsidR="001512F6" w:rsidRPr="00105574" w14:paraId="143FB0EB" w14:textId="77777777" w:rsidTr="001512F6">
        <w:trPr>
          <w:cantSplit/>
        </w:trPr>
        <w:tc>
          <w:tcPr>
            <w:tcW w:w="5141" w:type="dxa"/>
            <w:shd w:val="clear" w:color="auto" w:fill="auto"/>
          </w:tcPr>
          <w:p w14:paraId="7E3A0E33" w14:textId="77777777" w:rsidR="001512F6" w:rsidRPr="00105574" w:rsidRDefault="001512F6" w:rsidP="001512F6">
            <w:pPr>
              <w:keepNext/>
              <w:tabs>
                <w:tab w:val="left" w:pos="360"/>
              </w:tabs>
              <w:spacing w:line="170" w:lineRule="exact"/>
              <w:ind w:left="360" w:hanging="216"/>
              <w:rPr>
                <w:b/>
                <w:bCs/>
                <w:noProof/>
                <w:sz w:val="15"/>
              </w:rPr>
            </w:pPr>
            <w:r w:rsidRPr="00105574">
              <w:rPr>
                <w:rFonts w:cs="Arial"/>
                <w:noProof/>
                <w:sz w:val="15"/>
              </w:rPr>
              <w:t>●</w:t>
            </w:r>
            <w:r w:rsidRPr="00105574">
              <w:rPr>
                <w:rFonts w:cs="Arial"/>
                <w:noProof/>
                <w:sz w:val="15"/>
              </w:rPr>
              <w:tab/>
            </w:r>
            <w:r w:rsidRPr="00105574">
              <w:rPr>
                <w:b/>
                <w:bCs/>
                <w:noProof/>
                <w:sz w:val="15"/>
              </w:rPr>
              <w:t>Heritage (Not Available to Fleet)</w:t>
            </w:r>
          </w:p>
        </w:tc>
      </w:tr>
      <w:tr w:rsidR="001512F6" w:rsidRPr="00105574" w14:paraId="53370905" w14:textId="77777777" w:rsidTr="001512F6">
        <w:trPr>
          <w:cantSplit/>
        </w:trPr>
        <w:tc>
          <w:tcPr>
            <w:tcW w:w="5141" w:type="dxa"/>
            <w:shd w:val="clear" w:color="auto" w:fill="auto"/>
          </w:tcPr>
          <w:p w14:paraId="6A72DA8B"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Body Code: R9G</w:t>
            </w:r>
          </w:p>
        </w:tc>
      </w:tr>
      <w:tr w:rsidR="001512F6" w:rsidRPr="00105574" w14:paraId="250EC908" w14:textId="77777777" w:rsidTr="001512F6">
        <w:trPr>
          <w:cantSplit/>
        </w:trPr>
        <w:tc>
          <w:tcPr>
            <w:tcW w:w="5141" w:type="dxa"/>
            <w:shd w:val="clear" w:color="auto" w:fill="auto"/>
          </w:tcPr>
          <w:p w14:paraId="0161EEB2"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Order Code: 250A</w:t>
            </w:r>
          </w:p>
        </w:tc>
      </w:tr>
      <w:tr w:rsidR="001512F6" w:rsidRPr="00105574" w14:paraId="794CEBC6" w14:textId="77777777" w:rsidTr="001512F6">
        <w:trPr>
          <w:cantSplit/>
        </w:trPr>
        <w:tc>
          <w:tcPr>
            <w:tcW w:w="5141" w:type="dxa"/>
            <w:shd w:val="clear" w:color="auto" w:fill="auto"/>
          </w:tcPr>
          <w:p w14:paraId="4342EB62" w14:textId="77777777" w:rsidR="001512F6" w:rsidRPr="00105574" w:rsidRDefault="001512F6" w:rsidP="001512F6">
            <w:pPr>
              <w:keepNext/>
              <w:tabs>
                <w:tab w:val="left" w:pos="360"/>
              </w:tabs>
              <w:spacing w:line="170" w:lineRule="exact"/>
              <w:ind w:left="360" w:hanging="216"/>
              <w:rPr>
                <w:b/>
                <w:bCs/>
                <w:noProof/>
                <w:sz w:val="15"/>
              </w:rPr>
            </w:pPr>
            <w:r w:rsidRPr="00105574">
              <w:rPr>
                <w:rFonts w:cs="Arial"/>
                <w:noProof/>
                <w:sz w:val="15"/>
              </w:rPr>
              <w:t>●</w:t>
            </w:r>
            <w:r w:rsidRPr="00105574">
              <w:rPr>
                <w:rFonts w:cs="Arial"/>
                <w:noProof/>
                <w:sz w:val="15"/>
              </w:rPr>
              <w:tab/>
            </w:r>
            <w:r w:rsidRPr="00105574">
              <w:rPr>
                <w:b/>
                <w:bCs/>
                <w:noProof/>
                <w:sz w:val="15"/>
              </w:rPr>
              <w:t>Free Wheeling™ (Not Available to Fleet)</w:t>
            </w:r>
          </w:p>
        </w:tc>
      </w:tr>
      <w:tr w:rsidR="001512F6" w:rsidRPr="00105574" w14:paraId="275D72CC" w14:textId="77777777" w:rsidTr="001512F6">
        <w:trPr>
          <w:cantSplit/>
        </w:trPr>
        <w:tc>
          <w:tcPr>
            <w:tcW w:w="5141" w:type="dxa"/>
            <w:shd w:val="clear" w:color="auto" w:fill="auto"/>
          </w:tcPr>
          <w:p w14:paraId="16FDF2EF"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Body Code: R9K</w:t>
            </w:r>
          </w:p>
        </w:tc>
      </w:tr>
      <w:tr w:rsidR="001512F6" w:rsidRPr="00105574" w14:paraId="5D92D1C5" w14:textId="77777777" w:rsidTr="001512F6">
        <w:trPr>
          <w:cantSplit/>
        </w:trPr>
        <w:tc>
          <w:tcPr>
            <w:tcW w:w="5141" w:type="dxa"/>
            <w:shd w:val="clear" w:color="auto" w:fill="auto"/>
          </w:tcPr>
          <w:p w14:paraId="4709C9E3"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Order Code: 220A</w:t>
            </w:r>
          </w:p>
        </w:tc>
      </w:tr>
      <w:tr w:rsidR="001512F6" w:rsidRPr="00105574" w14:paraId="10CED0B4" w14:textId="77777777" w:rsidTr="001512F6">
        <w:trPr>
          <w:cantSplit/>
        </w:trPr>
        <w:tc>
          <w:tcPr>
            <w:tcW w:w="5141" w:type="dxa"/>
            <w:shd w:val="clear" w:color="auto" w:fill="auto"/>
          </w:tcPr>
          <w:p w14:paraId="64865745" w14:textId="77777777" w:rsidR="001512F6" w:rsidRPr="00105574" w:rsidRDefault="001512F6" w:rsidP="001512F6">
            <w:pPr>
              <w:keepNext/>
              <w:tabs>
                <w:tab w:val="left" w:pos="360"/>
              </w:tabs>
              <w:spacing w:line="170" w:lineRule="exact"/>
              <w:ind w:left="360" w:hanging="216"/>
              <w:rPr>
                <w:b/>
                <w:noProof/>
                <w:sz w:val="15"/>
              </w:rPr>
            </w:pPr>
            <w:r w:rsidRPr="00105574">
              <w:rPr>
                <w:rFonts w:cs="Arial"/>
                <w:noProof/>
                <w:sz w:val="15"/>
              </w:rPr>
              <w:t>●</w:t>
            </w:r>
            <w:r w:rsidRPr="00105574">
              <w:rPr>
                <w:rFonts w:cs="Arial"/>
                <w:noProof/>
                <w:sz w:val="15"/>
              </w:rPr>
              <w:tab/>
            </w:r>
            <w:r w:rsidRPr="00105574">
              <w:rPr>
                <w:b/>
                <w:noProof/>
                <w:sz w:val="15"/>
              </w:rPr>
              <w:t>Outer Banks™</w:t>
            </w:r>
          </w:p>
        </w:tc>
      </w:tr>
      <w:tr w:rsidR="001512F6" w:rsidRPr="00105574" w14:paraId="706F6708" w14:textId="77777777" w:rsidTr="001512F6">
        <w:trPr>
          <w:cantSplit/>
        </w:trPr>
        <w:tc>
          <w:tcPr>
            <w:tcW w:w="5141" w:type="dxa"/>
            <w:shd w:val="clear" w:color="auto" w:fill="auto"/>
          </w:tcPr>
          <w:p w14:paraId="69294CAD"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Body Code: R9C</w:t>
            </w:r>
          </w:p>
        </w:tc>
      </w:tr>
      <w:tr w:rsidR="001512F6" w:rsidRPr="00105574" w14:paraId="6668F6B8" w14:textId="77777777" w:rsidTr="001512F6">
        <w:trPr>
          <w:cantSplit/>
        </w:trPr>
        <w:tc>
          <w:tcPr>
            <w:tcW w:w="5141" w:type="dxa"/>
            <w:shd w:val="clear" w:color="auto" w:fill="auto"/>
          </w:tcPr>
          <w:p w14:paraId="7CD0841B" w14:textId="77777777" w:rsidR="001512F6" w:rsidRPr="00105574" w:rsidRDefault="001512F6" w:rsidP="001512F6">
            <w:pPr>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Order Code: 300A</w:t>
            </w:r>
          </w:p>
        </w:tc>
      </w:tr>
      <w:tr w:rsidR="001512F6" w:rsidRPr="00105574" w14:paraId="6A6C5BA8" w14:textId="77777777" w:rsidTr="001512F6">
        <w:trPr>
          <w:cantSplit/>
        </w:trPr>
        <w:tc>
          <w:tcPr>
            <w:tcW w:w="5141" w:type="dxa"/>
            <w:shd w:val="clear" w:color="auto" w:fill="auto"/>
          </w:tcPr>
          <w:p w14:paraId="63CDD4DF" w14:textId="77777777" w:rsidR="001512F6" w:rsidRPr="00105574" w:rsidRDefault="001512F6" w:rsidP="001512F6">
            <w:pPr>
              <w:keepNext/>
              <w:tabs>
                <w:tab w:val="left" w:pos="360"/>
              </w:tabs>
              <w:spacing w:line="170" w:lineRule="exact"/>
              <w:ind w:left="360" w:hanging="216"/>
              <w:rPr>
                <w:b/>
                <w:noProof/>
                <w:sz w:val="15"/>
              </w:rPr>
            </w:pPr>
            <w:r w:rsidRPr="00105574">
              <w:rPr>
                <w:rFonts w:cs="Arial"/>
                <w:noProof/>
                <w:sz w:val="15"/>
              </w:rPr>
              <w:t>●</w:t>
            </w:r>
            <w:r w:rsidRPr="00105574">
              <w:rPr>
                <w:rFonts w:cs="Arial"/>
                <w:noProof/>
                <w:sz w:val="15"/>
              </w:rPr>
              <w:tab/>
            </w:r>
            <w:r w:rsidRPr="00105574">
              <w:rPr>
                <w:b/>
                <w:noProof/>
                <w:sz w:val="15"/>
              </w:rPr>
              <w:t>Badlands™</w:t>
            </w:r>
          </w:p>
        </w:tc>
      </w:tr>
      <w:tr w:rsidR="001512F6" w:rsidRPr="00105574" w14:paraId="12528499" w14:textId="77777777" w:rsidTr="001512F6">
        <w:trPr>
          <w:cantSplit/>
        </w:trPr>
        <w:tc>
          <w:tcPr>
            <w:tcW w:w="5141" w:type="dxa"/>
            <w:shd w:val="clear" w:color="auto" w:fill="auto"/>
          </w:tcPr>
          <w:p w14:paraId="5A052468"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Body Code: R9D</w:t>
            </w:r>
          </w:p>
        </w:tc>
      </w:tr>
      <w:tr w:rsidR="001512F6" w:rsidRPr="00105574" w14:paraId="0BFEA84C" w14:textId="77777777" w:rsidTr="001512F6">
        <w:trPr>
          <w:cantSplit/>
        </w:trPr>
        <w:tc>
          <w:tcPr>
            <w:tcW w:w="5141" w:type="dxa"/>
            <w:shd w:val="clear" w:color="auto" w:fill="auto"/>
          </w:tcPr>
          <w:p w14:paraId="02B59AC2" w14:textId="77777777" w:rsidR="001512F6" w:rsidRPr="00105574" w:rsidRDefault="001512F6" w:rsidP="001512F6">
            <w:pPr>
              <w:keepNext/>
              <w:tabs>
                <w:tab w:val="left" w:pos="648"/>
              </w:tabs>
              <w:spacing w:line="170" w:lineRule="exact"/>
              <w:ind w:left="648" w:hanging="288"/>
              <w:rPr>
                <w:noProof/>
                <w:sz w:val="15"/>
              </w:rPr>
            </w:pPr>
            <w:r w:rsidRPr="00105574">
              <w:rPr>
                <w:rFonts w:cs="Arial"/>
                <w:noProof/>
                <w:sz w:val="15"/>
              </w:rPr>
              <w:t>—</w:t>
            </w:r>
            <w:r w:rsidRPr="00105574">
              <w:rPr>
                <w:rFonts w:cs="Arial"/>
                <w:noProof/>
                <w:sz w:val="15"/>
              </w:rPr>
              <w:tab/>
            </w:r>
            <w:r w:rsidRPr="00105574">
              <w:rPr>
                <w:noProof/>
                <w:sz w:val="15"/>
              </w:rPr>
              <w:t>Order Code: 400A</w:t>
            </w:r>
          </w:p>
        </w:tc>
      </w:tr>
    </w:tbl>
    <w:p w14:paraId="438B1858" w14:textId="77777777" w:rsidR="001512F6" w:rsidRPr="00105574" w:rsidRDefault="001512F6" w:rsidP="001512F6">
      <w:pPr>
        <w:spacing w:line="14" w:lineRule="exact"/>
        <w:rPr>
          <w:rFonts w:cs="Arial"/>
          <w:b/>
          <w:noProof/>
          <w:sz w:val="14"/>
        </w:rPr>
        <w:sectPr w:rsidR="001512F6" w:rsidRPr="00105574" w:rsidSect="001512F6">
          <w:type w:val="continuous"/>
          <w:pgSz w:w="12240" w:h="15840" w:code="1"/>
          <w:pgMar w:top="720" w:right="907" w:bottom="720" w:left="907" w:header="432" w:footer="432" w:gutter="0"/>
          <w:pgNumType w:start="1"/>
          <w:cols w:num="2" w:space="432"/>
          <w:docGrid w:linePitch="272"/>
        </w:sectPr>
      </w:pPr>
    </w:p>
    <w:p w14:paraId="4A31C34C" w14:textId="77777777" w:rsidR="00307CAD" w:rsidRPr="00105574" w:rsidRDefault="00307CAD" w:rsidP="001512F6">
      <w:pPr>
        <w:spacing w:line="14" w:lineRule="exact"/>
        <w:rPr>
          <w:rFonts w:cs="Arial"/>
          <w:b/>
          <w:noProof/>
          <w:sz w:val="14"/>
        </w:rPr>
        <w:sectPr w:rsidR="00307CAD" w:rsidRPr="00105574" w:rsidSect="001512F6">
          <w:type w:val="continuous"/>
          <w:pgSz w:w="12240" w:h="15840" w:code="1"/>
          <w:pgMar w:top="720" w:right="907" w:bottom="720" w:left="907" w:header="432" w:footer="432" w:gutter="0"/>
          <w:pgNumType w:start="1"/>
          <w:cols w:space="720"/>
          <w:docGrid w:linePitch="272"/>
        </w:sectPr>
      </w:pPr>
    </w:p>
    <w:p w14:paraId="721E1545" w14:textId="77777777" w:rsidR="00307CAD" w:rsidRPr="00105574" w:rsidRDefault="00307CAD" w:rsidP="005C57C9">
      <w:pPr>
        <w:spacing w:line="14" w:lineRule="exact"/>
        <w:rPr>
          <w:noProof/>
        </w:rPr>
      </w:pPr>
    </w:p>
    <w:tbl>
      <w:tblPr>
        <w:tblW w:w="0" w:type="auto"/>
        <w:tblLayout w:type="fixed"/>
        <w:tblCellMar>
          <w:left w:w="72" w:type="dxa"/>
          <w:right w:w="72" w:type="dxa"/>
        </w:tblCellMar>
        <w:tblLook w:val="04A0" w:firstRow="1" w:lastRow="0" w:firstColumn="1" w:lastColumn="0" w:noHBand="0" w:noVBand="1"/>
      </w:tblPr>
      <w:tblGrid>
        <w:gridCol w:w="10570"/>
      </w:tblGrid>
      <w:tr w:rsidR="00307CAD" w:rsidRPr="00105574" w14:paraId="625F0F0A" w14:textId="77777777" w:rsidTr="005C57C9">
        <w:trPr>
          <w:cantSplit/>
        </w:trPr>
        <w:tc>
          <w:tcPr>
            <w:tcW w:w="10570" w:type="dxa"/>
            <w:shd w:val="clear" w:color="auto" w:fill="auto"/>
          </w:tcPr>
          <w:p w14:paraId="0722F008" w14:textId="77777777" w:rsidR="00307CAD" w:rsidRPr="00105574" w:rsidRDefault="00307CAD" w:rsidP="005C57C9">
            <w:pPr>
              <w:keepNext/>
              <w:spacing w:before="40" w:line="180" w:lineRule="exact"/>
              <w:ind w:left="144"/>
              <w:rPr>
                <w:b/>
                <w:bCs/>
                <w:noProof/>
                <w:sz w:val="16"/>
                <w:szCs w:val="17"/>
              </w:rPr>
            </w:pPr>
            <w:r w:rsidRPr="00105574">
              <w:rPr>
                <w:b/>
                <w:bCs/>
                <w:noProof/>
                <w:sz w:val="16"/>
                <w:szCs w:val="17"/>
              </w:rPr>
              <w:t>THE FOLLOWING FEATURES ARE STANDARD ON THE 2025 BRONCO™ SPORT:</w:t>
            </w:r>
          </w:p>
        </w:tc>
      </w:tr>
    </w:tbl>
    <w:p w14:paraId="73D0CBF2" w14:textId="77777777" w:rsidR="00307CAD" w:rsidRPr="00105574" w:rsidRDefault="00307CAD" w:rsidP="005C57C9">
      <w:pPr>
        <w:keepNext/>
        <w:spacing w:before="120" w:after="40" w:line="180" w:lineRule="exact"/>
        <w:ind w:left="144"/>
        <w:rPr>
          <w:b/>
          <w:bCs/>
          <w:noProof/>
          <w:sz w:val="18"/>
          <w:szCs w:val="17"/>
        </w:rPr>
        <w:sectPr w:rsidR="00307CAD" w:rsidRPr="00105574" w:rsidSect="00307CAD">
          <w:headerReference w:type="default" r:id="rId15"/>
          <w:footerReference w:type="default" r:id="rId16"/>
          <w:pgSz w:w="12240" w:h="15840" w:code="1"/>
          <w:pgMar w:top="720" w:right="907" w:bottom="720" w:left="907" w:header="432" w:footer="432" w:gutter="0"/>
          <w:pgNumType w:start="3"/>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531487B8" w14:textId="77777777" w:rsidTr="005C57C9">
        <w:trPr>
          <w:cantSplit/>
        </w:trPr>
        <w:tc>
          <w:tcPr>
            <w:tcW w:w="5141" w:type="dxa"/>
            <w:shd w:val="clear" w:color="auto" w:fill="auto"/>
          </w:tcPr>
          <w:p w14:paraId="2C2CF089" w14:textId="77777777" w:rsidR="00307CAD" w:rsidRPr="00105574" w:rsidRDefault="00307CAD" w:rsidP="005C57C9">
            <w:pPr>
              <w:keepNext/>
              <w:spacing w:before="120" w:after="40" w:line="180" w:lineRule="exact"/>
              <w:ind w:left="144"/>
              <w:rPr>
                <w:b/>
                <w:bCs/>
                <w:noProof/>
                <w:sz w:val="18"/>
                <w:szCs w:val="17"/>
              </w:rPr>
            </w:pPr>
            <w:r w:rsidRPr="00105574">
              <w:rPr>
                <w:b/>
                <w:bCs/>
                <w:noProof/>
                <w:sz w:val="18"/>
                <w:szCs w:val="17"/>
              </w:rPr>
              <w:pict w14:anchorId="33F86169">
                <v:line id="_x0000_s2054" style="position:absolute;left:0;text-align:left;z-index:251651072" from="260pt,2.75pt" to="260pt,661pt"/>
              </w:pict>
            </w:r>
            <w:r w:rsidRPr="00105574">
              <w:rPr>
                <w:b/>
                <w:bCs/>
                <w:noProof/>
                <w:sz w:val="18"/>
                <w:szCs w:val="17"/>
              </w:rPr>
              <w:pict w14:anchorId="5ABDCEDC">
                <v:rect id="_x0000_s2053" style="position:absolute;left:0;text-align:left;margin-left:-.35pt;margin-top:1.75pt;width:528.45pt;height:659pt;z-index:-251666432;mso-position-horizontal-relative:page;mso-position-vertical-relative:page" filled="f">
                  <w10:wrap anchorx="page" anchory="page"/>
                </v:rect>
              </w:pict>
            </w:r>
            <w:r w:rsidRPr="00105574">
              <w:rPr>
                <w:b/>
                <w:bCs/>
                <w:noProof/>
                <w:sz w:val="18"/>
                <w:szCs w:val="17"/>
              </w:rPr>
              <w:t>MECHANICAL</w:t>
            </w:r>
          </w:p>
        </w:tc>
      </w:tr>
      <w:tr w:rsidR="00307CAD" w:rsidRPr="00105574" w14:paraId="139072CB" w14:textId="77777777" w:rsidTr="005C57C9">
        <w:trPr>
          <w:cantSplit/>
        </w:trPr>
        <w:tc>
          <w:tcPr>
            <w:tcW w:w="5141" w:type="dxa"/>
            <w:shd w:val="clear" w:color="auto" w:fill="auto"/>
          </w:tcPr>
          <w:p w14:paraId="55A7706A"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4x4 </w:t>
            </w:r>
            <w:r w:rsidRPr="00105574">
              <w:rPr>
                <w:rStyle w:val="Wers"/>
                <w:vanish w:val="0"/>
                <w:sz w:val="16"/>
                <w:szCs w:val="14"/>
                <w:rPrChange w:id="0" w:author="Sai Raj Deep Thikkisetty" w:date="2024-07-01T14:47:00Z">
                  <w:rPr>
                    <w:rStyle w:val="Wers"/>
                    <w:sz w:val="16"/>
                    <w:szCs w:val="14"/>
                  </w:rPr>
                </w:rPrChange>
              </w:rPr>
              <w:t>DR</w:t>
            </w:r>
            <w:r w:rsidRPr="00105574">
              <w:rPr>
                <w:rStyle w:val="Wers"/>
                <w:vanish w:val="0"/>
                <w:sz w:val="16"/>
                <w:rPrChange w:id="1" w:author="Sai Raj Deep Thikkisetty" w:date="2024-07-01T14:47:00Z">
                  <w:rPr>
                    <w:rStyle w:val="Wers"/>
                    <w:sz w:val="16"/>
                  </w:rPr>
                </w:rPrChange>
              </w:rPr>
              <w:t>--</w:t>
            </w:r>
            <w:r w:rsidRPr="00105574">
              <w:rPr>
                <w:rStyle w:val="Wers"/>
                <w:vanish w:val="0"/>
                <w:sz w:val="16"/>
                <w:szCs w:val="14"/>
                <w:rPrChange w:id="2" w:author="Sai Raj Deep Thikkisetty" w:date="2024-07-01T14:47:00Z">
                  <w:rPr>
                    <w:rStyle w:val="Wers"/>
                    <w:sz w:val="16"/>
                    <w:szCs w:val="14"/>
                  </w:rPr>
                </w:rPrChange>
              </w:rPr>
              <w:t>E</w:t>
            </w:r>
          </w:p>
        </w:tc>
      </w:tr>
      <w:tr w:rsidR="00307CAD" w:rsidRPr="00105574" w14:paraId="7145E659" w14:textId="77777777" w:rsidTr="005C57C9">
        <w:trPr>
          <w:cantSplit/>
        </w:trPr>
        <w:tc>
          <w:tcPr>
            <w:tcW w:w="5141" w:type="dxa"/>
            <w:shd w:val="clear" w:color="auto" w:fill="auto"/>
          </w:tcPr>
          <w:p w14:paraId="279098E2"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Electronic Brake Assist (EBA) </w:t>
            </w:r>
            <w:r w:rsidRPr="00105574">
              <w:rPr>
                <w:rStyle w:val="Wers"/>
                <w:vanish w:val="0"/>
                <w:sz w:val="16"/>
                <w:szCs w:val="14"/>
                <w:rPrChange w:id="3" w:author="Sai Raj Deep Thikkisetty" w:date="2024-07-01T14:47:00Z">
                  <w:rPr>
                    <w:rStyle w:val="Wers"/>
                    <w:sz w:val="16"/>
                    <w:szCs w:val="14"/>
                  </w:rPr>
                </w:rPrChange>
              </w:rPr>
              <w:t>FEABA</w:t>
            </w:r>
          </w:p>
        </w:tc>
      </w:tr>
      <w:tr w:rsidR="00307CAD" w:rsidRPr="00105574" w14:paraId="7E7CEC3D" w14:textId="77777777" w:rsidTr="005C57C9">
        <w:trPr>
          <w:cantSplit/>
        </w:trPr>
        <w:tc>
          <w:tcPr>
            <w:tcW w:w="5141" w:type="dxa"/>
            <w:shd w:val="clear" w:color="auto" w:fill="auto"/>
          </w:tcPr>
          <w:p w14:paraId="21A2D2C7"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Electric Parking Brake (Includes Auto Hold) </w:t>
            </w:r>
            <w:r w:rsidRPr="00105574">
              <w:rPr>
                <w:rStyle w:val="Wers"/>
                <w:vanish w:val="0"/>
                <w:sz w:val="16"/>
                <w:szCs w:val="14"/>
                <w:rPrChange w:id="4" w:author="Sai Raj Deep Thikkisetty" w:date="2024-07-01T14:47:00Z">
                  <w:rPr>
                    <w:rStyle w:val="Wers"/>
                    <w:sz w:val="16"/>
                    <w:szCs w:val="14"/>
                  </w:rPr>
                </w:rPrChange>
              </w:rPr>
              <w:t>FAJAC</w:t>
            </w:r>
          </w:p>
        </w:tc>
      </w:tr>
      <w:tr w:rsidR="00307CAD" w:rsidRPr="00105574" w14:paraId="58B84E26" w14:textId="77777777" w:rsidTr="005C57C9">
        <w:trPr>
          <w:cantSplit/>
        </w:trPr>
        <w:tc>
          <w:tcPr>
            <w:tcW w:w="5141" w:type="dxa"/>
            <w:shd w:val="clear" w:color="auto" w:fill="auto"/>
          </w:tcPr>
          <w:p w14:paraId="197FD919"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Engine –1.5L EcoBoost® with Auto Start-Stop Technology </w:t>
            </w:r>
            <w:r w:rsidRPr="00105574">
              <w:rPr>
                <w:rStyle w:val="Wers"/>
                <w:vanish w:val="0"/>
                <w:sz w:val="16"/>
                <w:szCs w:val="14"/>
                <w:rPrChange w:id="5" w:author="Sai Raj Deep Thikkisetty" w:date="2024-07-01T14:47:00Z">
                  <w:rPr>
                    <w:rStyle w:val="Wers"/>
                    <w:sz w:val="16"/>
                    <w:szCs w:val="14"/>
                  </w:rPr>
                </w:rPrChange>
              </w:rPr>
              <w:t>EN-CR/DECAU</w:t>
            </w:r>
          </w:p>
        </w:tc>
      </w:tr>
      <w:tr w:rsidR="00307CAD" w:rsidRPr="00105574" w14:paraId="223EB588" w14:textId="77777777" w:rsidTr="005C57C9">
        <w:trPr>
          <w:cantSplit/>
        </w:trPr>
        <w:tc>
          <w:tcPr>
            <w:tcW w:w="5141" w:type="dxa"/>
            <w:shd w:val="clear" w:color="auto" w:fill="auto"/>
          </w:tcPr>
          <w:p w14:paraId="319AFF3E"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Four-Wheel Disc Brakes with Anti-Lock Brake System (ABS) </w:t>
            </w:r>
            <w:r w:rsidRPr="00105574">
              <w:rPr>
                <w:rStyle w:val="Wers"/>
                <w:vanish w:val="0"/>
                <w:sz w:val="16"/>
                <w:szCs w:val="14"/>
                <w:rPrChange w:id="6" w:author="Sai Raj Deep Thikkisetty" w:date="2024-07-01T14:47:00Z">
                  <w:rPr>
                    <w:rStyle w:val="Wers"/>
                    <w:sz w:val="16"/>
                    <w:szCs w:val="14"/>
                  </w:rPr>
                </w:rPrChange>
              </w:rPr>
              <w:t>FBAAD/FBCAB</w:t>
            </w:r>
          </w:p>
        </w:tc>
      </w:tr>
      <w:tr w:rsidR="00307CAD" w:rsidRPr="00105574" w14:paraId="1C3B4BEB" w14:textId="77777777" w:rsidTr="005C57C9">
        <w:trPr>
          <w:cantSplit/>
        </w:trPr>
        <w:tc>
          <w:tcPr>
            <w:tcW w:w="5141" w:type="dxa"/>
            <w:shd w:val="clear" w:color="auto" w:fill="auto"/>
          </w:tcPr>
          <w:p w14:paraId="5AC6EB3C"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Intelligent Oil-Life Monitor®</w:t>
            </w:r>
          </w:p>
        </w:tc>
      </w:tr>
      <w:tr w:rsidR="00307CAD" w:rsidRPr="00105574" w14:paraId="006342CF" w14:textId="77777777" w:rsidTr="005C57C9">
        <w:trPr>
          <w:cantSplit/>
        </w:trPr>
        <w:tc>
          <w:tcPr>
            <w:tcW w:w="5141" w:type="dxa"/>
            <w:shd w:val="clear" w:color="auto" w:fill="auto"/>
          </w:tcPr>
          <w:p w14:paraId="29DC3829" w14:textId="77777777" w:rsidR="00307CAD" w:rsidRPr="00105574" w:rsidRDefault="00307CAD" w:rsidP="005C57C9">
            <w:pPr>
              <w:keepNext/>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Transmission – 8-speed Automatic </w:t>
            </w:r>
            <w:r w:rsidRPr="00105574">
              <w:rPr>
                <w:rStyle w:val="Wers"/>
                <w:vanish w:val="0"/>
                <w:sz w:val="16"/>
                <w:szCs w:val="14"/>
                <w:rPrChange w:id="7" w:author="Sai Raj Deep Thikkisetty" w:date="2024-07-01T14:47:00Z">
                  <w:rPr>
                    <w:rStyle w:val="Wers"/>
                    <w:sz w:val="16"/>
                    <w:szCs w:val="14"/>
                  </w:rPr>
                </w:rPrChange>
              </w:rPr>
              <w:t>TR-GM</w:t>
            </w:r>
          </w:p>
        </w:tc>
      </w:tr>
    </w:tbl>
    <w:p w14:paraId="7B069E5E"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538985CC" w14:textId="77777777" w:rsidTr="005C57C9">
        <w:trPr>
          <w:cantSplit/>
        </w:trPr>
        <w:tc>
          <w:tcPr>
            <w:tcW w:w="5141" w:type="dxa"/>
            <w:shd w:val="clear" w:color="auto" w:fill="auto"/>
          </w:tcPr>
          <w:p w14:paraId="47F66B91" w14:textId="77777777" w:rsidR="00307CAD" w:rsidRPr="00105574" w:rsidRDefault="00307CAD" w:rsidP="005C57C9">
            <w:pPr>
              <w:keepNext/>
              <w:spacing w:before="120" w:after="40" w:line="180" w:lineRule="exact"/>
              <w:ind w:left="144"/>
              <w:rPr>
                <w:b/>
                <w:bCs/>
                <w:noProof/>
                <w:sz w:val="18"/>
                <w:szCs w:val="17"/>
              </w:rPr>
            </w:pPr>
            <w:r w:rsidRPr="00105574">
              <w:rPr>
                <w:b/>
                <w:bCs/>
                <w:noProof/>
                <w:sz w:val="18"/>
                <w:szCs w:val="17"/>
              </w:rPr>
              <w:t>EXTERIOR</w:t>
            </w:r>
          </w:p>
        </w:tc>
      </w:tr>
      <w:tr w:rsidR="00307CAD" w:rsidRPr="00105574" w14:paraId="45A1A0D6" w14:textId="77777777" w:rsidTr="005C57C9">
        <w:trPr>
          <w:cantSplit/>
        </w:trPr>
        <w:tc>
          <w:tcPr>
            <w:tcW w:w="5141" w:type="dxa"/>
            <w:shd w:val="clear" w:color="auto" w:fill="auto"/>
          </w:tcPr>
          <w:p w14:paraId="5DDEC111"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Active Grille Shutters </w:t>
            </w:r>
            <w:r w:rsidRPr="00105574">
              <w:rPr>
                <w:rStyle w:val="Wers"/>
                <w:vanish w:val="0"/>
                <w:sz w:val="16"/>
                <w:szCs w:val="14"/>
                <w:rPrChange w:id="8" w:author="Sai Raj Deep Thikkisetty" w:date="2024-07-01T14:47:00Z">
                  <w:rPr>
                    <w:rStyle w:val="Wers"/>
                    <w:sz w:val="16"/>
                    <w:szCs w:val="14"/>
                  </w:rPr>
                </w:rPrChange>
              </w:rPr>
              <w:t>DAGAB</w:t>
            </w:r>
          </w:p>
        </w:tc>
      </w:tr>
      <w:tr w:rsidR="00307CAD" w:rsidRPr="00105574" w14:paraId="04D2FF81" w14:textId="77777777" w:rsidTr="005C57C9">
        <w:trPr>
          <w:cantSplit/>
        </w:trPr>
        <w:tc>
          <w:tcPr>
            <w:tcW w:w="5141" w:type="dxa"/>
            <w:shd w:val="clear" w:color="auto" w:fill="auto"/>
          </w:tcPr>
          <w:p w14:paraId="64A40EA7"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Acoustic-Laminated Windshield </w:t>
            </w:r>
            <w:r w:rsidRPr="00105574">
              <w:rPr>
                <w:rStyle w:val="Wers"/>
                <w:vanish w:val="0"/>
                <w:sz w:val="16"/>
                <w:szCs w:val="14"/>
                <w:rPrChange w:id="9" w:author="Sai Raj Deep Thikkisetty" w:date="2024-07-01T14:47:00Z">
                  <w:rPr>
                    <w:rStyle w:val="Wers"/>
                    <w:sz w:val="16"/>
                    <w:szCs w:val="14"/>
                  </w:rPr>
                </w:rPrChange>
              </w:rPr>
              <w:t>B2RAP</w:t>
            </w:r>
          </w:p>
        </w:tc>
      </w:tr>
      <w:tr w:rsidR="00307CAD" w:rsidRPr="00105574" w14:paraId="0575B5D4" w14:textId="77777777" w:rsidTr="005C57C9">
        <w:trPr>
          <w:cantSplit/>
        </w:trPr>
        <w:tc>
          <w:tcPr>
            <w:tcW w:w="5141" w:type="dxa"/>
            <w:shd w:val="clear" w:color="auto" w:fill="auto"/>
          </w:tcPr>
          <w:p w14:paraId="2DA09B61" w14:textId="77777777" w:rsidR="00307CAD" w:rsidRPr="00105574" w:rsidRDefault="00307CAD" w:rsidP="005C57C9">
            <w:pPr>
              <w:keepNext/>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Black – Molded-in-Color</w:t>
            </w:r>
          </w:p>
        </w:tc>
      </w:tr>
      <w:tr w:rsidR="00307CAD" w:rsidRPr="00105574" w14:paraId="4E62D11C" w14:textId="77777777" w:rsidTr="005C57C9">
        <w:trPr>
          <w:cantSplit/>
        </w:trPr>
        <w:tc>
          <w:tcPr>
            <w:tcW w:w="5141" w:type="dxa"/>
            <w:shd w:val="clear" w:color="auto" w:fill="auto"/>
          </w:tcPr>
          <w:p w14:paraId="0FCD3479" w14:textId="77777777" w:rsidR="00307CAD" w:rsidRPr="00105574" w:rsidRDefault="00307CAD" w:rsidP="005C57C9">
            <w:pPr>
              <w:keepNext/>
              <w:tabs>
                <w:tab w:val="left" w:pos="648"/>
              </w:tabs>
              <w:spacing w:line="180" w:lineRule="exact"/>
              <w:ind w:left="648" w:hanging="288"/>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Bumper, Front and Rear </w:t>
            </w:r>
            <w:r w:rsidRPr="00105574">
              <w:rPr>
                <w:rStyle w:val="Wers"/>
                <w:vanish w:val="0"/>
                <w:sz w:val="16"/>
                <w:szCs w:val="14"/>
                <w:rPrChange w:id="10" w:author="Sai Raj Deep Thikkisetty" w:date="2024-07-01T14:47:00Z">
                  <w:rPr>
                    <w:rStyle w:val="Wers"/>
                    <w:sz w:val="16"/>
                    <w:szCs w:val="14"/>
                  </w:rPr>
                </w:rPrChange>
              </w:rPr>
              <w:t>CLFBQ/CLMCM</w:t>
            </w:r>
          </w:p>
        </w:tc>
      </w:tr>
      <w:tr w:rsidR="00307CAD" w:rsidRPr="00105574" w14:paraId="67FACD79" w14:textId="77777777" w:rsidTr="005C57C9">
        <w:trPr>
          <w:cantSplit/>
        </w:trPr>
        <w:tc>
          <w:tcPr>
            <w:tcW w:w="5141" w:type="dxa"/>
            <w:shd w:val="clear" w:color="auto" w:fill="auto"/>
          </w:tcPr>
          <w:p w14:paraId="3FFD0021" w14:textId="77777777" w:rsidR="00307CAD" w:rsidRPr="00105574" w:rsidRDefault="00307CAD" w:rsidP="005C57C9">
            <w:pPr>
              <w:keepNext/>
              <w:tabs>
                <w:tab w:val="left" w:pos="648"/>
              </w:tabs>
              <w:spacing w:line="180" w:lineRule="exact"/>
              <w:ind w:left="648" w:hanging="288"/>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Door Handles </w:t>
            </w:r>
            <w:r w:rsidRPr="00105574">
              <w:rPr>
                <w:rStyle w:val="Wers"/>
                <w:vanish w:val="0"/>
                <w:sz w:val="16"/>
                <w:szCs w:val="14"/>
                <w:rPrChange w:id="11" w:author="Sai Raj Deep Thikkisetty" w:date="2024-07-01T14:47:00Z">
                  <w:rPr>
                    <w:rStyle w:val="Wers"/>
                    <w:sz w:val="16"/>
                    <w:szCs w:val="14"/>
                  </w:rPr>
                </w:rPrChange>
              </w:rPr>
              <w:t>CAAAE</w:t>
            </w:r>
          </w:p>
        </w:tc>
      </w:tr>
      <w:tr w:rsidR="00307CAD" w:rsidRPr="00105574" w14:paraId="537333EC" w14:textId="77777777" w:rsidTr="005C57C9">
        <w:trPr>
          <w:cantSplit/>
        </w:trPr>
        <w:tc>
          <w:tcPr>
            <w:tcW w:w="5141" w:type="dxa"/>
            <w:shd w:val="clear" w:color="auto" w:fill="auto"/>
          </w:tcPr>
          <w:p w14:paraId="1BA992D8" w14:textId="77777777" w:rsidR="00307CAD" w:rsidRPr="00105574" w:rsidRDefault="00307CAD" w:rsidP="005C57C9">
            <w:pPr>
              <w:keepNext/>
              <w:tabs>
                <w:tab w:val="left" w:pos="648"/>
              </w:tabs>
              <w:spacing w:line="180" w:lineRule="exact"/>
              <w:ind w:left="648" w:hanging="288"/>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Lower Bodyside Cladding </w:t>
            </w:r>
            <w:r w:rsidRPr="00105574">
              <w:rPr>
                <w:rStyle w:val="Wers"/>
                <w:vanish w:val="0"/>
                <w:sz w:val="16"/>
                <w:szCs w:val="14"/>
                <w:rPrChange w:id="12" w:author="Sai Raj Deep Thikkisetty" w:date="2024-07-01T14:47:00Z">
                  <w:rPr>
                    <w:rStyle w:val="Wers"/>
                    <w:sz w:val="16"/>
                    <w:szCs w:val="14"/>
                  </w:rPr>
                </w:rPrChange>
              </w:rPr>
              <w:t>BMLAN</w:t>
            </w:r>
          </w:p>
        </w:tc>
      </w:tr>
      <w:tr w:rsidR="00307CAD" w:rsidRPr="00105574" w14:paraId="426984E5" w14:textId="77777777" w:rsidTr="005C57C9">
        <w:trPr>
          <w:cantSplit/>
        </w:trPr>
        <w:tc>
          <w:tcPr>
            <w:tcW w:w="5141" w:type="dxa"/>
            <w:shd w:val="clear" w:color="auto" w:fill="auto"/>
          </w:tcPr>
          <w:p w14:paraId="059BBB35" w14:textId="77777777" w:rsidR="00307CAD" w:rsidRPr="00105574" w:rsidRDefault="00307CAD" w:rsidP="005C57C9">
            <w:pPr>
              <w:keepNext/>
              <w:tabs>
                <w:tab w:val="left" w:pos="648"/>
              </w:tabs>
              <w:spacing w:line="180" w:lineRule="exact"/>
              <w:ind w:left="648" w:hanging="288"/>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Rocker Panel </w:t>
            </w:r>
            <w:r w:rsidRPr="00105574">
              <w:rPr>
                <w:rStyle w:val="Wers"/>
                <w:vanish w:val="0"/>
                <w:sz w:val="16"/>
                <w:szCs w:val="14"/>
                <w:rPrChange w:id="13" w:author="Sai Raj Deep Thikkisetty" w:date="2024-07-01T14:47:00Z">
                  <w:rPr>
                    <w:rStyle w:val="Wers"/>
                    <w:sz w:val="16"/>
                    <w:szCs w:val="14"/>
                  </w:rPr>
                </w:rPrChange>
              </w:rPr>
              <w:t>BMDAY</w:t>
            </w:r>
          </w:p>
        </w:tc>
      </w:tr>
      <w:tr w:rsidR="00307CAD" w:rsidRPr="00105574" w14:paraId="01D9B35A" w14:textId="77777777" w:rsidTr="005C57C9">
        <w:trPr>
          <w:cantSplit/>
        </w:trPr>
        <w:tc>
          <w:tcPr>
            <w:tcW w:w="5141" w:type="dxa"/>
            <w:shd w:val="clear" w:color="auto" w:fill="auto"/>
          </w:tcPr>
          <w:p w14:paraId="651C1836" w14:textId="77777777" w:rsidR="00307CAD" w:rsidRPr="00105574" w:rsidRDefault="00307CAD" w:rsidP="005C57C9">
            <w:pPr>
              <w:tabs>
                <w:tab w:val="left" w:pos="648"/>
              </w:tabs>
              <w:spacing w:line="180" w:lineRule="exact"/>
              <w:ind w:left="648" w:hanging="288"/>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Wheellip Moldings </w:t>
            </w:r>
            <w:r w:rsidRPr="00105574">
              <w:rPr>
                <w:rStyle w:val="Wers"/>
                <w:vanish w:val="0"/>
                <w:sz w:val="16"/>
                <w:szCs w:val="14"/>
                <w:rPrChange w:id="14" w:author="Sai Raj Deep Thikkisetty" w:date="2024-07-01T14:47:00Z">
                  <w:rPr>
                    <w:rStyle w:val="Wers"/>
                    <w:sz w:val="16"/>
                    <w:szCs w:val="14"/>
                  </w:rPr>
                </w:rPrChange>
              </w:rPr>
              <w:t>BMCAC</w:t>
            </w:r>
          </w:p>
        </w:tc>
      </w:tr>
      <w:tr w:rsidR="00307CAD" w:rsidRPr="00105574" w14:paraId="0F6F944F" w14:textId="77777777" w:rsidTr="005C57C9">
        <w:trPr>
          <w:cantSplit/>
        </w:trPr>
        <w:tc>
          <w:tcPr>
            <w:tcW w:w="5141" w:type="dxa"/>
            <w:shd w:val="clear" w:color="auto" w:fill="auto"/>
          </w:tcPr>
          <w:p w14:paraId="17C22E1C"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Black Upper Window Molding with Black Beltline Molding </w:t>
            </w:r>
            <w:r w:rsidRPr="00105574">
              <w:rPr>
                <w:rStyle w:val="Wers"/>
                <w:vanish w:val="0"/>
                <w:sz w:val="16"/>
                <w:szCs w:val="14"/>
                <w:rPrChange w:id="15" w:author="Sai Raj Deep Thikkisetty" w:date="2024-07-01T14:47:00Z">
                  <w:rPr>
                    <w:rStyle w:val="Wers"/>
                    <w:sz w:val="16"/>
                    <w:szCs w:val="14"/>
                  </w:rPr>
                </w:rPrChange>
              </w:rPr>
              <w:t>BMFAD/BMEAD</w:t>
            </w:r>
          </w:p>
        </w:tc>
      </w:tr>
      <w:tr w:rsidR="00307CAD" w:rsidRPr="00105574" w14:paraId="05B73F3A" w14:textId="77777777" w:rsidTr="005C57C9">
        <w:trPr>
          <w:cantSplit/>
        </w:trPr>
        <w:tc>
          <w:tcPr>
            <w:tcW w:w="5141" w:type="dxa"/>
            <w:shd w:val="clear" w:color="auto" w:fill="auto"/>
          </w:tcPr>
          <w:p w14:paraId="469964A7"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Body Color Roof </w:t>
            </w:r>
            <w:r w:rsidRPr="00105574">
              <w:rPr>
                <w:rStyle w:val="Wers"/>
                <w:vanish w:val="0"/>
                <w:sz w:val="16"/>
                <w:szCs w:val="14"/>
                <w:rPrChange w:id="16" w:author="Sai Raj Deep Thikkisetty" w:date="2024-07-01T14:47:00Z">
                  <w:rPr>
                    <w:rStyle w:val="Wers"/>
                    <w:sz w:val="16"/>
                    <w:szCs w:val="14"/>
                  </w:rPr>
                </w:rPrChange>
              </w:rPr>
              <w:t>CJDAA</w:t>
            </w:r>
          </w:p>
        </w:tc>
      </w:tr>
      <w:tr w:rsidR="00307CAD" w:rsidRPr="00105574" w14:paraId="64C3E74F" w14:textId="77777777" w:rsidTr="005C57C9">
        <w:trPr>
          <w:cantSplit/>
        </w:trPr>
        <w:tc>
          <w:tcPr>
            <w:tcW w:w="5141" w:type="dxa"/>
            <w:shd w:val="clear" w:color="auto" w:fill="auto"/>
          </w:tcPr>
          <w:p w14:paraId="62013E67"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Bottle Opener (Located in the Hatch)</w:t>
            </w:r>
          </w:p>
        </w:tc>
      </w:tr>
      <w:tr w:rsidR="00307CAD" w:rsidRPr="00105574" w14:paraId="361EC899" w14:textId="77777777" w:rsidTr="005C57C9">
        <w:trPr>
          <w:cantSplit/>
        </w:trPr>
        <w:tc>
          <w:tcPr>
            <w:tcW w:w="5141" w:type="dxa"/>
            <w:shd w:val="clear" w:color="auto" w:fill="auto"/>
          </w:tcPr>
          <w:p w14:paraId="4A8D9F22"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Configurable Daytime Running Lamps (DRL) </w:t>
            </w:r>
            <w:r w:rsidRPr="00105574">
              <w:rPr>
                <w:rStyle w:val="Wers"/>
                <w:vanish w:val="0"/>
                <w:sz w:val="16"/>
                <w:szCs w:val="14"/>
                <w:rPrChange w:id="17" w:author="Sai Raj Deep Thikkisetty" w:date="2024-07-01T14:47:00Z">
                  <w:rPr>
                    <w:rStyle w:val="Wers"/>
                    <w:sz w:val="16"/>
                    <w:szCs w:val="14"/>
                  </w:rPr>
                </w:rPrChange>
              </w:rPr>
              <w:t>JBCAL</w:t>
            </w:r>
          </w:p>
        </w:tc>
      </w:tr>
      <w:tr w:rsidR="00307CAD" w:rsidRPr="00105574" w14:paraId="35821F07" w14:textId="77777777" w:rsidTr="005C57C9">
        <w:trPr>
          <w:cantSplit/>
        </w:trPr>
        <w:tc>
          <w:tcPr>
            <w:tcW w:w="5141" w:type="dxa"/>
            <w:shd w:val="clear" w:color="auto" w:fill="auto"/>
          </w:tcPr>
          <w:p w14:paraId="560268FA"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Easy Fuel® Capless Fuel Filler </w:t>
            </w:r>
            <w:r w:rsidRPr="00105574">
              <w:rPr>
                <w:rStyle w:val="Wers"/>
                <w:vanish w:val="0"/>
                <w:sz w:val="16"/>
                <w:szCs w:val="14"/>
                <w:rPrChange w:id="18" w:author="Sai Raj Deep Thikkisetty" w:date="2024-07-01T14:47:00Z">
                  <w:rPr>
                    <w:rStyle w:val="Wers"/>
                    <w:sz w:val="16"/>
                    <w:szCs w:val="14"/>
                  </w:rPr>
                </w:rPrChange>
              </w:rPr>
              <w:t>GBTAG</w:t>
            </w:r>
          </w:p>
        </w:tc>
      </w:tr>
      <w:tr w:rsidR="00307CAD" w:rsidRPr="00105574" w14:paraId="35A6D746" w14:textId="77777777" w:rsidTr="005C57C9">
        <w:trPr>
          <w:cantSplit/>
        </w:trPr>
        <w:tc>
          <w:tcPr>
            <w:tcW w:w="5141" w:type="dxa"/>
            <w:shd w:val="clear" w:color="auto" w:fill="auto"/>
          </w:tcPr>
          <w:p w14:paraId="5BED321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Grille – Carbonized Gray with “BRONCO™” Molded in White </w:t>
            </w:r>
            <w:r w:rsidRPr="00105574">
              <w:rPr>
                <w:rStyle w:val="Wers"/>
                <w:vanish w:val="0"/>
                <w:sz w:val="16"/>
                <w:rPrChange w:id="19" w:author="Sai Raj Deep Thikkisetty" w:date="2024-07-01T14:47:00Z">
                  <w:rPr>
                    <w:rStyle w:val="Wers"/>
                    <w:sz w:val="16"/>
                  </w:rPr>
                </w:rPrChange>
              </w:rPr>
              <w:t>B2LAU/AD7AC</w:t>
            </w:r>
          </w:p>
        </w:tc>
      </w:tr>
      <w:tr w:rsidR="00307CAD" w:rsidRPr="00105574" w14:paraId="1C7DF20A" w14:textId="77777777" w:rsidTr="005C57C9">
        <w:trPr>
          <w:cantSplit/>
        </w:trPr>
        <w:tc>
          <w:tcPr>
            <w:tcW w:w="5141" w:type="dxa"/>
            <w:shd w:val="clear" w:color="auto" w:fill="auto"/>
          </w:tcPr>
          <w:p w14:paraId="5C9D6022"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LED Taillamps </w:t>
            </w:r>
            <w:r w:rsidRPr="00105574">
              <w:rPr>
                <w:rStyle w:val="Wers"/>
                <w:vanish w:val="0"/>
                <w:sz w:val="16"/>
                <w:szCs w:val="14"/>
                <w:rPrChange w:id="20" w:author="Sai Raj Deep Thikkisetty" w:date="2024-07-01T14:47:00Z">
                  <w:rPr>
                    <w:rStyle w:val="Wers"/>
                    <w:sz w:val="16"/>
                    <w:szCs w:val="14"/>
                  </w:rPr>
                </w:rPrChange>
              </w:rPr>
              <w:t>JDAAG</w:t>
            </w:r>
          </w:p>
        </w:tc>
      </w:tr>
      <w:tr w:rsidR="00307CAD" w:rsidRPr="00105574" w14:paraId="73418DE0" w14:textId="77777777" w:rsidTr="005C57C9">
        <w:trPr>
          <w:cantSplit/>
        </w:trPr>
        <w:tc>
          <w:tcPr>
            <w:tcW w:w="5141" w:type="dxa"/>
            <w:shd w:val="clear" w:color="auto" w:fill="auto"/>
          </w:tcPr>
          <w:p w14:paraId="26BB1C8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Manual Liftgate with Flip up Glass </w:t>
            </w:r>
            <w:r w:rsidRPr="00105574">
              <w:rPr>
                <w:rStyle w:val="Wers"/>
                <w:vanish w:val="0"/>
                <w:sz w:val="16"/>
                <w:szCs w:val="14"/>
                <w:rPrChange w:id="21" w:author="Sai Raj Deep Thikkisetty" w:date="2024-07-01T14:47:00Z">
                  <w:rPr>
                    <w:rStyle w:val="Wers"/>
                    <w:sz w:val="16"/>
                    <w:szCs w:val="14"/>
                  </w:rPr>
                </w:rPrChange>
              </w:rPr>
              <w:t>A7FAG</w:t>
            </w:r>
          </w:p>
        </w:tc>
      </w:tr>
      <w:tr w:rsidR="00307CAD" w:rsidRPr="00105574" w14:paraId="7A442B99" w14:textId="77777777" w:rsidTr="005C57C9">
        <w:trPr>
          <w:cantSplit/>
        </w:trPr>
        <w:tc>
          <w:tcPr>
            <w:tcW w:w="5141" w:type="dxa"/>
            <w:shd w:val="clear" w:color="auto" w:fill="auto"/>
          </w:tcPr>
          <w:p w14:paraId="34ECC4BC"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Privacy Glass – Second Row Side and Liftgate </w:t>
            </w:r>
            <w:r w:rsidRPr="00105574">
              <w:rPr>
                <w:rStyle w:val="Wers"/>
                <w:vanish w:val="0"/>
                <w:sz w:val="16"/>
                <w:szCs w:val="16"/>
                <w:rPrChange w:id="22" w:author="Sai Raj Deep Thikkisetty" w:date="2024-07-01T14:47:00Z">
                  <w:rPr>
                    <w:rStyle w:val="Wers"/>
                    <w:sz w:val="16"/>
                    <w:szCs w:val="16"/>
                  </w:rPr>
                </w:rPrChange>
              </w:rPr>
              <w:t>B2GAE</w:t>
            </w:r>
          </w:p>
        </w:tc>
      </w:tr>
      <w:tr w:rsidR="00307CAD" w:rsidRPr="00105574" w14:paraId="3212CA91" w14:textId="77777777" w:rsidTr="005C57C9">
        <w:trPr>
          <w:cantSplit/>
        </w:trPr>
        <w:tc>
          <w:tcPr>
            <w:tcW w:w="5141" w:type="dxa"/>
            <w:shd w:val="clear" w:color="auto" w:fill="auto"/>
          </w:tcPr>
          <w:p w14:paraId="24497B7A"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Unique Roof-Rack Side Rails – Black </w:t>
            </w:r>
            <w:r w:rsidRPr="00105574">
              <w:rPr>
                <w:rStyle w:val="Wers"/>
                <w:vanish w:val="0"/>
                <w:sz w:val="16"/>
                <w:szCs w:val="14"/>
                <w:rPrChange w:id="23" w:author="Sai Raj Deep Thikkisetty" w:date="2024-07-01T14:47:00Z">
                  <w:rPr>
                    <w:rStyle w:val="Wers"/>
                    <w:sz w:val="16"/>
                    <w:szCs w:val="14"/>
                  </w:rPr>
                </w:rPrChange>
              </w:rPr>
              <w:t>BLYA6</w:t>
            </w:r>
          </w:p>
        </w:tc>
      </w:tr>
      <w:tr w:rsidR="00307CAD" w:rsidRPr="00105574" w14:paraId="7D68A4AF" w14:textId="77777777" w:rsidTr="005C57C9">
        <w:trPr>
          <w:cantSplit/>
        </w:trPr>
        <w:tc>
          <w:tcPr>
            <w:tcW w:w="5141" w:type="dxa"/>
            <w:shd w:val="clear" w:color="auto" w:fill="auto"/>
          </w:tcPr>
          <w:p w14:paraId="15F1EEF3"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Tires</w:t>
            </w:r>
          </w:p>
        </w:tc>
      </w:tr>
      <w:tr w:rsidR="00307CAD" w:rsidRPr="00105574" w14:paraId="5E2E87B3" w14:textId="77777777" w:rsidTr="005C57C9">
        <w:trPr>
          <w:cantSplit/>
        </w:trPr>
        <w:tc>
          <w:tcPr>
            <w:tcW w:w="5141" w:type="dxa"/>
            <w:shd w:val="clear" w:color="auto" w:fill="auto"/>
          </w:tcPr>
          <w:p w14:paraId="3282C78F"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225/65R17 102H All-Season (A/S) BSW </w:t>
            </w:r>
            <w:r w:rsidRPr="00105574">
              <w:rPr>
                <w:rStyle w:val="Wers"/>
                <w:vanish w:val="0"/>
                <w:sz w:val="16"/>
                <w:szCs w:val="14"/>
                <w:rPrChange w:id="24" w:author="Sai Raj Deep Thikkisetty" w:date="2024-07-01T14:47:00Z">
                  <w:rPr>
                    <w:rStyle w:val="Wers"/>
                    <w:sz w:val="16"/>
                    <w:szCs w:val="14"/>
                  </w:rPr>
                </w:rPrChange>
              </w:rPr>
              <w:t>D3KFQ</w:t>
            </w:r>
          </w:p>
        </w:tc>
      </w:tr>
      <w:tr w:rsidR="00307CAD" w:rsidRPr="00105574" w14:paraId="60C5B7A8" w14:textId="77777777" w:rsidTr="005C57C9">
        <w:trPr>
          <w:cantSplit/>
        </w:trPr>
        <w:tc>
          <w:tcPr>
            <w:tcW w:w="5141" w:type="dxa"/>
            <w:shd w:val="clear" w:color="auto" w:fill="auto"/>
          </w:tcPr>
          <w:p w14:paraId="3A18B432"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Tire Inflator and Sealant Kit</w:t>
            </w:r>
            <w:r w:rsidRPr="00105574">
              <w:rPr>
                <w:rStyle w:val="FootnoteReference"/>
                <w:noProof/>
                <w:sz w:val="16"/>
                <w:szCs w:val="14"/>
              </w:rPr>
              <w:t xml:space="preserve"> </w:t>
            </w:r>
            <w:r w:rsidRPr="00105574">
              <w:rPr>
                <w:rStyle w:val="Wers"/>
                <w:vanish w:val="0"/>
                <w:sz w:val="16"/>
                <w:szCs w:val="14"/>
                <w:rPrChange w:id="25" w:author="Sai Raj Deep Thikkisetty" w:date="2024-07-01T14:47:00Z">
                  <w:rPr>
                    <w:rStyle w:val="Wers"/>
                    <w:sz w:val="16"/>
                    <w:szCs w:val="14"/>
                  </w:rPr>
                </w:rPrChange>
              </w:rPr>
              <w:t>AHTAB/C1CAA</w:t>
            </w:r>
          </w:p>
        </w:tc>
      </w:tr>
      <w:tr w:rsidR="00307CAD" w:rsidRPr="00105574" w14:paraId="1AACE901" w14:textId="77777777" w:rsidTr="005C57C9">
        <w:trPr>
          <w:cantSplit/>
        </w:trPr>
        <w:tc>
          <w:tcPr>
            <w:tcW w:w="5141" w:type="dxa"/>
            <w:shd w:val="clear" w:color="auto" w:fill="auto"/>
          </w:tcPr>
          <w:p w14:paraId="1C238B8A"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Wheels</w:t>
            </w:r>
          </w:p>
        </w:tc>
      </w:tr>
      <w:tr w:rsidR="00307CAD" w:rsidRPr="00105574" w14:paraId="4896671D" w14:textId="77777777" w:rsidTr="005C57C9">
        <w:trPr>
          <w:cantSplit/>
        </w:trPr>
        <w:tc>
          <w:tcPr>
            <w:tcW w:w="5141" w:type="dxa"/>
            <w:shd w:val="clear" w:color="auto" w:fill="auto"/>
          </w:tcPr>
          <w:p w14:paraId="767383DB"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17" Carbonized Gray-Painted High Gloss Aluminum </w:t>
            </w:r>
            <w:r w:rsidRPr="00105574">
              <w:rPr>
                <w:rStyle w:val="Wers"/>
                <w:vanish w:val="0"/>
                <w:sz w:val="16"/>
                <w:rPrChange w:id="26" w:author="Sai Raj Deep Thikkisetty" w:date="2024-07-01T14:47:00Z">
                  <w:rPr>
                    <w:rStyle w:val="Wers"/>
                    <w:sz w:val="16"/>
                  </w:rPr>
                </w:rPrChange>
              </w:rPr>
              <w:t>D2YBT/D5ACG/DAWAB</w:t>
            </w:r>
          </w:p>
        </w:tc>
      </w:tr>
      <w:tr w:rsidR="00307CAD" w:rsidRPr="00105574" w14:paraId="5DB78B41" w14:textId="77777777" w:rsidTr="005C57C9">
        <w:trPr>
          <w:cantSplit/>
        </w:trPr>
        <w:tc>
          <w:tcPr>
            <w:tcW w:w="5141" w:type="dxa"/>
            <w:shd w:val="clear" w:color="auto" w:fill="auto"/>
          </w:tcPr>
          <w:p w14:paraId="4CFE956E"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Wipers</w:t>
            </w:r>
          </w:p>
        </w:tc>
      </w:tr>
      <w:tr w:rsidR="00307CAD" w:rsidRPr="00105574" w14:paraId="1AA018FC" w14:textId="77777777" w:rsidTr="005C57C9">
        <w:trPr>
          <w:cantSplit/>
        </w:trPr>
        <w:tc>
          <w:tcPr>
            <w:tcW w:w="5141" w:type="dxa"/>
            <w:shd w:val="clear" w:color="auto" w:fill="auto"/>
          </w:tcPr>
          <w:p w14:paraId="656624D6"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Windshield – Variable-Intermittent/Continuous </w:t>
            </w:r>
            <w:r w:rsidRPr="00105574">
              <w:rPr>
                <w:rStyle w:val="Wers"/>
                <w:vanish w:val="0"/>
                <w:sz w:val="16"/>
                <w:szCs w:val="14"/>
                <w:rPrChange w:id="27" w:author="Sai Raj Deep Thikkisetty" w:date="2024-07-01T14:47:00Z">
                  <w:rPr>
                    <w:rStyle w:val="Wers"/>
                    <w:sz w:val="16"/>
                    <w:szCs w:val="14"/>
                  </w:rPr>
                </w:rPrChange>
              </w:rPr>
              <w:t>CFFAB</w:t>
            </w:r>
          </w:p>
        </w:tc>
      </w:tr>
      <w:tr w:rsidR="00307CAD" w:rsidRPr="00105574" w14:paraId="7D8E72CB" w14:textId="77777777" w:rsidTr="005C57C9">
        <w:trPr>
          <w:cantSplit/>
        </w:trPr>
        <w:tc>
          <w:tcPr>
            <w:tcW w:w="5141" w:type="dxa"/>
            <w:shd w:val="clear" w:color="auto" w:fill="auto"/>
          </w:tcPr>
          <w:p w14:paraId="0AEB3CF6"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Rear Window – Fixed-Intermittent/Continuous </w:t>
            </w:r>
            <w:r w:rsidRPr="00105574">
              <w:rPr>
                <w:rStyle w:val="Wers"/>
                <w:vanish w:val="0"/>
                <w:sz w:val="16"/>
                <w:szCs w:val="14"/>
                <w:rPrChange w:id="28" w:author="Sai Raj Deep Thikkisetty" w:date="2024-07-01T14:47:00Z">
                  <w:rPr>
                    <w:rStyle w:val="Wers"/>
                    <w:sz w:val="16"/>
                    <w:szCs w:val="14"/>
                  </w:rPr>
                </w:rPrChange>
              </w:rPr>
              <w:t>CFEAC</w:t>
            </w:r>
          </w:p>
        </w:tc>
      </w:tr>
    </w:tbl>
    <w:p w14:paraId="5CD6D63F"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EE07719" w14:textId="77777777" w:rsidTr="005C57C9">
        <w:trPr>
          <w:cantSplit/>
        </w:trPr>
        <w:tc>
          <w:tcPr>
            <w:tcW w:w="5141" w:type="dxa"/>
            <w:shd w:val="clear" w:color="auto" w:fill="auto"/>
          </w:tcPr>
          <w:p w14:paraId="38E61C82" w14:textId="77777777" w:rsidR="00307CAD" w:rsidRPr="00105574" w:rsidRDefault="00307CAD" w:rsidP="005C57C9">
            <w:pPr>
              <w:keepNext/>
              <w:spacing w:before="120" w:after="40" w:line="180" w:lineRule="exact"/>
              <w:ind w:left="144"/>
              <w:rPr>
                <w:b/>
                <w:bCs/>
                <w:noProof/>
                <w:sz w:val="18"/>
                <w:szCs w:val="17"/>
              </w:rPr>
            </w:pPr>
            <w:r w:rsidRPr="00105574">
              <w:rPr>
                <w:b/>
                <w:bCs/>
                <w:noProof/>
                <w:sz w:val="18"/>
                <w:szCs w:val="17"/>
              </w:rPr>
              <w:t>INTERIOR/COMFORT</w:t>
            </w:r>
          </w:p>
        </w:tc>
      </w:tr>
      <w:tr w:rsidR="00307CAD" w:rsidRPr="00105574" w14:paraId="797D6CD6" w14:textId="77777777" w:rsidTr="005C57C9">
        <w:trPr>
          <w:cantSplit/>
        </w:trPr>
        <w:tc>
          <w:tcPr>
            <w:tcW w:w="5141" w:type="dxa"/>
            <w:shd w:val="clear" w:color="auto" w:fill="auto"/>
          </w:tcPr>
          <w:p w14:paraId="3445EC0D" w14:textId="77777777" w:rsidR="00307CAD" w:rsidRPr="00105574" w:rsidRDefault="00307CAD" w:rsidP="005C57C9">
            <w:pPr>
              <w:tabs>
                <w:tab w:val="left" w:pos="360"/>
              </w:tabs>
              <w:spacing w:line="180" w:lineRule="exact"/>
              <w:ind w:left="360" w:hanging="216"/>
              <w:rPr>
                <w:noProof/>
                <w:sz w:val="16"/>
                <w:szCs w:val="17"/>
              </w:rPr>
            </w:pPr>
            <w:r w:rsidRPr="00105574">
              <w:rPr>
                <w:rFonts w:cs="Arial"/>
                <w:noProof/>
                <w:sz w:val="16"/>
              </w:rPr>
              <w:t>●</w:t>
            </w:r>
            <w:r w:rsidRPr="00105574">
              <w:rPr>
                <w:rFonts w:cs="Arial"/>
                <w:noProof/>
                <w:sz w:val="16"/>
              </w:rPr>
              <w:tab/>
            </w:r>
            <w:r w:rsidRPr="00105574">
              <w:rPr>
                <w:noProof/>
                <w:sz w:val="16"/>
                <w:szCs w:val="17"/>
              </w:rPr>
              <w:t xml:space="preserve">Additional Sound Deadening </w:t>
            </w:r>
            <w:r w:rsidRPr="00105574">
              <w:rPr>
                <w:rStyle w:val="Wers"/>
                <w:vanish w:val="0"/>
                <w:sz w:val="16"/>
                <w:rPrChange w:id="29" w:author="Sai Raj Deep Thikkisetty" w:date="2024-07-01T14:47:00Z">
                  <w:rPr>
                    <w:rStyle w:val="Wers"/>
                    <w:sz w:val="16"/>
                  </w:rPr>
                </w:rPrChange>
              </w:rPr>
              <w:t>BHDAB</w:t>
            </w:r>
          </w:p>
        </w:tc>
      </w:tr>
      <w:tr w:rsidR="00307CAD" w:rsidRPr="00105574" w14:paraId="38E20A64" w14:textId="77777777" w:rsidTr="005C57C9">
        <w:trPr>
          <w:cantSplit/>
        </w:trPr>
        <w:tc>
          <w:tcPr>
            <w:tcW w:w="5141" w:type="dxa"/>
            <w:shd w:val="clear" w:color="auto" w:fill="auto"/>
          </w:tcPr>
          <w:p w14:paraId="5BC53DD5"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Air Register – Silver Mountain</w:t>
            </w:r>
          </w:p>
        </w:tc>
      </w:tr>
      <w:tr w:rsidR="00307CAD" w:rsidRPr="00105574" w14:paraId="174B75BC" w14:textId="77777777" w:rsidTr="005C57C9">
        <w:trPr>
          <w:cantSplit/>
        </w:trPr>
        <w:tc>
          <w:tcPr>
            <w:tcW w:w="5141" w:type="dxa"/>
            <w:shd w:val="clear" w:color="auto" w:fill="auto"/>
          </w:tcPr>
          <w:p w14:paraId="52B57B6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Cargo Tie Down Carabiner Hooks and Loops </w:t>
            </w:r>
            <w:r w:rsidRPr="00105574">
              <w:rPr>
                <w:rStyle w:val="Wers"/>
                <w:vanish w:val="0"/>
                <w:sz w:val="16"/>
                <w:szCs w:val="14"/>
                <w:rPrChange w:id="30" w:author="Sai Raj Deep Thikkisetty" w:date="2024-07-01T14:47:00Z">
                  <w:rPr>
                    <w:rStyle w:val="Wers"/>
                    <w:sz w:val="16"/>
                    <w:szCs w:val="14"/>
                  </w:rPr>
                </w:rPrChange>
              </w:rPr>
              <w:t>BDEAB</w:t>
            </w:r>
          </w:p>
        </w:tc>
      </w:tr>
      <w:tr w:rsidR="00307CAD" w:rsidRPr="00105574" w14:paraId="56DCA528" w14:textId="77777777" w:rsidTr="005C57C9">
        <w:trPr>
          <w:cantSplit/>
        </w:trPr>
        <w:tc>
          <w:tcPr>
            <w:tcW w:w="5141" w:type="dxa"/>
            <w:shd w:val="clear" w:color="auto" w:fill="auto"/>
          </w:tcPr>
          <w:p w14:paraId="44F06EEF"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Carpeted Flooring</w:t>
            </w:r>
          </w:p>
        </w:tc>
      </w:tr>
      <w:tr w:rsidR="00307CAD" w:rsidRPr="00105574" w14:paraId="750305CA" w14:textId="77777777" w:rsidTr="005C57C9">
        <w:trPr>
          <w:cantSplit/>
        </w:trPr>
        <w:tc>
          <w:tcPr>
            <w:tcW w:w="5141" w:type="dxa"/>
            <w:shd w:val="clear" w:color="auto" w:fill="auto"/>
          </w:tcPr>
          <w:p w14:paraId="69B8E3AB"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Cargo </w:t>
            </w:r>
            <w:r w:rsidRPr="00105574">
              <w:rPr>
                <w:rStyle w:val="Wers"/>
                <w:vanish w:val="0"/>
                <w:sz w:val="16"/>
                <w:szCs w:val="14"/>
                <w:rPrChange w:id="31" w:author="Sai Raj Deep Thikkisetty" w:date="2024-07-01T14:47:00Z">
                  <w:rPr>
                    <w:rStyle w:val="Wers"/>
                    <w:sz w:val="16"/>
                    <w:szCs w:val="14"/>
                  </w:rPr>
                </w:rPrChange>
              </w:rPr>
              <w:t>BDIAK</w:t>
            </w:r>
          </w:p>
        </w:tc>
      </w:tr>
      <w:tr w:rsidR="00307CAD" w:rsidRPr="00105574" w14:paraId="370A59A1" w14:textId="77777777" w:rsidTr="005C57C9">
        <w:trPr>
          <w:cantSplit/>
        </w:trPr>
        <w:tc>
          <w:tcPr>
            <w:tcW w:w="5141" w:type="dxa"/>
            <w:shd w:val="clear" w:color="auto" w:fill="auto"/>
          </w:tcPr>
          <w:p w14:paraId="1001FB17"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Front/Rear </w:t>
            </w:r>
            <w:r w:rsidRPr="00105574">
              <w:rPr>
                <w:rStyle w:val="Wers"/>
                <w:vanish w:val="0"/>
                <w:sz w:val="16"/>
                <w:rPrChange w:id="32" w:author="Sai Raj Deep Thikkisetty" w:date="2024-07-01T14:47:00Z">
                  <w:rPr>
                    <w:rStyle w:val="Wers"/>
                    <w:sz w:val="16"/>
                  </w:rPr>
                </w:rPrChange>
              </w:rPr>
              <w:t>BBKAH</w:t>
            </w:r>
          </w:p>
        </w:tc>
      </w:tr>
      <w:tr w:rsidR="00307CAD" w:rsidRPr="00105574" w14:paraId="3317E21E" w14:textId="77777777" w:rsidTr="005C57C9">
        <w:trPr>
          <w:cantSplit/>
        </w:trPr>
        <w:tc>
          <w:tcPr>
            <w:tcW w:w="5141" w:type="dxa"/>
            <w:shd w:val="clear" w:color="auto" w:fill="auto"/>
          </w:tcPr>
          <w:p w14:paraId="231D38C7"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Climate Control</w:t>
            </w:r>
          </w:p>
        </w:tc>
      </w:tr>
      <w:tr w:rsidR="00307CAD" w:rsidRPr="00105574" w14:paraId="5D3B1B35" w14:textId="77777777" w:rsidTr="005C57C9">
        <w:trPr>
          <w:cantSplit/>
        </w:trPr>
        <w:tc>
          <w:tcPr>
            <w:tcW w:w="5141" w:type="dxa"/>
            <w:shd w:val="clear" w:color="auto" w:fill="auto"/>
          </w:tcPr>
          <w:p w14:paraId="364A58BD"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Cabin Particulate Air Filter </w:t>
            </w:r>
            <w:r w:rsidRPr="00105574">
              <w:rPr>
                <w:rStyle w:val="Wers"/>
                <w:vanish w:val="0"/>
                <w:sz w:val="16"/>
                <w:szCs w:val="14"/>
                <w:rPrChange w:id="33" w:author="Sai Raj Deep Thikkisetty" w:date="2024-07-01T14:47:00Z">
                  <w:rPr>
                    <w:rStyle w:val="Wers"/>
                    <w:sz w:val="16"/>
                    <w:szCs w:val="14"/>
                  </w:rPr>
                </w:rPrChange>
              </w:rPr>
              <w:t>G1FAB</w:t>
            </w:r>
          </w:p>
        </w:tc>
      </w:tr>
      <w:tr w:rsidR="00307CAD" w:rsidRPr="00105574" w14:paraId="049B6AF0" w14:textId="77777777" w:rsidTr="005C57C9">
        <w:trPr>
          <w:cantSplit/>
        </w:trPr>
        <w:tc>
          <w:tcPr>
            <w:tcW w:w="5141" w:type="dxa"/>
            <w:shd w:val="clear" w:color="auto" w:fill="auto"/>
          </w:tcPr>
          <w:p w14:paraId="3F8FA435"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Electronic Automatic Temperature Control (EATC) with Rear Air Duct </w:t>
            </w:r>
            <w:r w:rsidRPr="00105574">
              <w:rPr>
                <w:rStyle w:val="Wers"/>
                <w:vanish w:val="0"/>
                <w:sz w:val="16"/>
                <w:rPrChange w:id="34" w:author="Sai Raj Deep Thikkisetty" w:date="2024-07-01T14:47:00Z">
                  <w:rPr>
                    <w:rStyle w:val="Wers"/>
                    <w:sz w:val="16"/>
                  </w:rPr>
                </w:rPrChange>
              </w:rPr>
              <w:t>AC-C/G1CAB</w:t>
            </w:r>
          </w:p>
        </w:tc>
      </w:tr>
      <w:tr w:rsidR="00307CAD" w:rsidRPr="00105574" w14:paraId="23644972" w14:textId="77777777" w:rsidTr="005C57C9">
        <w:trPr>
          <w:cantSplit/>
        </w:trPr>
        <w:tc>
          <w:tcPr>
            <w:tcW w:w="5141" w:type="dxa"/>
            <w:shd w:val="clear" w:color="auto" w:fill="auto"/>
          </w:tcPr>
          <w:p w14:paraId="596218F5"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Coat Hooks </w:t>
            </w:r>
            <w:r w:rsidRPr="00105574">
              <w:rPr>
                <w:rStyle w:val="Wers"/>
                <w:vanish w:val="0"/>
                <w:sz w:val="16"/>
                <w:szCs w:val="14"/>
                <w:rPrChange w:id="35" w:author="Sai Raj Deep Thikkisetty" w:date="2024-07-01T14:47:00Z">
                  <w:rPr>
                    <w:rStyle w:val="Wers"/>
                    <w:sz w:val="16"/>
                    <w:szCs w:val="14"/>
                  </w:rPr>
                </w:rPrChange>
              </w:rPr>
              <w:t>BCVAB</w:t>
            </w:r>
          </w:p>
        </w:tc>
      </w:tr>
      <w:tr w:rsidR="00307CAD" w:rsidRPr="00105574" w14:paraId="2CB48598" w14:textId="77777777" w:rsidTr="005C57C9">
        <w:trPr>
          <w:cantSplit/>
        </w:trPr>
        <w:tc>
          <w:tcPr>
            <w:tcW w:w="5141" w:type="dxa"/>
            <w:shd w:val="clear" w:color="auto" w:fill="auto"/>
          </w:tcPr>
          <w:p w14:paraId="5962571B"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Console Floor – (Long armrest, two cup holders, E-Shifter &amp; EPM, Switch Bank, 12V Power Point and Dual USB in Media Bin) </w:t>
            </w:r>
            <w:r w:rsidRPr="00105574">
              <w:rPr>
                <w:rStyle w:val="Wers"/>
                <w:vanish w:val="0"/>
                <w:sz w:val="16"/>
                <w:szCs w:val="14"/>
                <w:rPrChange w:id="36" w:author="Sai Raj Deep Thikkisetty" w:date="2024-07-01T14:47:00Z">
                  <w:rPr>
                    <w:rStyle w:val="Wers"/>
                    <w:sz w:val="16"/>
                    <w:szCs w:val="14"/>
                  </w:rPr>
                </w:rPrChange>
              </w:rPr>
              <w:t>B5WAL</w:t>
            </w:r>
          </w:p>
        </w:tc>
      </w:tr>
      <w:tr w:rsidR="00307CAD" w:rsidRPr="00105574" w14:paraId="5A8969FE" w14:textId="77777777" w:rsidTr="005C57C9">
        <w:trPr>
          <w:cantSplit/>
        </w:trPr>
        <w:tc>
          <w:tcPr>
            <w:tcW w:w="5141" w:type="dxa"/>
            <w:shd w:val="clear" w:color="auto" w:fill="auto"/>
          </w:tcPr>
          <w:p w14:paraId="2475E971"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Cupholders – (6)</w:t>
            </w:r>
          </w:p>
        </w:tc>
      </w:tr>
      <w:tr w:rsidR="00307CAD" w:rsidRPr="00105574" w14:paraId="6CABA693" w14:textId="77777777" w:rsidTr="005C57C9">
        <w:trPr>
          <w:cantSplit/>
        </w:trPr>
        <w:tc>
          <w:tcPr>
            <w:tcW w:w="5141" w:type="dxa"/>
            <w:shd w:val="clear" w:color="auto" w:fill="auto"/>
          </w:tcPr>
          <w:p w14:paraId="64B41C39"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Driver’s Side Footrest</w:t>
            </w:r>
          </w:p>
        </w:tc>
      </w:tr>
      <w:tr w:rsidR="00307CAD" w:rsidRPr="00105574" w14:paraId="0B9202A7" w14:textId="77777777" w:rsidTr="005C57C9">
        <w:trPr>
          <w:cantSplit/>
        </w:trPr>
        <w:tc>
          <w:tcPr>
            <w:tcW w:w="5141" w:type="dxa"/>
            <w:shd w:val="clear" w:color="auto" w:fill="auto"/>
          </w:tcPr>
          <w:p w14:paraId="1022368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Floor Mats – Front Carpeted </w:t>
            </w:r>
            <w:r w:rsidRPr="00105574">
              <w:rPr>
                <w:rStyle w:val="Wers"/>
                <w:vanish w:val="0"/>
                <w:sz w:val="16"/>
                <w:szCs w:val="14"/>
                <w:rPrChange w:id="37" w:author="Sai Raj Deep Thikkisetty" w:date="2024-07-01T14:47:00Z">
                  <w:rPr>
                    <w:rStyle w:val="Wers"/>
                    <w:sz w:val="16"/>
                    <w:szCs w:val="14"/>
                  </w:rPr>
                </w:rPrChange>
              </w:rPr>
              <w:t>BBHAB/BBIAA</w:t>
            </w:r>
          </w:p>
        </w:tc>
      </w:tr>
      <w:tr w:rsidR="00307CAD" w:rsidRPr="00105574" w14:paraId="73C4FB7A" w14:textId="77777777" w:rsidTr="005C57C9">
        <w:trPr>
          <w:cantSplit/>
        </w:trPr>
        <w:tc>
          <w:tcPr>
            <w:tcW w:w="5141" w:type="dxa"/>
            <w:shd w:val="clear" w:color="auto" w:fill="auto"/>
          </w:tcPr>
          <w:p w14:paraId="7B7C89F2"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Instrument Panel</w:t>
            </w:r>
          </w:p>
        </w:tc>
      </w:tr>
      <w:tr w:rsidR="00307CAD" w:rsidRPr="00105574" w14:paraId="30997346" w14:textId="77777777" w:rsidTr="005C57C9">
        <w:trPr>
          <w:cantSplit/>
        </w:trPr>
        <w:tc>
          <w:tcPr>
            <w:tcW w:w="5141" w:type="dxa"/>
            <w:shd w:val="clear" w:color="auto" w:fill="auto"/>
          </w:tcPr>
          <w:p w14:paraId="66F06D2E"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12.3” Screen</w:t>
            </w:r>
            <w:r w:rsidRPr="00105574">
              <w:rPr>
                <w:rFonts w:cs="Arial"/>
                <w:noProof/>
                <w:sz w:val="16"/>
              </w:rPr>
              <w:sym w:font="Wingdings" w:char="00AB"/>
            </w:r>
          </w:p>
        </w:tc>
      </w:tr>
      <w:tr w:rsidR="00307CAD" w:rsidRPr="00105574" w14:paraId="28D56F21" w14:textId="77777777" w:rsidTr="005C57C9">
        <w:trPr>
          <w:cantSplit/>
        </w:trPr>
        <w:tc>
          <w:tcPr>
            <w:tcW w:w="5141" w:type="dxa"/>
            <w:shd w:val="clear" w:color="auto" w:fill="auto"/>
          </w:tcPr>
          <w:p w14:paraId="09E81E0C"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Message Center</w:t>
            </w:r>
          </w:p>
        </w:tc>
      </w:tr>
      <w:tr w:rsidR="00307CAD" w:rsidRPr="00105574" w14:paraId="0455CA58" w14:textId="77777777" w:rsidTr="005C57C9">
        <w:trPr>
          <w:cantSplit/>
        </w:trPr>
        <w:tc>
          <w:tcPr>
            <w:tcW w:w="5141" w:type="dxa"/>
            <w:shd w:val="clear" w:color="auto" w:fill="auto"/>
          </w:tcPr>
          <w:p w14:paraId="1F150461"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Outside Temperature Display</w:t>
            </w:r>
          </w:p>
        </w:tc>
      </w:tr>
      <w:tr w:rsidR="00307CAD" w:rsidRPr="00105574" w14:paraId="3E2DDE2A" w14:textId="77777777" w:rsidTr="005C57C9">
        <w:trPr>
          <w:cantSplit/>
        </w:trPr>
        <w:tc>
          <w:tcPr>
            <w:tcW w:w="5141" w:type="dxa"/>
            <w:shd w:val="clear" w:color="auto" w:fill="auto"/>
          </w:tcPr>
          <w:p w14:paraId="6A4041EC"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Trip Computer</w:t>
            </w:r>
          </w:p>
        </w:tc>
      </w:tr>
      <w:tr w:rsidR="00307CAD" w:rsidRPr="00105574" w14:paraId="19A2ED4D" w14:textId="77777777" w:rsidTr="005C57C9">
        <w:trPr>
          <w:cantSplit/>
        </w:trPr>
        <w:tc>
          <w:tcPr>
            <w:tcW w:w="5141" w:type="dxa"/>
            <w:shd w:val="clear" w:color="auto" w:fill="auto"/>
          </w:tcPr>
          <w:p w14:paraId="00B0CC86"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Lighting</w:t>
            </w:r>
          </w:p>
        </w:tc>
      </w:tr>
      <w:tr w:rsidR="00307CAD" w:rsidRPr="00105574" w14:paraId="4891BA71" w14:textId="77777777" w:rsidTr="005C57C9">
        <w:trPr>
          <w:cantSplit/>
        </w:trPr>
        <w:tc>
          <w:tcPr>
            <w:tcW w:w="5141" w:type="dxa"/>
            <w:shd w:val="clear" w:color="auto" w:fill="auto"/>
          </w:tcPr>
          <w:p w14:paraId="1A76546E"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Flood Light Adjustable – Liftgate </w:t>
            </w:r>
            <w:r w:rsidRPr="00105574">
              <w:rPr>
                <w:rStyle w:val="Wers"/>
                <w:vanish w:val="0"/>
                <w:sz w:val="16"/>
                <w:szCs w:val="14"/>
                <w:rPrChange w:id="38" w:author="Sai Raj Deep Thikkisetty" w:date="2024-07-01T14:47:00Z">
                  <w:rPr>
                    <w:rStyle w:val="Wers"/>
                    <w:sz w:val="16"/>
                    <w:szCs w:val="14"/>
                  </w:rPr>
                </w:rPrChange>
              </w:rPr>
              <w:t>JFDAE</w:t>
            </w:r>
          </w:p>
        </w:tc>
      </w:tr>
      <w:tr w:rsidR="00307CAD" w:rsidRPr="00105574" w14:paraId="38FBCC8D" w14:textId="77777777" w:rsidTr="005C57C9">
        <w:trPr>
          <w:cantSplit/>
        </w:trPr>
        <w:tc>
          <w:tcPr>
            <w:tcW w:w="5141" w:type="dxa"/>
            <w:shd w:val="clear" w:color="auto" w:fill="auto"/>
          </w:tcPr>
          <w:p w14:paraId="19AA6545"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Front &amp; Rear Map Lights </w:t>
            </w:r>
            <w:r w:rsidRPr="00105574">
              <w:rPr>
                <w:rStyle w:val="Wers"/>
                <w:vanish w:val="0"/>
                <w:sz w:val="16"/>
                <w:szCs w:val="14"/>
                <w:rPrChange w:id="39" w:author="Sai Raj Deep Thikkisetty" w:date="2024-07-01T14:47:00Z">
                  <w:rPr>
                    <w:rStyle w:val="Wers"/>
                    <w:sz w:val="16"/>
                    <w:szCs w:val="14"/>
                  </w:rPr>
                </w:rPrChange>
              </w:rPr>
              <w:t>JCFAH</w:t>
            </w:r>
          </w:p>
        </w:tc>
      </w:tr>
      <w:tr w:rsidR="00307CAD" w:rsidRPr="00105574" w14:paraId="59155131" w14:textId="77777777" w:rsidTr="005C57C9">
        <w:trPr>
          <w:cantSplit/>
        </w:trPr>
        <w:tc>
          <w:tcPr>
            <w:tcW w:w="5141" w:type="dxa"/>
            <w:shd w:val="clear" w:color="auto" w:fill="auto"/>
          </w:tcPr>
          <w:p w14:paraId="2EE317D0"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Illuminated Entry System with Courtesy Lamp Delay </w:t>
            </w:r>
            <w:r w:rsidRPr="00105574">
              <w:rPr>
                <w:rStyle w:val="Wers"/>
                <w:vanish w:val="0"/>
                <w:sz w:val="16"/>
                <w:szCs w:val="14"/>
                <w:rPrChange w:id="40" w:author="Sai Raj Deep Thikkisetty" w:date="2024-07-01T14:47:00Z">
                  <w:rPr>
                    <w:rStyle w:val="Wers"/>
                    <w:sz w:val="16"/>
                    <w:szCs w:val="14"/>
                  </w:rPr>
                </w:rPrChange>
              </w:rPr>
              <w:t>JCGAN</w:t>
            </w:r>
          </w:p>
        </w:tc>
      </w:tr>
      <w:tr w:rsidR="00307CAD" w:rsidRPr="00105574" w14:paraId="0DCC50F2" w14:textId="77777777" w:rsidTr="005C57C9">
        <w:trPr>
          <w:cantSplit/>
        </w:trPr>
        <w:tc>
          <w:tcPr>
            <w:tcW w:w="5141" w:type="dxa"/>
            <w:shd w:val="clear" w:color="auto" w:fill="auto"/>
          </w:tcPr>
          <w:p w14:paraId="21D89B58"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Rear Cargo Area Light </w:t>
            </w:r>
            <w:r w:rsidRPr="00105574">
              <w:rPr>
                <w:rStyle w:val="Wers"/>
                <w:vanish w:val="0"/>
                <w:sz w:val="16"/>
                <w:szCs w:val="14"/>
                <w:rPrChange w:id="41" w:author="Sai Raj Deep Thikkisetty" w:date="2024-07-01T14:47:00Z">
                  <w:rPr>
                    <w:rStyle w:val="Wers"/>
                    <w:sz w:val="16"/>
                    <w:szCs w:val="14"/>
                  </w:rPr>
                </w:rPrChange>
              </w:rPr>
              <w:t>JCMAB</w:t>
            </w:r>
          </w:p>
        </w:tc>
      </w:tr>
      <w:tr w:rsidR="00307CAD" w:rsidRPr="00105574" w14:paraId="1B66ABE2" w14:textId="77777777" w:rsidTr="005C57C9">
        <w:trPr>
          <w:cantSplit/>
        </w:trPr>
        <w:tc>
          <w:tcPr>
            <w:tcW w:w="5141" w:type="dxa"/>
            <w:shd w:val="clear" w:color="auto" w:fill="auto"/>
          </w:tcPr>
          <w:p w14:paraId="7249FC7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MOLLE Straps System</w:t>
            </w:r>
          </w:p>
        </w:tc>
      </w:tr>
      <w:tr w:rsidR="00307CAD" w:rsidRPr="00105574" w14:paraId="4D4BC2F3" w14:textId="77777777" w:rsidTr="005C57C9">
        <w:trPr>
          <w:cantSplit/>
        </w:trPr>
        <w:tc>
          <w:tcPr>
            <w:tcW w:w="5141" w:type="dxa"/>
            <w:shd w:val="clear" w:color="auto" w:fill="auto"/>
          </w:tcPr>
          <w:p w14:paraId="4CDCCA5A"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Powerpoints (12V) – One (1) Center Console, One (1) Rear Cargo Area </w:t>
            </w:r>
            <w:r w:rsidRPr="00105574">
              <w:rPr>
                <w:rStyle w:val="Wers"/>
                <w:vanish w:val="0"/>
                <w:sz w:val="16"/>
                <w:szCs w:val="14"/>
                <w:rPrChange w:id="42" w:author="Sai Raj Deep Thikkisetty" w:date="2024-07-01T14:47:00Z">
                  <w:rPr>
                    <w:rStyle w:val="Wers"/>
                    <w:sz w:val="16"/>
                    <w:szCs w:val="14"/>
                  </w:rPr>
                </w:rPrChange>
              </w:rPr>
              <w:t>J3AAB/J3FAD</w:t>
            </w:r>
          </w:p>
        </w:tc>
      </w:tr>
      <w:tr w:rsidR="00307CAD" w:rsidRPr="00105574" w14:paraId="28F8143F" w14:textId="77777777" w:rsidTr="005C57C9">
        <w:trPr>
          <w:cantSplit/>
        </w:trPr>
        <w:tc>
          <w:tcPr>
            <w:tcW w:w="5141" w:type="dxa"/>
            <w:shd w:val="clear" w:color="auto" w:fill="auto"/>
          </w:tcPr>
          <w:p w14:paraId="6E82BF76"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Rotary Gear Shift Dial </w:t>
            </w:r>
            <w:r w:rsidRPr="00105574">
              <w:rPr>
                <w:rStyle w:val="Wers"/>
                <w:vanish w:val="0"/>
                <w:sz w:val="16"/>
                <w:szCs w:val="14"/>
                <w:rPrChange w:id="43" w:author="Sai Raj Deep Thikkisetty" w:date="2024-07-01T14:47:00Z">
                  <w:rPr>
                    <w:rStyle w:val="Wers"/>
                    <w:sz w:val="16"/>
                    <w:szCs w:val="14"/>
                  </w:rPr>
                </w:rPrChange>
              </w:rPr>
              <w:t>CAWAF</w:t>
            </w:r>
          </w:p>
        </w:tc>
      </w:tr>
      <w:tr w:rsidR="00307CAD" w:rsidRPr="00105574" w14:paraId="795A05D5" w14:textId="77777777" w:rsidTr="005C57C9">
        <w:trPr>
          <w:cantSplit/>
        </w:trPr>
        <w:tc>
          <w:tcPr>
            <w:tcW w:w="5141" w:type="dxa"/>
            <w:shd w:val="clear" w:color="auto" w:fill="auto"/>
          </w:tcPr>
          <w:p w14:paraId="502D6A76" w14:textId="77777777" w:rsidR="00307CAD" w:rsidRPr="00105574" w:rsidRDefault="00307CAD" w:rsidP="005C57C9">
            <w:pPr>
              <w:keepNext/>
              <w:tabs>
                <w:tab w:val="left" w:pos="360"/>
              </w:tabs>
              <w:spacing w:before="120" w:after="40" w:line="180" w:lineRule="exact"/>
              <w:ind w:left="144"/>
              <w:rPr>
                <w:rFonts w:cs="Arial"/>
                <w:b/>
                <w:noProof/>
                <w:sz w:val="18"/>
              </w:rPr>
            </w:pPr>
            <w:r w:rsidRPr="00105574">
              <w:rPr>
                <w:b/>
                <w:bCs/>
                <w:noProof/>
                <w:sz w:val="18"/>
                <w:szCs w:val="17"/>
              </w:rPr>
              <w:t>INTERIOR/COMFORT (continued)</w:t>
            </w:r>
          </w:p>
        </w:tc>
      </w:tr>
      <w:tr w:rsidR="00307CAD" w:rsidRPr="00105574" w14:paraId="1D98B32C" w14:textId="77777777" w:rsidTr="005C57C9">
        <w:trPr>
          <w:cantSplit/>
        </w:trPr>
        <w:tc>
          <w:tcPr>
            <w:tcW w:w="5141" w:type="dxa"/>
            <w:shd w:val="clear" w:color="auto" w:fill="auto"/>
          </w:tcPr>
          <w:p w14:paraId="0D9EBBD6"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Seats </w:t>
            </w:r>
            <w:r w:rsidRPr="00105574">
              <w:rPr>
                <w:rStyle w:val="Wers"/>
                <w:vanish w:val="0"/>
                <w:sz w:val="16"/>
                <w:rPrChange w:id="44" w:author="Sai Raj Deep Thikkisetty" w:date="2024-07-01T14:47:00Z">
                  <w:rPr>
                    <w:rStyle w:val="Wers"/>
                    <w:sz w:val="16"/>
                  </w:rPr>
                </w:rPrChange>
              </w:rPr>
              <w:t>FS--B</w:t>
            </w:r>
          </w:p>
        </w:tc>
      </w:tr>
      <w:tr w:rsidR="00307CAD" w:rsidRPr="00105574" w14:paraId="55B59A5F" w14:textId="77777777" w:rsidTr="005C57C9">
        <w:trPr>
          <w:cantSplit/>
        </w:trPr>
        <w:tc>
          <w:tcPr>
            <w:tcW w:w="5141" w:type="dxa"/>
            <w:shd w:val="clear" w:color="auto" w:fill="auto"/>
          </w:tcPr>
          <w:p w14:paraId="061E5BD4"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Unique Cloth Bucket with Easy-to-clean </w:t>
            </w:r>
            <w:r w:rsidRPr="00105574">
              <w:rPr>
                <w:rStyle w:val="Wers"/>
                <w:vanish w:val="0"/>
                <w:sz w:val="16"/>
                <w:rPrChange w:id="45" w:author="Sai Raj Deep Thikkisetty" w:date="2024-07-01T14:47:00Z">
                  <w:rPr>
                    <w:rStyle w:val="Wers"/>
                    <w:sz w:val="16"/>
                  </w:rPr>
                </w:rPrChange>
              </w:rPr>
              <w:t>3CQ00</w:t>
            </w:r>
          </w:p>
        </w:tc>
      </w:tr>
      <w:tr w:rsidR="00307CAD" w:rsidRPr="00105574" w14:paraId="40B63140" w14:textId="77777777" w:rsidTr="005C57C9">
        <w:trPr>
          <w:cantSplit/>
        </w:trPr>
        <w:tc>
          <w:tcPr>
            <w:tcW w:w="5141" w:type="dxa"/>
            <w:shd w:val="clear" w:color="auto" w:fill="auto"/>
          </w:tcPr>
          <w:p w14:paraId="32F01DDB"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6-way Manual Driver (Fore/Aft, Up/Down, Recline) </w:t>
            </w:r>
            <w:r w:rsidRPr="00105574">
              <w:rPr>
                <w:rStyle w:val="Wers"/>
                <w:vanish w:val="0"/>
                <w:sz w:val="16"/>
                <w:szCs w:val="14"/>
                <w:rPrChange w:id="46" w:author="Sai Raj Deep Thikkisetty" w:date="2024-07-01T14:47:00Z">
                  <w:rPr>
                    <w:rStyle w:val="Wers"/>
                    <w:sz w:val="16"/>
                    <w:szCs w:val="14"/>
                  </w:rPr>
                </w:rPrChange>
              </w:rPr>
              <w:t>BYPAE/BVSAE</w:t>
            </w:r>
          </w:p>
        </w:tc>
      </w:tr>
      <w:tr w:rsidR="00307CAD" w:rsidRPr="00105574" w14:paraId="281F9F8E" w14:textId="77777777" w:rsidTr="005C57C9">
        <w:trPr>
          <w:cantSplit/>
        </w:trPr>
        <w:tc>
          <w:tcPr>
            <w:tcW w:w="5141" w:type="dxa"/>
            <w:shd w:val="clear" w:color="auto" w:fill="auto"/>
          </w:tcPr>
          <w:p w14:paraId="288C4429"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4-way Manual Front Passenger (Fore/Aft with Manual Recline) </w:t>
            </w:r>
            <w:r w:rsidRPr="00105574">
              <w:rPr>
                <w:rStyle w:val="Wers"/>
                <w:vanish w:val="0"/>
                <w:sz w:val="16"/>
                <w:szCs w:val="14"/>
                <w:rPrChange w:id="47" w:author="Sai Raj Deep Thikkisetty" w:date="2024-07-01T14:47:00Z">
                  <w:rPr>
                    <w:rStyle w:val="Wers"/>
                    <w:sz w:val="16"/>
                    <w:szCs w:val="14"/>
                  </w:rPr>
                </w:rPrChange>
              </w:rPr>
              <w:t>BYQAD/BVTAE</w:t>
            </w:r>
          </w:p>
        </w:tc>
      </w:tr>
      <w:tr w:rsidR="00307CAD" w:rsidRPr="00105574" w14:paraId="7D86CA78" w14:textId="77777777" w:rsidTr="005C57C9">
        <w:trPr>
          <w:cantSplit/>
        </w:trPr>
        <w:tc>
          <w:tcPr>
            <w:tcW w:w="5141" w:type="dxa"/>
            <w:shd w:val="clear" w:color="auto" w:fill="auto"/>
          </w:tcPr>
          <w:p w14:paraId="6038C913" w14:textId="77777777" w:rsidR="00307CAD" w:rsidRPr="00105574" w:rsidRDefault="00307CAD" w:rsidP="005C57C9">
            <w:pPr>
              <w:keepNext/>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Rear Center Armrest (Fold-Down with Two (2) Cupholders) </w:t>
            </w:r>
            <w:r w:rsidRPr="00105574">
              <w:rPr>
                <w:rStyle w:val="Wers"/>
                <w:vanish w:val="0"/>
                <w:sz w:val="16"/>
                <w:rPrChange w:id="48" w:author="Sai Raj Deep Thikkisetty" w:date="2024-07-01T14:47:00Z">
                  <w:rPr>
                    <w:rStyle w:val="Wers"/>
                    <w:sz w:val="16"/>
                  </w:rPr>
                </w:rPrChange>
              </w:rPr>
              <w:t>BWFAE</w:t>
            </w:r>
          </w:p>
        </w:tc>
      </w:tr>
      <w:tr w:rsidR="00307CAD" w:rsidRPr="00105574" w14:paraId="57C77FB8" w14:textId="77777777" w:rsidTr="005C57C9">
        <w:trPr>
          <w:cantSplit/>
        </w:trPr>
        <w:tc>
          <w:tcPr>
            <w:tcW w:w="5141" w:type="dxa"/>
            <w:shd w:val="clear" w:color="auto" w:fill="auto"/>
          </w:tcPr>
          <w:p w14:paraId="3712655D"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Second Row 60/40 Split-Fold-Flat </w:t>
            </w:r>
            <w:r w:rsidRPr="00105574">
              <w:rPr>
                <w:rStyle w:val="Wers"/>
                <w:vanish w:val="0"/>
                <w:sz w:val="16"/>
                <w:szCs w:val="14"/>
                <w:rPrChange w:id="49" w:author="Sai Raj Deep Thikkisetty" w:date="2024-07-01T14:47:00Z">
                  <w:rPr>
                    <w:rStyle w:val="Wers"/>
                    <w:sz w:val="16"/>
                    <w:szCs w:val="14"/>
                  </w:rPr>
                </w:rPrChange>
              </w:rPr>
              <w:t>BWCAK</w:t>
            </w:r>
          </w:p>
        </w:tc>
      </w:tr>
      <w:tr w:rsidR="00307CAD" w:rsidRPr="00105574" w14:paraId="6F101510" w14:textId="77777777" w:rsidTr="005C57C9">
        <w:trPr>
          <w:cantSplit/>
        </w:trPr>
        <w:tc>
          <w:tcPr>
            <w:tcW w:w="5141" w:type="dxa"/>
            <w:shd w:val="clear" w:color="auto" w:fill="auto"/>
          </w:tcPr>
          <w:p w14:paraId="1B7B9501"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 xml:space="preserve">Steering Column – Manual Tilt/Telescoping </w:t>
            </w:r>
            <w:r w:rsidRPr="00105574">
              <w:rPr>
                <w:rStyle w:val="Wers"/>
                <w:vanish w:val="0"/>
                <w:sz w:val="16"/>
                <w:szCs w:val="14"/>
                <w:rPrChange w:id="50" w:author="Sai Raj Deep Thikkisetty" w:date="2024-07-01T14:47:00Z">
                  <w:rPr>
                    <w:rStyle w:val="Wers"/>
                    <w:sz w:val="16"/>
                    <w:szCs w:val="14"/>
                  </w:rPr>
                </w:rPrChange>
              </w:rPr>
              <w:t>GRAAF</w:t>
            </w:r>
          </w:p>
        </w:tc>
      </w:tr>
      <w:tr w:rsidR="00307CAD" w:rsidRPr="00105574" w14:paraId="733F0069" w14:textId="77777777" w:rsidTr="005C57C9">
        <w:trPr>
          <w:cantSplit/>
        </w:trPr>
        <w:tc>
          <w:tcPr>
            <w:tcW w:w="5141" w:type="dxa"/>
            <w:shd w:val="clear" w:color="auto" w:fill="auto"/>
          </w:tcPr>
          <w:p w14:paraId="5704EE83" w14:textId="77777777" w:rsidR="00307CAD" w:rsidRPr="00105574" w:rsidRDefault="00307CAD" w:rsidP="005C57C9">
            <w:pPr>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Steering Wheel with Bronco™ Badge</w:t>
            </w:r>
            <w:r w:rsidRPr="00105574">
              <w:rPr>
                <w:rStyle w:val="Wers"/>
                <w:bCs/>
                <w:vanish w:val="0"/>
                <w:sz w:val="16"/>
              </w:rPr>
              <w:t xml:space="preserve"> </w:t>
            </w:r>
            <w:r w:rsidRPr="00105574">
              <w:rPr>
                <w:rStyle w:val="Wers"/>
                <w:vanish w:val="0"/>
                <w:sz w:val="16"/>
                <w:szCs w:val="14"/>
                <w:rPrChange w:id="51" w:author="Sai Raj Deep Thikkisetty" w:date="2024-07-01T14:47:00Z">
                  <w:rPr>
                    <w:rStyle w:val="Wers"/>
                    <w:sz w:val="16"/>
                    <w:szCs w:val="14"/>
                  </w:rPr>
                </w:rPrChange>
              </w:rPr>
              <w:t>GTACA</w:t>
            </w:r>
          </w:p>
        </w:tc>
      </w:tr>
      <w:tr w:rsidR="00307CAD" w:rsidRPr="00105574" w14:paraId="38930C86" w14:textId="77777777" w:rsidTr="005C57C9">
        <w:trPr>
          <w:cantSplit/>
        </w:trPr>
        <w:tc>
          <w:tcPr>
            <w:tcW w:w="5141" w:type="dxa"/>
            <w:shd w:val="clear" w:color="auto" w:fill="auto"/>
          </w:tcPr>
          <w:p w14:paraId="52FFC0C4" w14:textId="77777777" w:rsidR="00307CAD" w:rsidRPr="00105574" w:rsidRDefault="00307CAD" w:rsidP="005C57C9">
            <w:pPr>
              <w:keepNext/>
              <w:tabs>
                <w:tab w:val="left" w:pos="360"/>
              </w:tabs>
              <w:spacing w:line="180" w:lineRule="exact"/>
              <w:ind w:left="360" w:hanging="216"/>
              <w:rPr>
                <w:bCs/>
                <w:noProof/>
                <w:sz w:val="16"/>
                <w:szCs w:val="17"/>
              </w:rPr>
            </w:pPr>
            <w:r w:rsidRPr="00105574">
              <w:rPr>
                <w:rFonts w:cs="Arial"/>
                <w:noProof/>
                <w:sz w:val="16"/>
              </w:rPr>
              <w:t>●</w:t>
            </w:r>
            <w:r w:rsidRPr="00105574">
              <w:rPr>
                <w:rFonts w:cs="Arial"/>
                <w:noProof/>
                <w:sz w:val="16"/>
              </w:rPr>
              <w:tab/>
            </w:r>
            <w:r w:rsidRPr="00105574">
              <w:rPr>
                <w:bCs/>
                <w:noProof/>
                <w:sz w:val="16"/>
                <w:szCs w:val="17"/>
              </w:rPr>
              <w:t>Storage</w:t>
            </w:r>
          </w:p>
        </w:tc>
      </w:tr>
      <w:tr w:rsidR="00307CAD" w:rsidRPr="00105574" w14:paraId="48CFC115" w14:textId="77777777" w:rsidTr="005C57C9">
        <w:trPr>
          <w:cantSplit/>
        </w:trPr>
        <w:tc>
          <w:tcPr>
            <w:tcW w:w="5141" w:type="dxa"/>
            <w:shd w:val="clear" w:color="auto" w:fill="auto"/>
          </w:tcPr>
          <w:p w14:paraId="7C544B0A" w14:textId="77777777" w:rsidR="00307CAD" w:rsidRPr="00105574" w:rsidRDefault="00307CAD" w:rsidP="005C57C9">
            <w:pPr>
              <w:tabs>
                <w:tab w:val="left" w:pos="648"/>
              </w:tabs>
              <w:spacing w:line="180" w:lineRule="exact"/>
              <w:ind w:left="648" w:hanging="288"/>
              <w:rPr>
                <w:bCs/>
                <w:noProof/>
                <w:sz w:val="16"/>
                <w:szCs w:val="17"/>
              </w:rPr>
            </w:pPr>
            <w:r w:rsidRPr="00105574">
              <w:rPr>
                <w:rFonts w:cs="Arial"/>
                <w:noProof/>
                <w:sz w:val="16"/>
              </w:rPr>
              <w:t>—</w:t>
            </w:r>
            <w:r w:rsidRPr="00105574">
              <w:rPr>
                <w:rFonts w:cs="Arial"/>
                <w:noProof/>
                <w:sz w:val="16"/>
              </w:rPr>
              <w:tab/>
            </w:r>
            <w:r w:rsidRPr="00105574">
              <w:rPr>
                <w:bCs/>
                <w:noProof/>
                <w:sz w:val="16"/>
                <w:szCs w:val="17"/>
              </w:rPr>
              <w:t>Front Row: Center Floor Console Armrest, Glove Box, Media Bin, Overhead Console with Sunglasses Storage</w:t>
            </w:r>
            <w:r w:rsidRPr="00105574">
              <w:rPr>
                <w:rStyle w:val="Wers"/>
                <w:vanish w:val="0"/>
                <w:sz w:val="16"/>
                <w:szCs w:val="14"/>
                <w:rPrChange w:id="52" w:author="Sai Raj Deep Thikkisetty" w:date="2024-07-01T14:47:00Z">
                  <w:rPr>
                    <w:rStyle w:val="Wers"/>
                    <w:sz w:val="16"/>
                    <w:szCs w:val="14"/>
                  </w:rPr>
                </w:rPrChange>
              </w:rPr>
              <w:t>B5VAM</w:t>
            </w:r>
          </w:p>
        </w:tc>
      </w:tr>
      <w:tr w:rsidR="00307CAD" w:rsidRPr="00105574" w14:paraId="5CC2A97D" w14:textId="77777777" w:rsidTr="005C57C9">
        <w:trPr>
          <w:cantSplit/>
        </w:trPr>
        <w:tc>
          <w:tcPr>
            <w:tcW w:w="5141" w:type="dxa"/>
            <w:shd w:val="clear" w:color="auto" w:fill="auto"/>
          </w:tcPr>
          <w:p w14:paraId="652F259B"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Sun Visors with Illuminated Vanity Mirrors (Driver and Front Passenger)</w:t>
            </w:r>
            <w:r w:rsidRPr="00105574">
              <w:rPr>
                <w:rStyle w:val="Wers"/>
                <w:vanish w:val="0"/>
                <w:sz w:val="16"/>
                <w:rPrChange w:id="53" w:author="Sai Raj Deep Thikkisetty" w:date="2024-07-01T14:47:00Z">
                  <w:rPr>
                    <w:rStyle w:val="Wers"/>
                    <w:sz w:val="16"/>
                  </w:rPr>
                </w:rPrChange>
              </w:rPr>
              <w:t>BCAAE/BCBAE</w:t>
            </w:r>
          </w:p>
        </w:tc>
      </w:tr>
      <w:tr w:rsidR="00307CAD" w:rsidRPr="00105574" w14:paraId="479CC2AE" w14:textId="77777777" w:rsidTr="005C57C9">
        <w:trPr>
          <w:cantSplit/>
        </w:trPr>
        <w:tc>
          <w:tcPr>
            <w:tcW w:w="5141" w:type="dxa"/>
            <w:shd w:val="clear" w:color="auto" w:fill="auto"/>
          </w:tcPr>
          <w:p w14:paraId="32ECF5C1" w14:textId="77777777" w:rsidR="00307CAD" w:rsidRPr="00105574" w:rsidRDefault="00307CAD" w:rsidP="005C57C9">
            <w:pPr>
              <w:keepNext/>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Windows, Power – Front One-Touch Down Feature (Driver only) </w:t>
            </w:r>
            <w:r w:rsidRPr="00105574">
              <w:rPr>
                <w:rStyle w:val="Wers"/>
                <w:vanish w:val="0"/>
                <w:sz w:val="16"/>
                <w:szCs w:val="14"/>
                <w:rPrChange w:id="54" w:author="Sai Raj Deep Thikkisetty" w:date="2024-07-01T14:47:00Z">
                  <w:rPr>
                    <w:rStyle w:val="Wers"/>
                    <w:sz w:val="16"/>
                    <w:szCs w:val="14"/>
                  </w:rPr>
                </w:rPrChange>
              </w:rPr>
              <w:t>B2CAG/B2DAC</w:t>
            </w:r>
          </w:p>
        </w:tc>
      </w:tr>
    </w:tbl>
    <w:p w14:paraId="63E577AF" w14:textId="77777777" w:rsidR="00307CAD" w:rsidRPr="00105574" w:rsidRDefault="00307CAD" w:rsidP="005C57C9">
      <w:pPr>
        <w:spacing w:line="20" w:lineRule="exact"/>
        <w:rPr>
          <w:noProof/>
          <w:sz w:val="8"/>
        </w:rPr>
      </w:pPr>
    </w:p>
    <w:p w14:paraId="752D52AE" w14:textId="77777777" w:rsidR="00307CAD" w:rsidRPr="00105574" w:rsidRDefault="00307CAD" w:rsidP="005C57C9">
      <w:pPr>
        <w:spacing w:line="20" w:lineRule="exact"/>
        <w:rPr>
          <w:noProof/>
          <w:sz w:val="8"/>
        </w:rPr>
      </w:pPr>
      <w:r w:rsidRPr="00105574">
        <w:rPr>
          <w:noProof/>
          <w:sz w:val="8"/>
        </w:rPr>
        <w:br w:type="column"/>
      </w:r>
      <w:r w:rsidRPr="00105574">
        <w:rPr>
          <w:noProof/>
          <w:sz w:val="8"/>
        </w:rPr>
        <w:lastRenderedPageBreak/>
        <w:pict w14:anchorId="3EB5C655">
          <v:line id="_x0000_s2056" style="position:absolute;z-index:251653120" from="260pt,2.75pt" to="260pt,678pt"/>
        </w:pict>
      </w:r>
      <w:r w:rsidRPr="00105574">
        <w:rPr>
          <w:noProof/>
          <w:sz w:val="8"/>
        </w:rPr>
        <w:pict w14:anchorId="5E8680BF">
          <v:rect id="_x0000_s2055" style="position:absolute;margin-left:41.55pt;margin-top:78.75pt;width:528.45pt;height:676pt;z-index:-251664384;mso-position-horizontal-relative:page;mso-position-vertical-relative:page" filled="f">
            <w10:wrap anchorx="page" anchory="page"/>
          </v:rect>
        </w:pict>
      </w: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A0EF3F1" w14:textId="77777777" w:rsidTr="005C57C9">
        <w:trPr>
          <w:cantSplit/>
        </w:trPr>
        <w:tc>
          <w:tcPr>
            <w:tcW w:w="5141" w:type="dxa"/>
            <w:shd w:val="clear" w:color="auto" w:fill="auto"/>
          </w:tcPr>
          <w:p w14:paraId="66C9E2CE" w14:textId="77777777" w:rsidR="00307CAD" w:rsidRPr="00105574" w:rsidRDefault="00307CAD" w:rsidP="005C57C9">
            <w:pPr>
              <w:keepNext/>
              <w:spacing w:before="120" w:after="40" w:line="180" w:lineRule="exact"/>
              <w:ind w:left="144"/>
              <w:rPr>
                <w:b/>
                <w:noProof/>
                <w:sz w:val="18"/>
              </w:rPr>
            </w:pPr>
            <w:r w:rsidRPr="00105574">
              <w:rPr>
                <w:b/>
                <w:noProof/>
                <w:sz w:val="18"/>
              </w:rPr>
              <w:t>SAFETY/SECURITY</w:t>
            </w:r>
          </w:p>
        </w:tc>
      </w:tr>
      <w:tr w:rsidR="00307CAD" w:rsidRPr="00105574" w14:paraId="5F345729" w14:textId="77777777" w:rsidTr="005C57C9">
        <w:trPr>
          <w:cantSplit/>
        </w:trPr>
        <w:tc>
          <w:tcPr>
            <w:tcW w:w="5141" w:type="dxa"/>
            <w:shd w:val="clear" w:color="auto" w:fill="auto"/>
          </w:tcPr>
          <w:p w14:paraId="5AB14F19"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AdvanceTrac® with RSC® (Roll Stability Control™) </w:t>
            </w:r>
            <w:r w:rsidRPr="00105574">
              <w:rPr>
                <w:rStyle w:val="Wers"/>
                <w:vanish w:val="0"/>
                <w:sz w:val="16"/>
                <w:szCs w:val="14"/>
                <w:rPrChange w:id="55" w:author="Sai Raj Deep Thikkisetty" w:date="2024-07-01T14:47:00Z">
                  <w:rPr>
                    <w:rStyle w:val="Wers"/>
                    <w:sz w:val="16"/>
                    <w:szCs w:val="14"/>
                  </w:rPr>
                </w:rPrChange>
              </w:rPr>
              <w:t>FEFAH</w:t>
            </w:r>
          </w:p>
        </w:tc>
      </w:tr>
      <w:tr w:rsidR="00307CAD" w:rsidRPr="00105574" w14:paraId="104770C6" w14:textId="77777777" w:rsidTr="005C57C9">
        <w:trPr>
          <w:cantSplit/>
        </w:trPr>
        <w:tc>
          <w:tcPr>
            <w:tcW w:w="5141" w:type="dxa"/>
            <w:shd w:val="clear" w:color="auto" w:fill="auto"/>
          </w:tcPr>
          <w:p w14:paraId="76009B01" w14:textId="77777777" w:rsidR="00307CAD" w:rsidRPr="00105574" w:rsidRDefault="00307CAD" w:rsidP="005C57C9">
            <w:pPr>
              <w:keepNext/>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Airbags </w:t>
            </w:r>
            <w:r w:rsidRPr="00105574">
              <w:rPr>
                <w:rStyle w:val="Wers"/>
                <w:vanish w:val="0"/>
                <w:sz w:val="16"/>
                <w:szCs w:val="14"/>
                <w:rPrChange w:id="56" w:author="Sai Raj Deep Thikkisetty" w:date="2024-07-01T14:47:00Z">
                  <w:rPr>
                    <w:rStyle w:val="Wers"/>
                    <w:sz w:val="16"/>
                    <w:szCs w:val="14"/>
                  </w:rPr>
                </w:rPrChange>
              </w:rPr>
              <w:t>CN7AH</w:t>
            </w:r>
          </w:p>
        </w:tc>
      </w:tr>
      <w:tr w:rsidR="00307CAD" w:rsidRPr="00105574" w14:paraId="5A534F97" w14:textId="77777777" w:rsidTr="005C57C9">
        <w:trPr>
          <w:cantSplit/>
        </w:trPr>
        <w:tc>
          <w:tcPr>
            <w:tcW w:w="5141" w:type="dxa"/>
            <w:shd w:val="clear" w:color="auto" w:fill="auto"/>
          </w:tcPr>
          <w:p w14:paraId="1FBE15B4"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Driver and Front Row Passenger Dual-Stage </w:t>
            </w:r>
            <w:r w:rsidRPr="00105574">
              <w:rPr>
                <w:rStyle w:val="Wers"/>
                <w:vanish w:val="0"/>
                <w:sz w:val="16"/>
                <w:szCs w:val="14"/>
                <w:rPrChange w:id="57" w:author="Sai Raj Deep Thikkisetty" w:date="2024-07-01T14:47:00Z">
                  <w:rPr>
                    <w:rStyle w:val="Wers"/>
                    <w:sz w:val="16"/>
                    <w:szCs w:val="14"/>
                  </w:rPr>
                </w:rPrChange>
              </w:rPr>
              <w:t>CPGAF/CPHAF</w:t>
            </w:r>
          </w:p>
        </w:tc>
      </w:tr>
      <w:tr w:rsidR="00307CAD" w:rsidRPr="00105574" w14:paraId="18AF19AB" w14:textId="77777777" w:rsidTr="005C57C9">
        <w:trPr>
          <w:cantSplit/>
        </w:trPr>
        <w:tc>
          <w:tcPr>
            <w:tcW w:w="5141" w:type="dxa"/>
            <w:shd w:val="clear" w:color="auto" w:fill="auto"/>
          </w:tcPr>
          <w:p w14:paraId="49212C58"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Driver Knee </w:t>
            </w:r>
            <w:r w:rsidRPr="00105574">
              <w:rPr>
                <w:rStyle w:val="Wers"/>
                <w:vanish w:val="0"/>
                <w:sz w:val="16"/>
                <w:szCs w:val="14"/>
                <w:rPrChange w:id="58" w:author="Sai Raj Deep Thikkisetty" w:date="2024-07-01T14:47:00Z">
                  <w:rPr>
                    <w:rStyle w:val="Wers"/>
                    <w:sz w:val="16"/>
                    <w:szCs w:val="14"/>
                  </w:rPr>
                </w:rPrChange>
              </w:rPr>
              <w:t>CP8AB</w:t>
            </w:r>
          </w:p>
        </w:tc>
      </w:tr>
      <w:tr w:rsidR="00307CAD" w:rsidRPr="00105574" w14:paraId="75DE8C6D" w14:textId="77777777" w:rsidTr="005C57C9">
        <w:trPr>
          <w:cantSplit/>
        </w:trPr>
        <w:tc>
          <w:tcPr>
            <w:tcW w:w="5141" w:type="dxa"/>
            <w:shd w:val="clear" w:color="auto" w:fill="auto"/>
          </w:tcPr>
          <w:p w14:paraId="1078659A"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Front-Seat Mounted Side-Impact </w:t>
            </w:r>
            <w:r w:rsidRPr="00105574">
              <w:rPr>
                <w:rStyle w:val="Wers"/>
                <w:vanish w:val="0"/>
                <w:sz w:val="16"/>
                <w:szCs w:val="14"/>
                <w:rPrChange w:id="59" w:author="Sai Raj Deep Thikkisetty" w:date="2024-07-01T14:47:00Z">
                  <w:rPr>
                    <w:rStyle w:val="Wers"/>
                    <w:sz w:val="16"/>
                    <w:szCs w:val="14"/>
                  </w:rPr>
                </w:rPrChange>
              </w:rPr>
              <w:t>CPMAB/CPNAB</w:t>
            </w:r>
          </w:p>
        </w:tc>
      </w:tr>
      <w:tr w:rsidR="00307CAD" w:rsidRPr="00105574" w14:paraId="186D468E" w14:textId="77777777" w:rsidTr="005C57C9">
        <w:trPr>
          <w:cantSplit/>
        </w:trPr>
        <w:tc>
          <w:tcPr>
            <w:tcW w:w="5141" w:type="dxa"/>
            <w:shd w:val="clear" w:color="auto" w:fill="auto"/>
          </w:tcPr>
          <w:p w14:paraId="75BE1660" w14:textId="77777777" w:rsidR="00307CAD" w:rsidRPr="00105574" w:rsidRDefault="00307CAD" w:rsidP="005C57C9">
            <w:pPr>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Safety Canopy® System – Front and Second Row Safety Canopy® Side-Curtain with Rollover Sensor </w:t>
            </w:r>
            <w:r w:rsidRPr="00105574">
              <w:rPr>
                <w:rStyle w:val="Wers"/>
                <w:vanish w:val="0"/>
                <w:sz w:val="16"/>
                <w:szCs w:val="14"/>
                <w:rPrChange w:id="60" w:author="Sai Raj Deep Thikkisetty" w:date="2024-07-01T14:47:00Z">
                  <w:rPr>
                    <w:rStyle w:val="Wers"/>
                    <w:sz w:val="16"/>
                    <w:szCs w:val="14"/>
                  </w:rPr>
                </w:rPrChange>
              </w:rPr>
              <w:t>CP1AC/CP2AC/CP3AB</w:t>
            </w:r>
          </w:p>
        </w:tc>
      </w:tr>
      <w:tr w:rsidR="00307CAD" w:rsidRPr="00105574" w14:paraId="18F1FC28" w14:textId="77777777" w:rsidTr="005C57C9">
        <w:trPr>
          <w:cantSplit/>
        </w:trPr>
        <w:tc>
          <w:tcPr>
            <w:tcW w:w="5141" w:type="dxa"/>
            <w:shd w:val="clear" w:color="auto" w:fill="auto"/>
          </w:tcPr>
          <w:p w14:paraId="33387BCB"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Center High-Mounted Stop Lamp (CHMSL) </w:t>
            </w:r>
            <w:r w:rsidRPr="00105574">
              <w:rPr>
                <w:rStyle w:val="Wers"/>
                <w:vanish w:val="0"/>
                <w:sz w:val="16"/>
                <w:szCs w:val="14"/>
                <w:rPrChange w:id="61" w:author="Sai Raj Deep Thikkisetty" w:date="2024-07-01T14:47:00Z">
                  <w:rPr>
                    <w:rStyle w:val="Wers"/>
                    <w:sz w:val="16"/>
                    <w:szCs w:val="14"/>
                  </w:rPr>
                </w:rPrChange>
              </w:rPr>
              <w:t>JDDAB</w:t>
            </w:r>
          </w:p>
        </w:tc>
      </w:tr>
      <w:tr w:rsidR="00307CAD" w:rsidRPr="00105574" w14:paraId="79121B9A" w14:textId="77777777" w:rsidTr="005C57C9">
        <w:trPr>
          <w:cantSplit/>
        </w:trPr>
        <w:tc>
          <w:tcPr>
            <w:tcW w:w="5141" w:type="dxa"/>
            <w:shd w:val="clear" w:color="auto" w:fill="auto"/>
          </w:tcPr>
          <w:p w14:paraId="1663431B"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Day/Night Rearview Mirror – Manually Adjustable </w:t>
            </w:r>
            <w:r w:rsidRPr="00105574">
              <w:rPr>
                <w:rStyle w:val="Wers"/>
                <w:vanish w:val="0"/>
                <w:sz w:val="16"/>
                <w:szCs w:val="14"/>
                <w:rPrChange w:id="62" w:author="Sai Raj Deep Thikkisetty" w:date="2024-07-01T14:47:00Z">
                  <w:rPr>
                    <w:rStyle w:val="Wers"/>
                    <w:sz w:val="16"/>
                    <w:szCs w:val="14"/>
                  </w:rPr>
                </w:rPrChange>
              </w:rPr>
              <w:t>BSBAB</w:t>
            </w:r>
          </w:p>
        </w:tc>
      </w:tr>
      <w:tr w:rsidR="00307CAD" w:rsidRPr="00105574" w14:paraId="627A4F80" w14:textId="77777777" w:rsidTr="005C57C9">
        <w:trPr>
          <w:cantSplit/>
        </w:trPr>
        <w:tc>
          <w:tcPr>
            <w:tcW w:w="5141" w:type="dxa"/>
            <w:shd w:val="clear" w:color="auto" w:fill="auto"/>
          </w:tcPr>
          <w:p w14:paraId="46B9D702" w14:textId="77777777" w:rsidR="00307CAD" w:rsidRPr="00105574" w:rsidRDefault="00307CAD" w:rsidP="005C57C9">
            <w:pPr>
              <w:keepNext/>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Door Locks, Power </w:t>
            </w:r>
            <w:r w:rsidRPr="00105574">
              <w:rPr>
                <w:rStyle w:val="Wers"/>
                <w:vanish w:val="0"/>
                <w:sz w:val="16"/>
                <w:szCs w:val="14"/>
                <w:rPrChange w:id="63" w:author="Sai Raj Deep Thikkisetty" w:date="2024-07-01T14:47:00Z">
                  <w:rPr>
                    <w:rStyle w:val="Wers"/>
                    <w:sz w:val="16"/>
                    <w:szCs w:val="14"/>
                  </w:rPr>
                </w:rPrChange>
              </w:rPr>
              <w:t>CBAAB</w:t>
            </w:r>
          </w:p>
        </w:tc>
      </w:tr>
      <w:tr w:rsidR="00307CAD" w:rsidRPr="00105574" w14:paraId="49920462" w14:textId="77777777" w:rsidTr="005C57C9">
        <w:trPr>
          <w:cantSplit/>
        </w:trPr>
        <w:tc>
          <w:tcPr>
            <w:tcW w:w="5141" w:type="dxa"/>
            <w:shd w:val="clear" w:color="auto" w:fill="auto"/>
          </w:tcPr>
          <w:p w14:paraId="0948D14C"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Autolock/Autounlock </w:t>
            </w:r>
            <w:r w:rsidRPr="00105574">
              <w:rPr>
                <w:rStyle w:val="Wers"/>
                <w:vanish w:val="0"/>
                <w:sz w:val="16"/>
                <w:szCs w:val="14"/>
                <w:rPrChange w:id="64" w:author="Sai Raj Deep Thikkisetty" w:date="2024-07-01T14:47:00Z">
                  <w:rPr>
                    <w:rStyle w:val="Wers"/>
                    <w:sz w:val="16"/>
                    <w:szCs w:val="14"/>
                  </w:rPr>
                </w:rPrChange>
              </w:rPr>
              <w:t>CB1AB</w:t>
            </w:r>
          </w:p>
        </w:tc>
      </w:tr>
      <w:tr w:rsidR="00307CAD" w:rsidRPr="00105574" w14:paraId="1A01A7B6" w14:textId="77777777" w:rsidTr="005C57C9">
        <w:trPr>
          <w:cantSplit/>
        </w:trPr>
        <w:tc>
          <w:tcPr>
            <w:tcW w:w="5141" w:type="dxa"/>
            <w:shd w:val="clear" w:color="auto" w:fill="auto"/>
          </w:tcPr>
          <w:p w14:paraId="01BF1127" w14:textId="77777777" w:rsidR="00307CAD" w:rsidRPr="00105574" w:rsidRDefault="00307CAD" w:rsidP="005C57C9">
            <w:pPr>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Child-Safety Rear </w:t>
            </w:r>
            <w:r w:rsidRPr="00105574">
              <w:rPr>
                <w:rStyle w:val="Wers"/>
                <w:vanish w:val="0"/>
                <w:sz w:val="16"/>
                <w:szCs w:val="14"/>
                <w:rPrChange w:id="65" w:author="Sai Raj Deep Thikkisetty" w:date="2024-07-01T14:47:00Z">
                  <w:rPr>
                    <w:rStyle w:val="Wers"/>
                    <w:sz w:val="16"/>
                    <w:szCs w:val="14"/>
                  </w:rPr>
                </w:rPrChange>
              </w:rPr>
              <w:t>CANAB</w:t>
            </w:r>
          </w:p>
        </w:tc>
      </w:tr>
      <w:tr w:rsidR="00307CAD" w:rsidRPr="00105574" w14:paraId="2871F324" w14:textId="77777777" w:rsidTr="005C57C9">
        <w:trPr>
          <w:cantSplit/>
        </w:trPr>
        <w:tc>
          <w:tcPr>
            <w:tcW w:w="5141" w:type="dxa"/>
            <w:shd w:val="clear" w:color="auto" w:fill="auto"/>
          </w:tcPr>
          <w:p w14:paraId="4C8BC0D8"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Electronic Traction Control</w:t>
            </w:r>
          </w:p>
        </w:tc>
      </w:tr>
      <w:tr w:rsidR="00307CAD" w:rsidRPr="00105574" w14:paraId="50994B72" w14:textId="77777777" w:rsidTr="005C57C9">
        <w:trPr>
          <w:cantSplit/>
        </w:trPr>
        <w:tc>
          <w:tcPr>
            <w:tcW w:w="5141" w:type="dxa"/>
            <w:shd w:val="clear" w:color="auto" w:fill="auto"/>
          </w:tcPr>
          <w:p w14:paraId="3689694C"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Headlamps – LED </w:t>
            </w:r>
            <w:r w:rsidRPr="00105574">
              <w:rPr>
                <w:rStyle w:val="Wers"/>
                <w:vanish w:val="0"/>
                <w:sz w:val="16"/>
                <w:szCs w:val="14"/>
                <w:rPrChange w:id="66" w:author="Sai Raj Deep Thikkisetty" w:date="2024-07-01T14:47:00Z">
                  <w:rPr>
                    <w:rStyle w:val="Wers"/>
                    <w:sz w:val="16"/>
                    <w:szCs w:val="14"/>
                  </w:rPr>
                </w:rPrChange>
              </w:rPr>
              <w:t>JBBAT</w:t>
            </w:r>
          </w:p>
        </w:tc>
      </w:tr>
      <w:tr w:rsidR="00307CAD" w:rsidRPr="00105574" w14:paraId="504DC3BC" w14:textId="77777777" w:rsidTr="005C57C9">
        <w:trPr>
          <w:cantSplit/>
        </w:trPr>
        <w:tc>
          <w:tcPr>
            <w:tcW w:w="5141" w:type="dxa"/>
            <w:shd w:val="clear" w:color="auto" w:fill="auto"/>
          </w:tcPr>
          <w:p w14:paraId="23F02F27" w14:textId="77777777" w:rsidR="00307CAD" w:rsidRPr="00105574" w:rsidRDefault="00307CAD" w:rsidP="005C57C9">
            <w:pPr>
              <w:keepNext/>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Head Restraints</w:t>
            </w:r>
          </w:p>
        </w:tc>
      </w:tr>
      <w:tr w:rsidR="00307CAD" w:rsidRPr="00105574" w14:paraId="0127AD4F" w14:textId="77777777" w:rsidTr="005C57C9">
        <w:trPr>
          <w:cantSplit/>
        </w:trPr>
        <w:tc>
          <w:tcPr>
            <w:tcW w:w="5141" w:type="dxa"/>
            <w:shd w:val="clear" w:color="auto" w:fill="auto"/>
          </w:tcPr>
          <w:p w14:paraId="525AD199"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2-Way Manually Adjustable Driver and Front-Passenger </w:t>
            </w:r>
            <w:r w:rsidRPr="00105574">
              <w:rPr>
                <w:rStyle w:val="Wers"/>
                <w:vanish w:val="0"/>
                <w:sz w:val="16"/>
                <w:szCs w:val="14"/>
                <w:rPrChange w:id="67" w:author="Sai Raj Deep Thikkisetty" w:date="2024-07-01T14:47:00Z">
                  <w:rPr>
                    <w:rStyle w:val="Wers"/>
                    <w:sz w:val="16"/>
                    <w:szCs w:val="14"/>
                  </w:rPr>
                </w:rPrChange>
              </w:rPr>
              <w:t>BVRAC</w:t>
            </w:r>
          </w:p>
        </w:tc>
      </w:tr>
      <w:tr w:rsidR="00307CAD" w:rsidRPr="00105574" w14:paraId="5AA7A60F" w14:textId="77777777" w:rsidTr="005C57C9">
        <w:trPr>
          <w:cantSplit/>
        </w:trPr>
        <w:tc>
          <w:tcPr>
            <w:tcW w:w="5141" w:type="dxa"/>
            <w:shd w:val="clear" w:color="auto" w:fill="auto"/>
          </w:tcPr>
          <w:p w14:paraId="6A305131" w14:textId="77777777" w:rsidR="00307CAD" w:rsidRPr="00105574" w:rsidRDefault="00307CAD" w:rsidP="005C57C9">
            <w:pPr>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2-Way Manually Second Row (Left and Right; Center Head Restraint is fixed position) </w:t>
            </w:r>
            <w:r w:rsidRPr="00105574">
              <w:rPr>
                <w:rStyle w:val="Wers"/>
                <w:vanish w:val="0"/>
                <w:sz w:val="16"/>
                <w:szCs w:val="14"/>
                <w:rPrChange w:id="68" w:author="Sai Raj Deep Thikkisetty" w:date="2024-07-01T14:47:00Z">
                  <w:rPr>
                    <w:rStyle w:val="Wers"/>
                    <w:sz w:val="16"/>
                    <w:szCs w:val="14"/>
                  </w:rPr>
                </w:rPrChange>
              </w:rPr>
              <w:t>BWEAE/BWJAB</w:t>
            </w:r>
          </w:p>
        </w:tc>
      </w:tr>
      <w:tr w:rsidR="00307CAD" w:rsidRPr="00105574" w14:paraId="7ADDEF06" w14:textId="77777777" w:rsidTr="005C57C9">
        <w:trPr>
          <w:cantSplit/>
        </w:trPr>
        <w:tc>
          <w:tcPr>
            <w:tcW w:w="5141" w:type="dxa"/>
            <w:shd w:val="clear" w:color="auto" w:fill="auto"/>
          </w:tcPr>
          <w:p w14:paraId="6C9A69E9"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Hill Start Assist </w:t>
            </w:r>
            <w:r w:rsidRPr="00105574">
              <w:rPr>
                <w:rStyle w:val="Wers"/>
                <w:vanish w:val="0"/>
                <w:sz w:val="16"/>
                <w:szCs w:val="14"/>
                <w:rPrChange w:id="69" w:author="Sai Raj Deep Thikkisetty" w:date="2024-07-01T14:47:00Z">
                  <w:rPr>
                    <w:rStyle w:val="Wers"/>
                    <w:sz w:val="16"/>
                    <w:szCs w:val="14"/>
                  </w:rPr>
                </w:rPrChange>
              </w:rPr>
              <w:t>A54AB</w:t>
            </w:r>
          </w:p>
        </w:tc>
      </w:tr>
      <w:tr w:rsidR="00307CAD" w:rsidRPr="00105574" w14:paraId="2352E717" w14:textId="77777777" w:rsidTr="005C57C9">
        <w:trPr>
          <w:cantSplit/>
        </w:trPr>
        <w:tc>
          <w:tcPr>
            <w:tcW w:w="5141" w:type="dxa"/>
            <w:shd w:val="clear" w:color="auto" w:fill="auto"/>
          </w:tcPr>
          <w:p w14:paraId="2F27C23A"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Individual Tire Pressure Monitoring System (ITPMS) </w:t>
            </w:r>
            <w:r w:rsidRPr="00105574">
              <w:rPr>
                <w:rStyle w:val="Wers"/>
                <w:vanish w:val="0"/>
                <w:sz w:val="16"/>
                <w:szCs w:val="14"/>
                <w:rPrChange w:id="70" w:author="Sai Raj Deep Thikkisetty" w:date="2024-07-01T14:47:00Z">
                  <w:rPr>
                    <w:rStyle w:val="Wers"/>
                    <w:sz w:val="16"/>
                    <w:szCs w:val="14"/>
                  </w:rPr>
                </w:rPrChange>
              </w:rPr>
              <w:t>D19BA</w:t>
            </w:r>
          </w:p>
        </w:tc>
      </w:tr>
      <w:tr w:rsidR="00307CAD" w:rsidRPr="00105574" w14:paraId="2201CC55" w14:textId="77777777" w:rsidTr="005C57C9">
        <w:trPr>
          <w:cantSplit/>
        </w:trPr>
        <w:tc>
          <w:tcPr>
            <w:tcW w:w="5141" w:type="dxa"/>
            <w:shd w:val="clear" w:color="auto" w:fill="auto"/>
          </w:tcPr>
          <w:p w14:paraId="3E7823CA"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LATCH (Lower Anchors and Tether Anchors for Children) on Rear Outboard Seat Positions </w:t>
            </w:r>
            <w:r w:rsidRPr="00105574">
              <w:rPr>
                <w:rStyle w:val="Wers"/>
                <w:vanish w:val="0"/>
                <w:sz w:val="16"/>
                <w:szCs w:val="14"/>
                <w:rPrChange w:id="71" w:author="Sai Raj Deep Thikkisetty" w:date="2024-07-01T14:47:00Z">
                  <w:rPr>
                    <w:rStyle w:val="Wers"/>
                    <w:sz w:val="16"/>
                    <w:szCs w:val="14"/>
                  </w:rPr>
                </w:rPrChange>
              </w:rPr>
              <w:t>BWGAB</w:t>
            </w:r>
          </w:p>
        </w:tc>
      </w:tr>
      <w:tr w:rsidR="00307CAD" w:rsidRPr="00105574" w14:paraId="79A63B0F" w14:textId="77777777" w:rsidTr="005C57C9">
        <w:trPr>
          <w:cantSplit/>
        </w:trPr>
        <w:tc>
          <w:tcPr>
            <w:tcW w:w="5141" w:type="dxa"/>
            <w:shd w:val="clear" w:color="auto" w:fill="auto"/>
          </w:tcPr>
          <w:p w14:paraId="3A08AB73"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Mirrors, Sideview – Power and Heated Glass, Manual Fold and Black Finish </w:t>
            </w:r>
            <w:r w:rsidRPr="00105574">
              <w:rPr>
                <w:rStyle w:val="Wers"/>
                <w:vanish w:val="0"/>
                <w:sz w:val="16"/>
                <w:rPrChange w:id="72" w:author="Sai Raj Deep Thikkisetty" w:date="2024-07-01T14:47:00Z">
                  <w:rPr>
                    <w:rStyle w:val="Wers"/>
                    <w:sz w:val="16"/>
                  </w:rPr>
                </w:rPrChange>
              </w:rPr>
              <w:t>BSHAX</w:t>
            </w:r>
          </w:p>
        </w:tc>
      </w:tr>
      <w:tr w:rsidR="00307CAD" w:rsidRPr="00105574" w14:paraId="71B61586" w14:textId="77777777" w:rsidTr="005C57C9">
        <w:trPr>
          <w:cantSplit/>
        </w:trPr>
        <w:tc>
          <w:tcPr>
            <w:tcW w:w="5141" w:type="dxa"/>
            <w:shd w:val="clear" w:color="auto" w:fill="auto"/>
          </w:tcPr>
          <w:p w14:paraId="793497F2"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MyKey®</w:t>
            </w:r>
          </w:p>
        </w:tc>
      </w:tr>
      <w:tr w:rsidR="00307CAD" w:rsidRPr="00105574" w14:paraId="3CFC0F5F" w14:textId="77777777" w:rsidTr="005C57C9">
        <w:trPr>
          <w:cantSplit/>
        </w:trPr>
        <w:tc>
          <w:tcPr>
            <w:tcW w:w="5141" w:type="dxa"/>
            <w:shd w:val="clear" w:color="auto" w:fill="auto"/>
          </w:tcPr>
          <w:p w14:paraId="7164A432"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Perimeter Alarm </w:t>
            </w:r>
            <w:r w:rsidRPr="00105574">
              <w:rPr>
                <w:rStyle w:val="Wers"/>
                <w:vanish w:val="0"/>
                <w:sz w:val="16"/>
                <w:szCs w:val="14"/>
                <w:rPrChange w:id="73" w:author="Sai Raj Deep Thikkisetty" w:date="2024-07-01T14:47:00Z">
                  <w:rPr>
                    <w:rStyle w:val="Wers"/>
                    <w:sz w:val="16"/>
                    <w:szCs w:val="14"/>
                  </w:rPr>
                </w:rPrChange>
              </w:rPr>
              <w:t>HNAAD</w:t>
            </w:r>
          </w:p>
        </w:tc>
      </w:tr>
      <w:tr w:rsidR="00307CAD" w:rsidRPr="00105574" w14:paraId="2072B2ED" w14:textId="77777777" w:rsidTr="005C57C9">
        <w:trPr>
          <w:cantSplit/>
        </w:trPr>
        <w:tc>
          <w:tcPr>
            <w:tcW w:w="5141" w:type="dxa"/>
            <w:shd w:val="clear" w:color="auto" w:fill="auto"/>
          </w:tcPr>
          <w:p w14:paraId="2CE67712"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Personal Safety System™</w:t>
            </w:r>
            <w:r w:rsidRPr="00105574">
              <w:rPr>
                <w:rStyle w:val="FootnoteReference"/>
                <w:noProof/>
                <w:sz w:val="16"/>
              </w:rPr>
              <w:footnoteReference w:id="2"/>
            </w:r>
          </w:p>
        </w:tc>
      </w:tr>
      <w:tr w:rsidR="00307CAD" w:rsidRPr="00105574" w14:paraId="1A6DC8E3" w14:textId="77777777" w:rsidTr="005C57C9">
        <w:trPr>
          <w:cantSplit/>
        </w:trPr>
        <w:tc>
          <w:tcPr>
            <w:tcW w:w="5141" w:type="dxa"/>
            <w:shd w:val="clear" w:color="auto" w:fill="auto"/>
          </w:tcPr>
          <w:p w14:paraId="6B46E937" w14:textId="77777777" w:rsidR="00307CAD" w:rsidRPr="00105574" w:rsidRDefault="00307CAD" w:rsidP="005C57C9">
            <w:pPr>
              <w:keepNext/>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Safety Belts</w:t>
            </w:r>
          </w:p>
        </w:tc>
      </w:tr>
      <w:tr w:rsidR="00307CAD" w:rsidRPr="00105574" w14:paraId="6F5B7027" w14:textId="77777777" w:rsidTr="005C57C9">
        <w:trPr>
          <w:cantSplit/>
        </w:trPr>
        <w:tc>
          <w:tcPr>
            <w:tcW w:w="5141" w:type="dxa"/>
            <w:shd w:val="clear" w:color="auto" w:fill="auto"/>
          </w:tcPr>
          <w:p w14:paraId="00C06125"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Front and Second Row – Belt-Minder® (Safety Belt Reminder) </w:t>
            </w:r>
            <w:r w:rsidRPr="00105574">
              <w:rPr>
                <w:noProof/>
                <w:color w:val="FFFFFF"/>
                <w:sz w:val="16"/>
                <w:szCs w:val="14"/>
                <w:shd w:val="clear" w:color="auto" w:fill="FF9900"/>
                <w:rPrChange w:id="74" w:author="Sai Raj Deep Thikkisetty" w:date="2024-07-01T14:47:00Z">
                  <w:rPr>
                    <w:noProof/>
                    <w:vanish/>
                    <w:color w:val="FFFFFF"/>
                    <w:sz w:val="16"/>
                    <w:szCs w:val="14"/>
                    <w:shd w:val="clear" w:color="auto" w:fill="FF9900"/>
                  </w:rPr>
                </w:rPrChange>
              </w:rPr>
              <w:t>BY5AU</w:t>
            </w:r>
          </w:p>
        </w:tc>
      </w:tr>
      <w:tr w:rsidR="00307CAD" w:rsidRPr="00105574" w14:paraId="394B722B" w14:textId="77777777" w:rsidTr="005C57C9">
        <w:trPr>
          <w:cantSplit/>
        </w:trPr>
        <w:tc>
          <w:tcPr>
            <w:tcW w:w="5141" w:type="dxa"/>
            <w:shd w:val="clear" w:color="auto" w:fill="auto"/>
          </w:tcPr>
          <w:p w14:paraId="21EA6C5A"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Front Row Height Adjustable</w:t>
            </w:r>
          </w:p>
        </w:tc>
      </w:tr>
      <w:tr w:rsidR="00307CAD" w:rsidRPr="00105574" w14:paraId="07BE0EAD" w14:textId="77777777" w:rsidTr="005C57C9">
        <w:trPr>
          <w:cantSplit/>
        </w:trPr>
        <w:tc>
          <w:tcPr>
            <w:tcW w:w="5141" w:type="dxa"/>
            <w:shd w:val="clear" w:color="auto" w:fill="auto"/>
          </w:tcPr>
          <w:p w14:paraId="1E679B50"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Second Row Outboard and Center Seat Shoulder</w:t>
            </w:r>
          </w:p>
        </w:tc>
      </w:tr>
      <w:tr w:rsidR="00307CAD" w:rsidRPr="00105574" w14:paraId="0D30A025" w14:textId="77777777" w:rsidTr="005C57C9">
        <w:trPr>
          <w:cantSplit/>
        </w:trPr>
        <w:tc>
          <w:tcPr>
            <w:tcW w:w="5141" w:type="dxa"/>
            <w:shd w:val="clear" w:color="auto" w:fill="auto"/>
          </w:tcPr>
          <w:p w14:paraId="2145C8AF" w14:textId="77777777" w:rsidR="00307CAD" w:rsidRPr="00105574" w:rsidRDefault="00307CAD" w:rsidP="005C57C9">
            <w:pPr>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Three-Point Safety Belts on all (5) Seating Positions</w:t>
            </w:r>
          </w:p>
        </w:tc>
      </w:tr>
      <w:tr w:rsidR="00307CAD" w:rsidRPr="00105574" w14:paraId="456C64E6" w14:textId="77777777" w:rsidTr="005C57C9">
        <w:trPr>
          <w:cantSplit/>
        </w:trPr>
        <w:tc>
          <w:tcPr>
            <w:tcW w:w="5141" w:type="dxa"/>
            <w:shd w:val="clear" w:color="auto" w:fill="auto"/>
          </w:tcPr>
          <w:p w14:paraId="1D7C5242"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SecuriLock® Passive Anti-Theft System (PATS) </w:t>
            </w:r>
            <w:r w:rsidRPr="00105574">
              <w:rPr>
                <w:rStyle w:val="Wers"/>
                <w:vanish w:val="0"/>
                <w:sz w:val="16"/>
                <w:szCs w:val="14"/>
                <w:rPrChange w:id="75" w:author="Sai Raj Deep Thikkisetty" w:date="2024-07-01T14:47:00Z">
                  <w:rPr>
                    <w:rStyle w:val="Wers"/>
                    <w:sz w:val="16"/>
                    <w:szCs w:val="14"/>
                  </w:rPr>
                </w:rPrChange>
              </w:rPr>
              <w:t>HNDAF</w:t>
            </w:r>
          </w:p>
        </w:tc>
      </w:tr>
      <w:tr w:rsidR="00307CAD" w:rsidRPr="00105574" w14:paraId="2612BBED" w14:textId="77777777" w:rsidTr="005C57C9">
        <w:trPr>
          <w:cantSplit/>
        </w:trPr>
        <w:tc>
          <w:tcPr>
            <w:tcW w:w="5141" w:type="dxa"/>
            <w:shd w:val="clear" w:color="auto" w:fill="auto"/>
          </w:tcPr>
          <w:p w14:paraId="6A67AADC" w14:textId="77777777" w:rsidR="00307CAD" w:rsidRPr="00105574" w:rsidRDefault="00307CAD" w:rsidP="005C57C9">
            <w:pPr>
              <w:keepNext/>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SOS Post-Crash Alert System™</w:t>
            </w:r>
          </w:p>
        </w:tc>
      </w:tr>
    </w:tbl>
    <w:p w14:paraId="37C02C32"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D7B6317" w14:textId="77777777" w:rsidTr="005C57C9">
        <w:trPr>
          <w:cantSplit/>
        </w:trPr>
        <w:tc>
          <w:tcPr>
            <w:tcW w:w="5141" w:type="dxa"/>
            <w:shd w:val="clear" w:color="auto" w:fill="auto"/>
          </w:tcPr>
          <w:p w14:paraId="626C3D5F" w14:textId="77777777" w:rsidR="00307CAD" w:rsidRPr="00105574" w:rsidRDefault="00307CAD" w:rsidP="005C57C9">
            <w:pPr>
              <w:keepNext/>
              <w:spacing w:before="120" w:after="40" w:line="180" w:lineRule="exact"/>
              <w:ind w:left="144"/>
              <w:rPr>
                <w:b/>
                <w:noProof/>
                <w:sz w:val="18"/>
              </w:rPr>
            </w:pPr>
            <w:r w:rsidRPr="00105574">
              <w:rPr>
                <w:b/>
                <w:noProof/>
                <w:sz w:val="18"/>
              </w:rPr>
              <w:t>FORD CO-PILOT360™ TECHNOLOGY</w:t>
            </w:r>
          </w:p>
        </w:tc>
      </w:tr>
      <w:tr w:rsidR="00307CAD" w:rsidRPr="00105574" w14:paraId="48B80A75" w14:textId="77777777" w:rsidTr="005C57C9">
        <w:trPr>
          <w:cantSplit/>
        </w:trPr>
        <w:tc>
          <w:tcPr>
            <w:tcW w:w="5141" w:type="dxa"/>
            <w:shd w:val="clear" w:color="auto" w:fill="auto"/>
          </w:tcPr>
          <w:p w14:paraId="319553AE" w14:textId="77777777" w:rsidR="00307CAD" w:rsidRPr="00105574" w:rsidRDefault="00307CAD" w:rsidP="005C57C9">
            <w:pPr>
              <w:keepNext/>
              <w:tabs>
                <w:tab w:val="left" w:pos="360"/>
              </w:tabs>
              <w:spacing w:line="180" w:lineRule="exact"/>
              <w:ind w:left="360" w:hanging="266"/>
              <w:rPr>
                <w:noProof/>
                <w:sz w:val="16"/>
              </w:rPr>
            </w:pPr>
            <w:r w:rsidRPr="00105574">
              <w:rPr>
                <w:rFonts w:ascii="Wingdings" w:hAnsi="Wingdings"/>
                <w:noProof/>
                <w:sz w:val="16"/>
              </w:rPr>
              <w:t>«</w:t>
            </w:r>
            <w:r w:rsidRPr="00105574">
              <w:rPr>
                <w:rFonts w:ascii="Wingdings" w:hAnsi="Wingdings"/>
                <w:noProof/>
                <w:sz w:val="16"/>
              </w:rPr>
              <w:tab/>
            </w:r>
            <w:r w:rsidRPr="00105574">
              <w:rPr>
                <w:noProof/>
                <w:sz w:val="16"/>
              </w:rPr>
              <w:t xml:space="preserve">Ford Co-Pilot360™ Assist+ includes: </w:t>
            </w:r>
            <w:r w:rsidRPr="00105574">
              <w:rPr>
                <w:rStyle w:val="Wers"/>
                <w:vanish w:val="0"/>
                <w:sz w:val="16"/>
                <w:szCs w:val="14"/>
                <w:rPrChange w:id="76" w:author="Sai Raj Deep Thikkisetty" w:date="2024-07-01T14:47:00Z">
                  <w:rPr>
                    <w:rStyle w:val="Wers"/>
                    <w:sz w:val="16"/>
                    <w:szCs w:val="14"/>
                  </w:rPr>
                </w:rPrChange>
              </w:rPr>
              <w:t>DBCBC</w:t>
            </w:r>
          </w:p>
        </w:tc>
      </w:tr>
      <w:tr w:rsidR="00307CAD" w:rsidRPr="00105574" w14:paraId="68A7F213" w14:textId="77777777" w:rsidTr="005C57C9">
        <w:trPr>
          <w:cantSplit/>
        </w:trPr>
        <w:tc>
          <w:tcPr>
            <w:tcW w:w="5141" w:type="dxa"/>
            <w:shd w:val="clear" w:color="auto" w:fill="auto"/>
          </w:tcPr>
          <w:p w14:paraId="577618F2"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Adaptive Cruise Control with Stop-and-Go, Lane Centering </w:t>
            </w:r>
            <w:r w:rsidRPr="00105574">
              <w:rPr>
                <w:rStyle w:val="Wers"/>
                <w:vanish w:val="0"/>
                <w:sz w:val="16"/>
                <w:szCs w:val="14"/>
                <w:rPrChange w:id="77" w:author="Sai Raj Deep Thikkisetty" w:date="2024-07-01T14:47:00Z">
                  <w:rPr>
                    <w:rStyle w:val="Wers"/>
                    <w:sz w:val="16"/>
                    <w:szCs w:val="14"/>
                  </w:rPr>
                </w:rPrChange>
              </w:rPr>
              <w:t>GTDAK/CL7AB</w:t>
            </w:r>
          </w:p>
        </w:tc>
      </w:tr>
      <w:tr w:rsidR="00307CAD" w:rsidRPr="00105574" w14:paraId="7E623913" w14:textId="77777777" w:rsidTr="005C57C9">
        <w:trPr>
          <w:cantSplit/>
        </w:trPr>
        <w:tc>
          <w:tcPr>
            <w:tcW w:w="5141" w:type="dxa"/>
            <w:shd w:val="clear" w:color="auto" w:fill="auto"/>
          </w:tcPr>
          <w:p w14:paraId="0DFEADE7"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Auto High Beam Headlamps </w:t>
            </w:r>
            <w:r w:rsidRPr="00105574">
              <w:rPr>
                <w:rStyle w:val="Wers"/>
                <w:vanish w:val="0"/>
                <w:sz w:val="16"/>
                <w:szCs w:val="14"/>
                <w:rPrChange w:id="78" w:author="Sai Raj Deep Thikkisetty" w:date="2024-07-01T14:47:00Z">
                  <w:rPr>
                    <w:rStyle w:val="Wers"/>
                    <w:sz w:val="16"/>
                    <w:szCs w:val="14"/>
                  </w:rPr>
                </w:rPrChange>
              </w:rPr>
              <w:t>JEDAF</w:t>
            </w:r>
          </w:p>
        </w:tc>
      </w:tr>
      <w:tr w:rsidR="00307CAD" w:rsidRPr="00105574" w14:paraId="127879E6" w14:textId="77777777" w:rsidTr="005C57C9">
        <w:trPr>
          <w:cantSplit/>
        </w:trPr>
        <w:tc>
          <w:tcPr>
            <w:tcW w:w="5141" w:type="dxa"/>
            <w:shd w:val="clear" w:color="auto" w:fill="auto"/>
          </w:tcPr>
          <w:p w14:paraId="19349D05"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BLIS® (Blind Spot Information System) with Cross-Traffic Alert</w:t>
            </w:r>
            <w:r w:rsidRPr="00105574">
              <w:rPr>
                <w:rStyle w:val="Wers"/>
                <w:vanish w:val="0"/>
                <w:sz w:val="16"/>
                <w:szCs w:val="14"/>
                <w:rPrChange w:id="79" w:author="Sai Raj Deep Thikkisetty" w:date="2024-07-01T14:47:00Z">
                  <w:rPr>
                    <w:rStyle w:val="Wers"/>
                    <w:sz w:val="16"/>
                    <w:szCs w:val="14"/>
                  </w:rPr>
                </w:rPrChange>
              </w:rPr>
              <w:t>HLLAD</w:t>
            </w:r>
          </w:p>
        </w:tc>
      </w:tr>
      <w:tr w:rsidR="00307CAD" w:rsidRPr="00105574" w14:paraId="34594643" w14:textId="77777777" w:rsidTr="005C57C9">
        <w:trPr>
          <w:cantSplit/>
        </w:trPr>
        <w:tc>
          <w:tcPr>
            <w:tcW w:w="5141" w:type="dxa"/>
            <w:shd w:val="clear" w:color="auto" w:fill="auto"/>
          </w:tcPr>
          <w:p w14:paraId="32E91F0F"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Evasive Steering Assist</w:t>
            </w:r>
          </w:p>
        </w:tc>
      </w:tr>
      <w:tr w:rsidR="00307CAD" w:rsidRPr="00105574" w14:paraId="11790920" w14:textId="77777777" w:rsidTr="005C57C9">
        <w:trPr>
          <w:cantSplit/>
        </w:trPr>
        <w:tc>
          <w:tcPr>
            <w:tcW w:w="5141" w:type="dxa"/>
            <w:shd w:val="clear" w:color="auto" w:fill="auto"/>
          </w:tcPr>
          <w:p w14:paraId="5FE93A93"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Lane-Keeping System (includes Lane-Keeping Assist, Lane-Keeping Alert and Driver Alert) </w:t>
            </w:r>
            <w:r w:rsidRPr="00105574">
              <w:rPr>
                <w:rStyle w:val="Wers"/>
                <w:vanish w:val="0"/>
                <w:sz w:val="16"/>
                <w:szCs w:val="14"/>
                <w:rPrChange w:id="80" w:author="Sai Raj Deep Thikkisetty" w:date="2024-07-01T14:47:00Z">
                  <w:rPr>
                    <w:rStyle w:val="Wers"/>
                    <w:sz w:val="16"/>
                    <w:szCs w:val="14"/>
                  </w:rPr>
                </w:rPrChange>
              </w:rPr>
              <w:t>HLNAE</w:t>
            </w:r>
          </w:p>
        </w:tc>
      </w:tr>
      <w:tr w:rsidR="00307CAD" w:rsidRPr="00105574" w14:paraId="52F316A0" w14:textId="77777777" w:rsidTr="005C57C9">
        <w:trPr>
          <w:cantSplit/>
        </w:trPr>
        <w:tc>
          <w:tcPr>
            <w:tcW w:w="5141" w:type="dxa"/>
            <w:shd w:val="clear" w:color="auto" w:fill="auto"/>
          </w:tcPr>
          <w:p w14:paraId="6B5FBD6E"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Pre-Collision 1.5 Assist with Automatic Emergency Braking (AEB), Pedestrian Detection, Forward Collision Warning and Dynamic Brake Support </w:t>
            </w:r>
            <w:r w:rsidRPr="00105574">
              <w:rPr>
                <w:rStyle w:val="Wers"/>
                <w:vanish w:val="0"/>
                <w:sz w:val="16"/>
                <w:szCs w:val="14"/>
                <w:rPrChange w:id="81" w:author="Sai Raj Deep Thikkisetty" w:date="2024-07-01T14:47:00Z">
                  <w:rPr>
                    <w:rStyle w:val="Wers"/>
                    <w:sz w:val="16"/>
                    <w:szCs w:val="14"/>
                  </w:rPr>
                </w:rPrChange>
              </w:rPr>
              <w:t>FBFAF</w:t>
            </w:r>
          </w:p>
        </w:tc>
      </w:tr>
      <w:tr w:rsidR="00307CAD" w:rsidRPr="00105574" w14:paraId="74295DEE" w14:textId="77777777" w:rsidTr="005C57C9">
        <w:trPr>
          <w:cantSplit/>
        </w:trPr>
        <w:tc>
          <w:tcPr>
            <w:tcW w:w="5141" w:type="dxa"/>
            <w:shd w:val="clear" w:color="auto" w:fill="auto"/>
          </w:tcPr>
          <w:p w14:paraId="52B7E718"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Rear Cross Traffic Braking </w:t>
            </w:r>
            <w:r w:rsidRPr="00105574">
              <w:rPr>
                <w:rStyle w:val="Wers"/>
                <w:vanish w:val="0"/>
                <w:sz w:val="16"/>
                <w:rPrChange w:id="82" w:author="Sai Raj Deep Thikkisetty" w:date="2024-07-01T14:47:00Z">
                  <w:rPr>
                    <w:rStyle w:val="Wers"/>
                    <w:sz w:val="16"/>
                  </w:rPr>
                </w:rPrChange>
              </w:rPr>
              <w:t>HNYAC</w:t>
            </w:r>
          </w:p>
        </w:tc>
      </w:tr>
      <w:tr w:rsidR="00307CAD" w:rsidRPr="00105574" w14:paraId="5472A6AE" w14:textId="77777777" w:rsidTr="005C57C9">
        <w:trPr>
          <w:cantSplit/>
        </w:trPr>
        <w:tc>
          <w:tcPr>
            <w:tcW w:w="5141" w:type="dxa"/>
            <w:shd w:val="clear" w:color="auto" w:fill="auto"/>
          </w:tcPr>
          <w:p w14:paraId="720567F9"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 xml:space="preserve">Rear Parking Sensors </w:t>
            </w:r>
            <w:r w:rsidRPr="00105574">
              <w:rPr>
                <w:rStyle w:val="Wers"/>
                <w:vanish w:val="0"/>
                <w:sz w:val="16"/>
                <w:rPrChange w:id="83" w:author="Sai Raj Deep Thikkisetty" w:date="2024-07-01T14:47:00Z">
                  <w:rPr>
                    <w:rStyle w:val="Wers"/>
                    <w:sz w:val="16"/>
                  </w:rPr>
                </w:rPrChange>
              </w:rPr>
              <w:t>HNKAB</w:t>
            </w:r>
          </w:p>
        </w:tc>
      </w:tr>
      <w:tr w:rsidR="00307CAD" w:rsidRPr="00105574" w14:paraId="0B8BB80E" w14:textId="77777777" w:rsidTr="005C57C9">
        <w:trPr>
          <w:cantSplit/>
        </w:trPr>
        <w:tc>
          <w:tcPr>
            <w:tcW w:w="5141" w:type="dxa"/>
            <w:shd w:val="clear" w:color="auto" w:fill="auto"/>
          </w:tcPr>
          <w:p w14:paraId="4D71385A"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Rear View Camera</w:t>
            </w:r>
            <w:r w:rsidRPr="00105574">
              <w:rPr>
                <w:rStyle w:val="FootnoteReference"/>
                <w:noProof/>
                <w:sz w:val="16"/>
              </w:rPr>
              <w:footnoteReference w:id="3"/>
            </w:r>
            <w:r w:rsidRPr="00105574">
              <w:rPr>
                <w:noProof/>
                <w:sz w:val="16"/>
              </w:rPr>
              <w:t xml:space="preserve"> </w:t>
            </w:r>
            <w:r w:rsidRPr="00105574">
              <w:rPr>
                <w:rStyle w:val="Wers"/>
                <w:vanish w:val="0"/>
                <w:sz w:val="16"/>
                <w:szCs w:val="14"/>
                <w:rPrChange w:id="84" w:author="Sai Raj Deep Thikkisetty" w:date="2024-07-01T14:47:00Z">
                  <w:rPr>
                    <w:rStyle w:val="Wers"/>
                    <w:sz w:val="16"/>
                    <w:szCs w:val="14"/>
                  </w:rPr>
                </w:rPrChange>
              </w:rPr>
              <w:t>J3KAX</w:t>
            </w:r>
          </w:p>
        </w:tc>
      </w:tr>
    </w:tbl>
    <w:p w14:paraId="0A209F05"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1A097608" w14:textId="77777777" w:rsidTr="005C57C9">
        <w:trPr>
          <w:cantSplit/>
        </w:trPr>
        <w:tc>
          <w:tcPr>
            <w:tcW w:w="5141" w:type="dxa"/>
            <w:shd w:val="clear" w:color="auto" w:fill="auto"/>
          </w:tcPr>
          <w:p w14:paraId="2081438F" w14:textId="77777777" w:rsidR="00307CAD" w:rsidRPr="00105574" w:rsidRDefault="00307CAD" w:rsidP="005C57C9">
            <w:pPr>
              <w:keepNext/>
              <w:spacing w:before="120" w:after="40" w:line="180" w:lineRule="exact"/>
              <w:ind w:left="144"/>
              <w:rPr>
                <w:b/>
                <w:noProof/>
                <w:sz w:val="18"/>
              </w:rPr>
            </w:pPr>
            <w:r w:rsidRPr="00105574">
              <w:rPr>
                <w:b/>
                <w:noProof/>
                <w:sz w:val="18"/>
              </w:rPr>
              <w:t>FUNCTIONAL</w:t>
            </w:r>
          </w:p>
        </w:tc>
      </w:tr>
      <w:tr w:rsidR="00307CAD" w:rsidRPr="00105574" w14:paraId="76B256F4" w14:textId="77777777" w:rsidTr="005C57C9">
        <w:trPr>
          <w:cantSplit/>
        </w:trPr>
        <w:tc>
          <w:tcPr>
            <w:tcW w:w="5141" w:type="dxa"/>
            <w:shd w:val="clear" w:color="auto" w:fill="auto"/>
          </w:tcPr>
          <w:p w14:paraId="7801C368" w14:textId="77777777" w:rsidR="00307CAD" w:rsidRPr="00105574" w:rsidRDefault="00307CAD" w:rsidP="005C57C9">
            <w:pPr>
              <w:keepNext/>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Audio</w:t>
            </w:r>
          </w:p>
        </w:tc>
      </w:tr>
      <w:tr w:rsidR="00307CAD" w:rsidRPr="00105574" w14:paraId="598B6ED3" w14:textId="77777777" w:rsidTr="005C57C9">
        <w:trPr>
          <w:cantSplit/>
        </w:trPr>
        <w:tc>
          <w:tcPr>
            <w:tcW w:w="5141" w:type="dxa"/>
            <w:shd w:val="clear" w:color="auto" w:fill="auto"/>
          </w:tcPr>
          <w:p w14:paraId="32BEB751"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AM/FM Stereo </w:t>
            </w:r>
            <w:r w:rsidRPr="00105574">
              <w:rPr>
                <w:rStyle w:val="Wers"/>
                <w:vanish w:val="0"/>
                <w:sz w:val="16"/>
                <w:rPrChange w:id="85" w:author="Sai Raj Deep Thikkisetty" w:date="2024-07-01T14:47:00Z">
                  <w:rPr>
                    <w:rStyle w:val="Wers"/>
                    <w:sz w:val="16"/>
                  </w:rPr>
                </w:rPrChange>
              </w:rPr>
              <w:t>ICEHE</w:t>
            </w:r>
          </w:p>
        </w:tc>
      </w:tr>
      <w:tr w:rsidR="00307CAD" w:rsidRPr="00105574" w14:paraId="6434100A" w14:textId="77777777" w:rsidTr="005C57C9">
        <w:trPr>
          <w:cantSplit/>
        </w:trPr>
        <w:tc>
          <w:tcPr>
            <w:tcW w:w="5141" w:type="dxa"/>
            <w:shd w:val="clear" w:color="auto" w:fill="auto"/>
          </w:tcPr>
          <w:p w14:paraId="55276AAB"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 xml:space="preserve">Six (6) Speakers </w:t>
            </w:r>
            <w:r w:rsidRPr="00105574">
              <w:rPr>
                <w:rStyle w:val="Wers"/>
                <w:vanish w:val="0"/>
                <w:sz w:val="16"/>
                <w:rPrChange w:id="86" w:author="Sai Raj Deep Thikkisetty" w:date="2024-07-01T14:47:00Z">
                  <w:rPr>
                    <w:rStyle w:val="Wers"/>
                    <w:sz w:val="16"/>
                  </w:rPr>
                </w:rPrChange>
              </w:rPr>
              <w:t>IDBAD</w:t>
            </w:r>
          </w:p>
        </w:tc>
      </w:tr>
      <w:tr w:rsidR="00307CAD" w:rsidRPr="00105574" w14:paraId="1FEAD9B9" w14:textId="77777777" w:rsidTr="005C57C9">
        <w:trPr>
          <w:cantSplit/>
        </w:trPr>
        <w:tc>
          <w:tcPr>
            <w:tcW w:w="5141" w:type="dxa"/>
            <w:shd w:val="clear" w:color="auto" w:fill="auto"/>
          </w:tcPr>
          <w:p w14:paraId="3C583B61" w14:textId="77777777" w:rsidR="00307CAD" w:rsidRPr="00105574" w:rsidRDefault="00307CAD" w:rsidP="005C57C9">
            <w:pPr>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Speed-Compensated Volume</w:t>
            </w:r>
          </w:p>
        </w:tc>
      </w:tr>
      <w:tr w:rsidR="00307CAD" w:rsidRPr="00105574" w14:paraId="5346736C" w14:textId="77777777" w:rsidTr="005C57C9">
        <w:trPr>
          <w:cantSplit/>
        </w:trPr>
        <w:tc>
          <w:tcPr>
            <w:tcW w:w="5141" w:type="dxa"/>
            <w:shd w:val="clear" w:color="auto" w:fill="auto"/>
          </w:tcPr>
          <w:p w14:paraId="0FAF4DC0"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Battery Saver</w:t>
            </w:r>
          </w:p>
        </w:tc>
      </w:tr>
      <w:tr w:rsidR="00307CAD" w:rsidRPr="00105574" w14:paraId="7A25ACA9" w14:textId="77777777" w:rsidTr="005C57C9">
        <w:trPr>
          <w:cantSplit/>
        </w:trPr>
        <w:tc>
          <w:tcPr>
            <w:tcW w:w="5141" w:type="dxa"/>
            <w:shd w:val="clear" w:color="auto" w:fill="auto"/>
          </w:tcPr>
          <w:p w14:paraId="50C6EAAC"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Compass </w:t>
            </w:r>
            <w:r w:rsidRPr="00105574">
              <w:rPr>
                <w:rStyle w:val="Wers"/>
                <w:vanish w:val="0"/>
                <w:sz w:val="16"/>
                <w:rPrChange w:id="87" w:author="Sai Raj Deep Thikkisetty" w:date="2024-07-01T14:47:00Z">
                  <w:rPr>
                    <w:rStyle w:val="Wers"/>
                    <w:sz w:val="16"/>
                  </w:rPr>
                </w:rPrChange>
              </w:rPr>
              <w:t>HJFAB</w:t>
            </w:r>
          </w:p>
        </w:tc>
      </w:tr>
      <w:tr w:rsidR="00307CAD" w:rsidRPr="00105574" w14:paraId="331A5BF4" w14:textId="77777777" w:rsidTr="005C57C9">
        <w:trPr>
          <w:cantSplit/>
        </w:trPr>
        <w:tc>
          <w:tcPr>
            <w:tcW w:w="5141" w:type="dxa"/>
            <w:shd w:val="clear" w:color="auto" w:fill="auto"/>
          </w:tcPr>
          <w:p w14:paraId="125DC9FB"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Dual Smart Charging USB Ports </w:t>
            </w:r>
            <w:r w:rsidRPr="00105574">
              <w:rPr>
                <w:rStyle w:val="Wers"/>
                <w:vanish w:val="0"/>
                <w:sz w:val="16"/>
                <w:rPrChange w:id="88" w:author="Sai Raj Deep Thikkisetty" w:date="2024-07-01T14:47:00Z">
                  <w:rPr>
                    <w:rStyle w:val="Wers"/>
                    <w:sz w:val="16"/>
                  </w:rPr>
                </w:rPrChange>
              </w:rPr>
              <w:t>J3EAL/A2EAM</w:t>
            </w:r>
          </w:p>
        </w:tc>
      </w:tr>
      <w:tr w:rsidR="00307CAD" w:rsidRPr="00105574" w14:paraId="4BF15261" w14:textId="77777777" w:rsidTr="005C57C9">
        <w:trPr>
          <w:cantSplit/>
        </w:trPr>
        <w:tc>
          <w:tcPr>
            <w:tcW w:w="5141" w:type="dxa"/>
            <w:shd w:val="clear" w:color="auto" w:fill="auto"/>
          </w:tcPr>
          <w:p w14:paraId="15467B35"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Electric Power-Assisted Steering (EPAS)</w:t>
            </w:r>
          </w:p>
        </w:tc>
      </w:tr>
      <w:tr w:rsidR="00307CAD" w:rsidRPr="00105574" w14:paraId="7FB1E7AA" w14:textId="77777777" w:rsidTr="005C57C9">
        <w:trPr>
          <w:cantSplit/>
        </w:trPr>
        <w:tc>
          <w:tcPr>
            <w:tcW w:w="5141" w:type="dxa"/>
            <w:shd w:val="clear" w:color="auto" w:fill="auto"/>
          </w:tcPr>
          <w:p w14:paraId="03F240F0" w14:textId="77777777" w:rsidR="00307CAD" w:rsidRPr="00105574" w:rsidRDefault="00307CAD" w:rsidP="005C57C9">
            <w:pPr>
              <w:keepNext/>
              <w:tabs>
                <w:tab w:val="left" w:pos="360"/>
              </w:tabs>
              <w:spacing w:before="120" w:after="40" w:line="180" w:lineRule="exact"/>
              <w:ind w:left="144"/>
              <w:rPr>
                <w:rFonts w:cs="Arial"/>
                <w:b/>
                <w:noProof/>
                <w:sz w:val="18"/>
              </w:rPr>
            </w:pPr>
            <w:r w:rsidRPr="00105574">
              <w:rPr>
                <w:b/>
                <w:noProof/>
                <w:sz w:val="18"/>
              </w:rPr>
              <w:t>FUNCTIONAL (continued)</w:t>
            </w:r>
          </w:p>
        </w:tc>
      </w:tr>
      <w:tr w:rsidR="00307CAD" w:rsidRPr="00105574" w14:paraId="1E9AC2E0" w14:textId="77777777" w:rsidTr="005C57C9">
        <w:trPr>
          <w:cantSplit/>
        </w:trPr>
        <w:tc>
          <w:tcPr>
            <w:tcW w:w="5141" w:type="dxa"/>
            <w:shd w:val="clear" w:color="auto" w:fill="auto"/>
          </w:tcPr>
          <w:p w14:paraId="6711529A" w14:textId="77777777" w:rsidR="00307CAD" w:rsidRPr="00105574" w:rsidRDefault="00307CAD" w:rsidP="005C57C9">
            <w:pPr>
              <w:keepNext/>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FordPass Connect™ </w:t>
            </w:r>
            <w:r w:rsidRPr="00105574">
              <w:rPr>
                <w:rStyle w:val="Wers"/>
                <w:vanish w:val="0"/>
                <w:sz w:val="16"/>
                <w:rPrChange w:id="89" w:author="Sai Raj Deep Thikkisetty" w:date="2024-07-01T14:47:00Z">
                  <w:rPr>
                    <w:rStyle w:val="Wers"/>
                    <w:sz w:val="16"/>
                  </w:rPr>
                </w:rPrChange>
              </w:rPr>
              <w:t>IEPAT</w:t>
            </w:r>
          </w:p>
        </w:tc>
      </w:tr>
      <w:tr w:rsidR="00307CAD" w:rsidRPr="00105574" w14:paraId="63AA7682" w14:textId="77777777" w:rsidTr="005C57C9">
        <w:trPr>
          <w:cantSplit/>
        </w:trPr>
        <w:tc>
          <w:tcPr>
            <w:tcW w:w="5141" w:type="dxa"/>
            <w:shd w:val="clear" w:color="auto" w:fill="auto"/>
          </w:tcPr>
          <w:p w14:paraId="3232D88D"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Remotely start, lock and unlock vehicle</w:t>
            </w:r>
            <w:bookmarkStart w:id="90" w:name="_Ref132893650"/>
            <w:r w:rsidRPr="00105574">
              <w:rPr>
                <w:rStyle w:val="FootnoteReference"/>
                <w:bCs/>
                <w:noProof/>
                <w:sz w:val="16"/>
              </w:rPr>
              <w:footnoteReference w:id="4"/>
            </w:r>
            <w:bookmarkEnd w:id="90"/>
          </w:p>
        </w:tc>
      </w:tr>
      <w:tr w:rsidR="00307CAD" w:rsidRPr="00105574" w14:paraId="6732BB68" w14:textId="77777777" w:rsidTr="005C57C9">
        <w:trPr>
          <w:cantSplit/>
        </w:trPr>
        <w:tc>
          <w:tcPr>
            <w:tcW w:w="5141" w:type="dxa"/>
            <w:shd w:val="clear" w:color="auto" w:fill="auto"/>
          </w:tcPr>
          <w:p w14:paraId="1D91388A"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Schedule specific times to remotely start vehicle</w:t>
            </w:r>
            <w:r w:rsidRPr="00105574">
              <w:rPr>
                <w:bCs/>
                <w:noProof/>
                <w:sz w:val="16"/>
              </w:rPr>
              <w:fldChar w:fldCharType="begin"/>
            </w:r>
            <w:r w:rsidRPr="00105574">
              <w:rPr>
                <w:bCs/>
                <w:noProof/>
                <w:sz w:val="16"/>
              </w:rPr>
              <w:instrText xml:space="preserve"> NOTEREF _Ref132893650 \f \h </w:instrText>
            </w:r>
            <w:r w:rsidRPr="00105574">
              <w:rPr>
                <w:bCs/>
                <w:noProof/>
                <w:sz w:val="16"/>
              </w:rPr>
            </w:r>
            <w:r w:rsidR="00105574">
              <w:rPr>
                <w:bCs/>
                <w:noProof/>
                <w:sz w:val="16"/>
              </w:rPr>
              <w:instrText xml:space="preserve"> \* MERGEFORMAT </w:instrText>
            </w:r>
            <w:r w:rsidRPr="00105574">
              <w:rPr>
                <w:bCs/>
                <w:noProof/>
                <w:sz w:val="16"/>
              </w:rPr>
              <w:fldChar w:fldCharType="separate"/>
            </w:r>
            <w:r w:rsidRPr="00105574">
              <w:rPr>
                <w:rStyle w:val="FootnoteReference"/>
                <w:noProof/>
                <w:sz w:val="16"/>
              </w:rPr>
              <w:t>2</w:t>
            </w:r>
            <w:r w:rsidRPr="00105574">
              <w:rPr>
                <w:bCs/>
                <w:noProof/>
                <w:sz w:val="16"/>
              </w:rPr>
              <w:fldChar w:fldCharType="end"/>
            </w:r>
          </w:p>
        </w:tc>
      </w:tr>
      <w:tr w:rsidR="00307CAD" w:rsidRPr="00105574" w14:paraId="2DAE61BC" w14:textId="77777777" w:rsidTr="005C57C9">
        <w:trPr>
          <w:cantSplit/>
        </w:trPr>
        <w:tc>
          <w:tcPr>
            <w:tcW w:w="5141" w:type="dxa"/>
            <w:shd w:val="clear" w:color="auto" w:fill="auto"/>
          </w:tcPr>
          <w:p w14:paraId="204C643E" w14:textId="77777777" w:rsidR="00307CAD" w:rsidRPr="00105574" w:rsidRDefault="00307CAD" w:rsidP="005C57C9">
            <w:pPr>
              <w:keepNext/>
              <w:tabs>
                <w:tab w:val="left" w:pos="648"/>
              </w:tabs>
              <w:spacing w:line="180" w:lineRule="exact"/>
              <w:ind w:left="648" w:hanging="288"/>
              <w:rPr>
                <w:bCs/>
                <w:noProof/>
                <w:sz w:val="16"/>
              </w:rPr>
            </w:pPr>
            <w:r w:rsidRPr="00105574">
              <w:rPr>
                <w:rFonts w:cs="Arial"/>
                <w:noProof/>
                <w:sz w:val="16"/>
              </w:rPr>
              <w:t>—</w:t>
            </w:r>
            <w:r w:rsidRPr="00105574">
              <w:rPr>
                <w:rFonts w:cs="Arial"/>
                <w:noProof/>
                <w:sz w:val="16"/>
              </w:rPr>
              <w:tab/>
            </w:r>
            <w:r w:rsidRPr="00105574">
              <w:rPr>
                <w:bCs/>
                <w:noProof/>
                <w:sz w:val="16"/>
              </w:rPr>
              <w:t>Locate parked vehicle</w:t>
            </w:r>
            <w:r w:rsidRPr="00105574">
              <w:rPr>
                <w:bCs/>
                <w:noProof/>
                <w:sz w:val="16"/>
              </w:rPr>
              <w:fldChar w:fldCharType="begin"/>
            </w:r>
            <w:r w:rsidRPr="00105574">
              <w:rPr>
                <w:bCs/>
                <w:noProof/>
                <w:sz w:val="16"/>
              </w:rPr>
              <w:instrText xml:space="preserve"> NOTEREF _Ref132893650 \f \h </w:instrText>
            </w:r>
            <w:r w:rsidRPr="00105574">
              <w:rPr>
                <w:bCs/>
                <w:noProof/>
                <w:sz w:val="16"/>
              </w:rPr>
            </w:r>
            <w:r w:rsidR="00105574">
              <w:rPr>
                <w:bCs/>
                <w:noProof/>
                <w:sz w:val="16"/>
              </w:rPr>
              <w:instrText xml:space="preserve"> \* MERGEFORMAT </w:instrText>
            </w:r>
            <w:r w:rsidRPr="00105574">
              <w:rPr>
                <w:bCs/>
                <w:noProof/>
                <w:sz w:val="16"/>
              </w:rPr>
              <w:fldChar w:fldCharType="separate"/>
            </w:r>
            <w:r w:rsidRPr="00105574">
              <w:rPr>
                <w:rStyle w:val="FootnoteReference"/>
                <w:noProof/>
                <w:sz w:val="16"/>
              </w:rPr>
              <w:t>2</w:t>
            </w:r>
            <w:r w:rsidRPr="00105574">
              <w:rPr>
                <w:bCs/>
                <w:noProof/>
                <w:sz w:val="16"/>
              </w:rPr>
              <w:fldChar w:fldCharType="end"/>
            </w:r>
          </w:p>
        </w:tc>
      </w:tr>
      <w:tr w:rsidR="00307CAD" w:rsidRPr="00105574" w14:paraId="353EA02F" w14:textId="77777777" w:rsidTr="005C57C9">
        <w:trPr>
          <w:cantSplit/>
        </w:trPr>
        <w:tc>
          <w:tcPr>
            <w:tcW w:w="5141" w:type="dxa"/>
            <w:shd w:val="clear" w:color="auto" w:fill="auto"/>
          </w:tcPr>
          <w:p w14:paraId="15E84084" w14:textId="77777777" w:rsidR="00307CAD" w:rsidRPr="00105574" w:rsidRDefault="00307CAD" w:rsidP="005C57C9">
            <w:pPr>
              <w:tabs>
                <w:tab w:val="left" w:pos="648"/>
              </w:tabs>
              <w:spacing w:line="180" w:lineRule="exact"/>
              <w:ind w:left="648" w:hanging="288"/>
              <w:rPr>
                <w:noProof/>
              </w:rPr>
            </w:pPr>
            <w:r w:rsidRPr="00105574">
              <w:rPr>
                <w:rFonts w:cs="Arial"/>
                <w:noProof/>
                <w:sz w:val="16"/>
              </w:rPr>
              <w:t>—</w:t>
            </w:r>
            <w:r w:rsidRPr="00105574">
              <w:rPr>
                <w:rFonts w:cs="Arial"/>
                <w:noProof/>
                <w:sz w:val="16"/>
              </w:rPr>
              <w:tab/>
            </w:r>
            <w:r w:rsidRPr="00105574">
              <w:rPr>
                <w:bCs/>
                <w:noProof/>
                <w:sz w:val="16"/>
              </w:rPr>
              <w:t>Check vehicle status</w:t>
            </w:r>
            <w:r w:rsidRPr="00105574">
              <w:rPr>
                <w:bCs/>
                <w:noProof/>
                <w:sz w:val="16"/>
              </w:rPr>
              <w:fldChar w:fldCharType="begin"/>
            </w:r>
            <w:r w:rsidRPr="00105574">
              <w:rPr>
                <w:bCs/>
                <w:noProof/>
                <w:sz w:val="16"/>
              </w:rPr>
              <w:instrText xml:space="preserve"> NOTEREF _Ref132893650 \f \h </w:instrText>
            </w:r>
            <w:r w:rsidRPr="00105574">
              <w:rPr>
                <w:bCs/>
                <w:noProof/>
                <w:sz w:val="16"/>
              </w:rPr>
            </w:r>
            <w:r w:rsidR="00105574">
              <w:rPr>
                <w:bCs/>
                <w:noProof/>
                <w:sz w:val="16"/>
              </w:rPr>
              <w:instrText xml:space="preserve"> \* MERGEFORMAT </w:instrText>
            </w:r>
            <w:r w:rsidRPr="00105574">
              <w:rPr>
                <w:bCs/>
                <w:noProof/>
                <w:sz w:val="16"/>
              </w:rPr>
              <w:fldChar w:fldCharType="separate"/>
            </w:r>
            <w:r w:rsidRPr="00105574">
              <w:rPr>
                <w:rStyle w:val="FootnoteReference"/>
                <w:noProof/>
                <w:sz w:val="16"/>
              </w:rPr>
              <w:t>2</w:t>
            </w:r>
            <w:r w:rsidRPr="00105574">
              <w:rPr>
                <w:bCs/>
                <w:noProof/>
                <w:sz w:val="16"/>
              </w:rPr>
              <w:fldChar w:fldCharType="end"/>
            </w:r>
          </w:p>
          <w:p w14:paraId="09FFCBEB" w14:textId="77777777" w:rsidR="00307CAD" w:rsidRPr="00105574" w:rsidRDefault="00307CAD" w:rsidP="005C57C9">
            <w:pPr>
              <w:tabs>
                <w:tab w:val="left" w:pos="648"/>
              </w:tabs>
              <w:spacing w:line="158" w:lineRule="exact"/>
              <w:ind w:left="1223" w:hanging="435"/>
              <w:rPr>
                <w:bCs/>
                <w:noProof/>
                <w:sz w:val="14"/>
              </w:rPr>
            </w:pPr>
            <w:r w:rsidRPr="00105574">
              <w:rPr>
                <w:b/>
                <w:bCs/>
                <w:noProof/>
                <w:sz w:val="14"/>
              </w:rPr>
              <w:t>Note:</w:t>
            </w:r>
            <w:r w:rsidRPr="00105574">
              <w:rPr>
                <w:b/>
                <w:bCs/>
                <w:noProof/>
                <w:sz w:val="14"/>
              </w:rPr>
              <w:tab/>
            </w:r>
            <w:r w:rsidRPr="00105574">
              <w:rPr>
                <w:bCs/>
                <w:noProof/>
                <w:sz w:val="14"/>
              </w:rPr>
              <w:t xml:space="preserve">Ford Telematics™ and Data Services Prep included for Fleet ONLY: FordPass Connect™ 4G Wi-Fi Modem provides data to support telematics and data services including but not limited to vehicle location, speed, idle time, fuel, vehicle diagnostics and maintenance alerts. Device enables telematics services through Ford or authorized providers. Activate at </w:t>
            </w:r>
            <w:hyperlink r:id="rId17" w:history="1">
              <w:r w:rsidRPr="00105574">
                <w:rPr>
                  <w:rStyle w:val="Hyperlink"/>
                  <w:noProof/>
                  <w:sz w:val="14"/>
                  <w:szCs w:val="14"/>
                  <w:lang w:val="en-IN"/>
                </w:rPr>
                <w:t>www.fleet.ford.com</w:t>
              </w:r>
            </w:hyperlink>
            <w:r w:rsidRPr="00105574">
              <w:rPr>
                <w:bCs/>
                <w:noProof/>
                <w:sz w:val="14"/>
              </w:rPr>
              <w:t xml:space="preserve"> or call 833-FCS-Ford. (833-327-3673)</w:t>
            </w:r>
          </w:p>
        </w:tc>
      </w:tr>
      <w:tr w:rsidR="00307CAD" w:rsidRPr="00105574" w14:paraId="4BD8C15B" w14:textId="77777777" w:rsidTr="005C57C9">
        <w:trPr>
          <w:cantSplit/>
        </w:trPr>
        <w:tc>
          <w:tcPr>
            <w:tcW w:w="5141" w:type="dxa"/>
            <w:shd w:val="clear" w:color="auto" w:fill="auto"/>
          </w:tcPr>
          <w:p w14:paraId="3E93EC30"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Front and Rear Stabilizer Bar</w:t>
            </w:r>
          </w:p>
        </w:tc>
      </w:tr>
      <w:tr w:rsidR="00307CAD" w:rsidRPr="00105574" w14:paraId="7766C141" w14:textId="77777777" w:rsidTr="005C57C9">
        <w:trPr>
          <w:cantSplit/>
        </w:trPr>
        <w:tc>
          <w:tcPr>
            <w:tcW w:w="5141" w:type="dxa"/>
            <w:shd w:val="clear" w:color="auto" w:fill="auto"/>
          </w:tcPr>
          <w:p w14:paraId="557EAAAE" w14:textId="77777777" w:rsidR="00307CAD" w:rsidRPr="00105574" w:rsidRDefault="00307CAD" w:rsidP="005C57C9">
            <w:pPr>
              <w:tabs>
                <w:tab w:val="left" w:pos="360"/>
              </w:tabs>
              <w:spacing w:line="180" w:lineRule="exact"/>
              <w:ind w:left="360" w:hanging="216"/>
              <w:rPr>
                <w:bCs/>
                <w:noProof/>
                <w:sz w:val="16"/>
              </w:rPr>
            </w:pPr>
            <w:r w:rsidRPr="00105574">
              <w:rPr>
                <w:rFonts w:cs="Arial"/>
                <w:noProof/>
                <w:sz w:val="16"/>
              </w:rPr>
              <w:t>●</w:t>
            </w:r>
            <w:r w:rsidRPr="00105574">
              <w:rPr>
                <w:rFonts w:cs="Arial"/>
                <w:noProof/>
                <w:sz w:val="16"/>
              </w:rPr>
              <w:tab/>
            </w:r>
            <w:r w:rsidRPr="00105574">
              <w:rPr>
                <w:bCs/>
                <w:noProof/>
                <w:sz w:val="16"/>
              </w:rPr>
              <w:t xml:space="preserve">Intelligent Access with Push-Button Start with Key Fob </w:t>
            </w:r>
            <w:r w:rsidRPr="00105574">
              <w:rPr>
                <w:rStyle w:val="Wers"/>
                <w:vanish w:val="0"/>
                <w:sz w:val="16"/>
                <w:rPrChange w:id="91" w:author="Sai Raj Deep Thikkisetty" w:date="2024-07-01T14:47:00Z">
                  <w:rPr>
                    <w:rStyle w:val="Wers"/>
                    <w:sz w:val="16"/>
                  </w:rPr>
                </w:rPrChange>
              </w:rPr>
              <w:t>CBGAL/CBFAN</w:t>
            </w:r>
          </w:p>
        </w:tc>
      </w:tr>
      <w:tr w:rsidR="00307CAD" w:rsidRPr="00105574" w14:paraId="44AA4BDE" w14:textId="77777777" w:rsidTr="005C57C9">
        <w:trPr>
          <w:cantSplit/>
        </w:trPr>
        <w:tc>
          <w:tcPr>
            <w:tcW w:w="5141" w:type="dxa"/>
            <w:shd w:val="clear" w:color="auto" w:fill="auto"/>
          </w:tcPr>
          <w:p w14:paraId="3C10D7F8" w14:textId="77777777" w:rsidR="00307CAD" w:rsidRPr="00105574" w:rsidRDefault="00307CAD" w:rsidP="005C57C9">
            <w:pPr>
              <w:tabs>
                <w:tab w:val="left" w:pos="360"/>
              </w:tabs>
              <w:spacing w:line="180" w:lineRule="exact"/>
              <w:ind w:left="360" w:hanging="216"/>
              <w:rPr>
                <w:noProof/>
              </w:rPr>
            </w:pPr>
            <w:r w:rsidRPr="00105574">
              <w:rPr>
                <w:rFonts w:cs="Arial"/>
                <w:noProof/>
                <w:sz w:val="16"/>
              </w:rPr>
              <w:t>●</w:t>
            </w:r>
            <w:r w:rsidRPr="00105574">
              <w:rPr>
                <w:rFonts w:cs="Arial"/>
                <w:noProof/>
                <w:sz w:val="16"/>
              </w:rPr>
              <w:tab/>
            </w:r>
            <w:r w:rsidRPr="00105574">
              <w:rPr>
                <w:noProof/>
                <w:sz w:val="16"/>
              </w:rPr>
              <w:t xml:space="preserve">SiriusXM® </w:t>
            </w:r>
            <w:r w:rsidRPr="00105574">
              <w:rPr>
                <w:rStyle w:val="Wers"/>
                <w:vanish w:val="0"/>
                <w:sz w:val="16"/>
                <w:rPrChange w:id="92" w:author="Sai Raj Deep Thikkisetty" w:date="2024-07-01T14:47:00Z">
                  <w:rPr>
                    <w:rStyle w:val="Wers"/>
                    <w:sz w:val="16"/>
                  </w:rPr>
                </w:rPrChange>
              </w:rPr>
              <w:t>IBBAB</w:t>
            </w:r>
          </w:p>
          <w:p w14:paraId="6D3A1A96" w14:textId="77777777" w:rsidR="00307CAD" w:rsidRPr="00105574" w:rsidRDefault="00307CAD" w:rsidP="005C57C9">
            <w:pPr>
              <w:tabs>
                <w:tab w:val="left" w:pos="360"/>
              </w:tabs>
              <w:spacing w:line="158" w:lineRule="exact"/>
              <w:ind w:left="935" w:hanging="435"/>
              <w:rPr>
                <w:noProof/>
              </w:rPr>
            </w:pPr>
            <w:r w:rsidRPr="00105574">
              <w:rPr>
                <w:b/>
                <w:noProof/>
                <w:sz w:val="14"/>
                <w:szCs w:val="17"/>
              </w:rPr>
              <w:t>Note:</w:t>
            </w:r>
            <w:r w:rsidRPr="00105574">
              <w:rPr>
                <w:b/>
                <w:noProof/>
                <w:sz w:val="14"/>
                <w:szCs w:val="17"/>
              </w:rPr>
              <w:tab/>
            </w:r>
            <w:r w:rsidRPr="00105574">
              <w:rPr>
                <w:noProof/>
                <w:sz w:val="14"/>
              </w:rPr>
              <w:t>Includes a three (3)-month trial subscription. Service is not available in Alaska and Hawaii.</w:t>
            </w:r>
          </w:p>
          <w:p w14:paraId="691ACFFF" w14:textId="77777777" w:rsidR="00307CAD" w:rsidRPr="00105574" w:rsidRDefault="00307CAD" w:rsidP="005C57C9">
            <w:pPr>
              <w:tabs>
                <w:tab w:val="left" w:pos="360"/>
              </w:tabs>
              <w:spacing w:line="158" w:lineRule="exact"/>
              <w:ind w:left="935" w:hanging="435"/>
              <w:rPr>
                <w:noProof/>
                <w:sz w:val="14"/>
              </w:rPr>
            </w:pPr>
            <w:r w:rsidRPr="00105574">
              <w:rPr>
                <w:b/>
                <w:noProof/>
                <w:sz w:val="14"/>
              </w:rPr>
              <w:t>Note:</w:t>
            </w:r>
            <w:r w:rsidRPr="00105574">
              <w:rPr>
                <w:b/>
                <w:noProof/>
                <w:sz w:val="14"/>
              </w:rPr>
              <w:tab/>
            </w:r>
            <w:r w:rsidRPr="00105574">
              <w:rPr>
                <w:noProof/>
                <w:sz w:val="14"/>
              </w:rPr>
              <w:t>All SiriusXM services require a subscription, sold separately by SiriusXM after the trial period. Your SiriusXM service will automatically stop at the end of your trial unless you decide to subscribe. If you decide to continue service, the subscription plan chosen will automatically renew and be charged according to your chosen payment method at the then-current rates. Fees and taxes apply. See the SiriusXM Customer Agreement &amp; Privacy Policy at HYPERLINK "</w:t>
            </w:r>
            <w:hyperlink r:id="rId18" w:history="1">
              <w:r w:rsidRPr="00105574">
                <w:rPr>
                  <w:rStyle w:val="Hyperlink"/>
                  <w:noProof/>
                  <w:sz w:val="14"/>
                </w:rPr>
                <w:t>https://www.siriusxm.com/</w:t>
              </w:r>
            </w:hyperlink>
            <w:r w:rsidRPr="00105574">
              <w:rPr>
                <w:noProof/>
                <w:sz w:val="14"/>
              </w:rPr>
              <w:t xml:space="preserve">" </w:t>
            </w:r>
            <w:hyperlink r:id="rId19" w:history="1">
              <w:r w:rsidRPr="00105574">
                <w:rPr>
                  <w:rStyle w:val="Hyperlink"/>
                  <w:noProof/>
                  <w:sz w:val="14"/>
                </w:rPr>
                <w:t>www.siriusxm.com</w:t>
              </w:r>
            </w:hyperlink>
            <w:r w:rsidRPr="00105574">
              <w:rPr>
                <w:noProof/>
                <w:sz w:val="14"/>
              </w:rPr>
              <w:t xml:space="preserve"> for full terms and how to cancel, which includes online methods or calling 1-866-635-2349. Available in the 48 contiguous United States, D.C., and Puerto Rico (with coverage limits and capable receiver). Visit </w:t>
            </w:r>
            <w:hyperlink r:id="rId20" w:history="1">
              <w:r w:rsidRPr="00105574">
                <w:rPr>
                  <w:rStyle w:val="Hyperlink"/>
                  <w:noProof/>
                  <w:sz w:val="14"/>
                </w:rPr>
                <w:t>http://www.siriusxm.com/FAQS</w:t>
              </w:r>
            </w:hyperlink>
            <w:r w:rsidRPr="00105574">
              <w:rPr>
                <w:noProof/>
                <w:sz w:val="14"/>
              </w:rPr>
              <w:t xml:space="preserve"> for most current service area information. Availability of some services and features is subject to device capabilities and location restrictions. All fees, content and features are subject to change. SiriusXM, Pandora and all related logos are trademarks of Sirius XM Radio Inc. and its respective subsidiaries.</w:t>
            </w:r>
          </w:p>
        </w:tc>
      </w:tr>
      <w:tr w:rsidR="00307CAD" w:rsidRPr="00105574" w14:paraId="6C28ED6A" w14:textId="77777777" w:rsidTr="005C57C9">
        <w:trPr>
          <w:cantSplit/>
        </w:trPr>
        <w:tc>
          <w:tcPr>
            <w:tcW w:w="5141" w:type="dxa"/>
            <w:shd w:val="clear" w:color="auto" w:fill="auto"/>
          </w:tcPr>
          <w:p w14:paraId="542D6282"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HOSS 1.0 Off-Road Tuned Suspension </w:t>
            </w:r>
            <w:r w:rsidRPr="00105574">
              <w:rPr>
                <w:rStyle w:val="Wers"/>
                <w:vanish w:val="0"/>
                <w:sz w:val="16"/>
                <w:szCs w:val="14"/>
                <w:rPrChange w:id="93" w:author="Sai Raj Deep Thikkisetty" w:date="2024-07-01T14:47:00Z">
                  <w:rPr>
                    <w:rStyle w:val="Wers"/>
                    <w:sz w:val="16"/>
                    <w:szCs w:val="14"/>
                  </w:rPr>
                </w:rPrChange>
              </w:rPr>
              <w:t>DWAAF</w:t>
            </w:r>
          </w:p>
        </w:tc>
      </w:tr>
      <w:tr w:rsidR="00307CAD" w:rsidRPr="00105574" w14:paraId="3319B4A1" w14:textId="77777777" w:rsidTr="005C57C9">
        <w:trPr>
          <w:cantSplit/>
        </w:trPr>
        <w:tc>
          <w:tcPr>
            <w:tcW w:w="5141" w:type="dxa"/>
            <w:shd w:val="clear" w:color="auto" w:fill="auto"/>
          </w:tcPr>
          <w:p w14:paraId="7928F3B1" w14:textId="77777777" w:rsidR="00307CAD" w:rsidRPr="00105574" w:rsidRDefault="00307CAD" w:rsidP="005C57C9">
            <w:pPr>
              <w:keepNext/>
              <w:tabs>
                <w:tab w:val="left" w:pos="360"/>
              </w:tabs>
              <w:spacing w:line="180" w:lineRule="exact"/>
              <w:ind w:left="360" w:hanging="266"/>
              <w:rPr>
                <w:noProof/>
                <w:sz w:val="16"/>
              </w:rPr>
            </w:pPr>
            <w:r w:rsidRPr="00105574">
              <w:rPr>
                <w:rFonts w:ascii="Wingdings" w:hAnsi="Wingdings"/>
                <w:noProof/>
                <w:sz w:val="16"/>
              </w:rPr>
              <w:t>«</w:t>
            </w:r>
            <w:r w:rsidRPr="00105574">
              <w:rPr>
                <w:rFonts w:ascii="Wingdings" w:hAnsi="Wingdings"/>
                <w:noProof/>
                <w:sz w:val="16"/>
              </w:rPr>
              <w:tab/>
            </w:r>
            <w:r w:rsidRPr="00105574">
              <w:rPr>
                <w:noProof/>
                <w:sz w:val="16"/>
              </w:rPr>
              <w:t xml:space="preserve">SYNC® 4 </w:t>
            </w:r>
            <w:r w:rsidRPr="00105574">
              <w:rPr>
                <w:rStyle w:val="Wers"/>
                <w:vanish w:val="0"/>
                <w:sz w:val="16"/>
                <w:szCs w:val="14"/>
                <w:rPrChange w:id="94" w:author="Sai Raj Deep Thikkisetty" w:date="2024-07-01T14:47:00Z">
                  <w:rPr>
                    <w:rStyle w:val="Wers"/>
                    <w:sz w:val="16"/>
                    <w:szCs w:val="14"/>
                  </w:rPr>
                </w:rPrChange>
              </w:rPr>
              <w:t>IEVAQ</w:t>
            </w:r>
          </w:p>
        </w:tc>
      </w:tr>
      <w:tr w:rsidR="00307CAD" w:rsidRPr="00105574" w14:paraId="56BFB054" w14:textId="77777777" w:rsidTr="005C57C9">
        <w:trPr>
          <w:cantSplit/>
        </w:trPr>
        <w:tc>
          <w:tcPr>
            <w:tcW w:w="5141" w:type="dxa"/>
            <w:shd w:val="clear" w:color="auto" w:fill="auto"/>
          </w:tcPr>
          <w:p w14:paraId="7C334A8B"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Enhanced Voice Recognition Communications and Entertainment System</w:t>
            </w:r>
          </w:p>
        </w:tc>
      </w:tr>
      <w:tr w:rsidR="00307CAD" w:rsidRPr="00105574" w14:paraId="2D6EBD74" w14:textId="77777777" w:rsidTr="005C57C9">
        <w:trPr>
          <w:cantSplit/>
        </w:trPr>
        <w:tc>
          <w:tcPr>
            <w:tcW w:w="5141" w:type="dxa"/>
            <w:shd w:val="clear" w:color="auto" w:fill="auto"/>
          </w:tcPr>
          <w:p w14:paraId="12DC6DD8"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13.2" LCD Capacitive Touchscreen in Center Stack with Swipe Capability</w:t>
            </w:r>
          </w:p>
        </w:tc>
      </w:tr>
      <w:tr w:rsidR="00307CAD" w:rsidRPr="00105574" w14:paraId="606B99E0" w14:textId="77777777" w:rsidTr="005C57C9">
        <w:trPr>
          <w:cantSplit/>
        </w:trPr>
        <w:tc>
          <w:tcPr>
            <w:tcW w:w="5141" w:type="dxa"/>
            <w:shd w:val="clear" w:color="auto" w:fill="auto"/>
          </w:tcPr>
          <w:p w14:paraId="0C66D7A5"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Pinch-to-Zoom capability included when equipped with available Voice-Activated Touchscreen Navigation System</w:t>
            </w:r>
          </w:p>
        </w:tc>
      </w:tr>
      <w:tr w:rsidR="00307CAD" w:rsidRPr="00105574" w14:paraId="2AE50869" w14:textId="77777777" w:rsidTr="005C57C9">
        <w:trPr>
          <w:cantSplit/>
        </w:trPr>
        <w:tc>
          <w:tcPr>
            <w:tcW w:w="5141" w:type="dxa"/>
            <w:shd w:val="clear" w:color="auto" w:fill="auto"/>
          </w:tcPr>
          <w:p w14:paraId="1AFB046A"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AppLink®</w:t>
            </w:r>
          </w:p>
        </w:tc>
      </w:tr>
      <w:tr w:rsidR="00307CAD" w:rsidRPr="00105574" w14:paraId="6F45C007" w14:textId="77777777" w:rsidTr="005C57C9">
        <w:trPr>
          <w:cantSplit/>
        </w:trPr>
        <w:tc>
          <w:tcPr>
            <w:tcW w:w="5141" w:type="dxa"/>
            <w:shd w:val="clear" w:color="auto" w:fill="auto"/>
          </w:tcPr>
          <w:p w14:paraId="2F807CF0" w14:textId="77777777" w:rsidR="00307CAD" w:rsidRPr="00105574" w:rsidRDefault="00307CAD" w:rsidP="005C57C9">
            <w:pPr>
              <w:keepNext/>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911 Assist®</w:t>
            </w:r>
          </w:p>
        </w:tc>
      </w:tr>
      <w:tr w:rsidR="00307CAD" w:rsidRPr="00105574" w14:paraId="1EA42EC3" w14:textId="77777777" w:rsidTr="005C57C9">
        <w:trPr>
          <w:cantSplit/>
        </w:trPr>
        <w:tc>
          <w:tcPr>
            <w:tcW w:w="5141" w:type="dxa"/>
            <w:shd w:val="clear" w:color="auto" w:fill="auto"/>
          </w:tcPr>
          <w:p w14:paraId="61E4B943" w14:textId="77777777" w:rsidR="00307CAD" w:rsidRPr="00105574" w:rsidRDefault="00307CAD" w:rsidP="005C57C9">
            <w:pPr>
              <w:tabs>
                <w:tab w:val="left" w:pos="648"/>
              </w:tabs>
              <w:spacing w:line="180" w:lineRule="exact"/>
              <w:ind w:left="648" w:hanging="288"/>
              <w:rPr>
                <w:noProof/>
                <w:sz w:val="16"/>
              </w:rPr>
            </w:pPr>
            <w:r w:rsidRPr="00105574">
              <w:rPr>
                <w:rFonts w:cs="Arial"/>
                <w:noProof/>
                <w:sz w:val="16"/>
              </w:rPr>
              <w:t>—</w:t>
            </w:r>
            <w:r w:rsidRPr="00105574">
              <w:rPr>
                <w:rFonts w:cs="Arial"/>
                <w:noProof/>
                <w:sz w:val="16"/>
              </w:rPr>
              <w:tab/>
            </w:r>
            <w:r w:rsidRPr="00105574">
              <w:rPr>
                <w:noProof/>
                <w:sz w:val="16"/>
              </w:rPr>
              <w:t>Apple CarPlay™ and Android Auto™ Wireless Compatibility</w:t>
            </w:r>
          </w:p>
        </w:tc>
      </w:tr>
      <w:tr w:rsidR="00307CAD" w:rsidRPr="00105574" w14:paraId="49CC6880" w14:textId="77777777" w:rsidTr="005C57C9">
        <w:trPr>
          <w:cantSplit/>
        </w:trPr>
        <w:tc>
          <w:tcPr>
            <w:tcW w:w="5141" w:type="dxa"/>
            <w:shd w:val="clear" w:color="auto" w:fill="auto"/>
          </w:tcPr>
          <w:p w14:paraId="1BA2A624" w14:textId="77777777" w:rsidR="00307CAD" w:rsidRPr="00105574" w:rsidRDefault="00307CAD" w:rsidP="005C57C9">
            <w:pPr>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 xml:space="preserve">Terrain Management System™ with 5 G.O.A.T. Modes™ (Normal, ECO, Off-Road, Sport and Slippery) </w:t>
            </w:r>
            <w:r w:rsidRPr="00105574">
              <w:rPr>
                <w:rStyle w:val="Wers"/>
                <w:vanish w:val="0"/>
                <w:sz w:val="16"/>
                <w:szCs w:val="14"/>
                <w:rPrChange w:id="95" w:author="Sai Raj Deep Thikkisetty" w:date="2024-07-01T14:47:00Z">
                  <w:rPr>
                    <w:rStyle w:val="Wers"/>
                    <w:sz w:val="16"/>
                    <w:szCs w:val="14"/>
                  </w:rPr>
                </w:rPrChange>
              </w:rPr>
              <w:t>HEEAB</w:t>
            </w:r>
          </w:p>
        </w:tc>
      </w:tr>
      <w:tr w:rsidR="00307CAD" w:rsidRPr="00105574" w14:paraId="2C20A986" w14:textId="77777777" w:rsidTr="005C57C9">
        <w:trPr>
          <w:cantSplit/>
        </w:trPr>
        <w:tc>
          <w:tcPr>
            <w:tcW w:w="5141" w:type="dxa"/>
            <w:shd w:val="clear" w:color="auto" w:fill="auto"/>
          </w:tcPr>
          <w:p w14:paraId="41D1E3E5" w14:textId="77777777" w:rsidR="00307CAD" w:rsidRPr="00105574" w:rsidRDefault="00307CAD" w:rsidP="005C57C9">
            <w:pPr>
              <w:tabs>
                <w:tab w:val="left" w:pos="360"/>
              </w:tabs>
              <w:spacing w:line="180" w:lineRule="exact"/>
              <w:ind w:left="360" w:hanging="266"/>
              <w:rPr>
                <w:noProof/>
                <w:sz w:val="16"/>
              </w:rPr>
            </w:pPr>
            <w:r w:rsidRPr="00105574">
              <w:rPr>
                <w:rFonts w:ascii="Wingdings" w:hAnsi="Wingdings"/>
                <w:noProof/>
                <w:sz w:val="16"/>
              </w:rPr>
              <w:t>«</w:t>
            </w:r>
            <w:r w:rsidRPr="00105574">
              <w:rPr>
                <w:rFonts w:ascii="Wingdings" w:hAnsi="Wingdings"/>
                <w:noProof/>
                <w:sz w:val="16"/>
              </w:rPr>
              <w:tab/>
            </w:r>
            <w:r w:rsidRPr="00105574">
              <w:rPr>
                <w:noProof/>
                <w:sz w:val="16"/>
              </w:rPr>
              <w:t xml:space="preserve">Wireless Charging Pad </w:t>
            </w:r>
            <w:r w:rsidRPr="00105574">
              <w:rPr>
                <w:rStyle w:val="Wers"/>
                <w:vanish w:val="0"/>
                <w:sz w:val="16"/>
                <w:szCs w:val="14"/>
                <w:lang w:val="pt-BR"/>
                <w:rPrChange w:id="96" w:author="Sai Raj Deep Thikkisetty" w:date="2024-07-01T14:47:00Z">
                  <w:rPr>
                    <w:rStyle w:val="Wers"/>
                    <w:sz w:val="16"/>
                    <w:szCs w:val="14"/>
                    <w:lang w:val="pt-BR"/>
                  </w:rPr>
                </w:rPrChange>
              </w:rPr>
              <w:t>IEXAB</w:t>
            </w:r>
          </w:p>
        </w:tc>
      </w:tr>
      <w:tr w:rsidR="00307CAD" w:rsidRPr="00105574" w14:paraId="328D0A39" w14:textId="77777777" w:rsidTr="005C57C9">
        <w:trPr>
          <w:cantSplit/>
        </w:trPr>
        <w:tc>
          <w:tcPr>
            <w:tcW w:w="5141" w:type="dxa"/>
            <w:shd w:val="clear" w:color="auto" w:fill="auto"/>
          </w:tcPr>
          <w:p w14:paraId="7C1451A4" w14:textId="77777777" w:rsidR="00307CAD" w:rsidRPr="00105574" w:rsidRDefault="00307CAD" w:rsidP="005C57C9">
            <w:pPr>
              <w:keepNext/>
              <w:tabs>
                <w:tab w:val="left" w:pos="360"/>
              </w:tabs>
              <w:spacing w:line="180" w:lineRule="exact"/>
              <w:ind w:left="360" w:hanging="216"/>
              <w:rPr>
                <w:noProof/>
                <w:sz w:val="16"/>
              </w:rPr>
            </w:pPr>
            <w:r w:rsidRPr="00105574">
              <w:rPr>
                <w:rFonts w:cs="Arial"/>
                <w:noProof/>
                <w:sz w:val="16"/>
              </w:rPr>
              <w:t>●</w:t>
            </w:r>
            <w:r w:rsidRPr="00105574">
              <w:rPr>
                <w:rFonts w:cs="Arial"/>
                <w:noProof/>
                <w:sz w:val="16"/>
              </w:rPr>
              <w:tab/>
            </w:r>
            <w:r w:rsidRPr="00105574">
              <w:rPr>
                <w:noProof/>
                <w:sz w:val="16"/>
              </w:rPr>
              <w:t>Wiring Prep-Pack</w:t>
            </w:r>
            <w:r w:rsidRPr="00105574">
              <w:rPr>
                <w:rStyle w:val="FootnoteReference"/>
                <w:noProof/>
                <w:sz w:val="16"/>
              </w:rPr>
              <w:footnoteReference w:id="5"/>
            </w:r>
          </w:p>
        </w:tc>
      </w:tr>
    </w:tbl>
    <w:p w14:paraId="67CDFA1B" w14:textId="77777777" w:rsidR="00307CAD" w:rsidRPr="00105574" w:rsidRDefault="00307CAD" w:rsidP="005C57C9">
      <w:pPr>
        <w:spacing w:line="14" w:lineRule="exact"/>
        <w:rPr>
          <w:rFonts w:cs="Arial"/>
          <w:b/>
          <w:noProof/>
          <w:sz w:val="14"/>
        </w:rPr>
      </w:pPr>
    </w:p>
    <w:p w14:paraId="6400CFFF"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type w:val="continuous"/>
          <w:pgSz w:w="12240" w:h="15840" w:code="1"/>
          <w:pgMar w:top="720" w:right="907" w:bottom="720" w:left="907" w:header="432" w:footer="432" w:gutter="0"/>
          <w:cols w:num="2" w:space="432"/>
          <w:docGrid w:linePitch="272"/>
        </w:sectPr>
      </w:pPr>
    </w:p>
    <w:p w14:paraId="0E3862F3" w14:textId="77777777" w:rsidR="00307CAD" w:rsidRPr="00105574" w:rsidRDefault="00307CAD" w:rsidP="005C57C9">
      <w:pPr>
        <w:pStyle w:val="RSHeadData8p9l"/>
        <w:spacing w:before="0" w:after="0" w:line="14" w:lineRule="exact"/>
        <w:ind w:left="0"/>
        <w:rPr>
          <w:noProof/>
        </w:rPr>
        <w:sectPr w:rsidR="00307CAD" w:rsidRPr="00105574" w:rsidSect="00307CAD">
          <w:headerReference w:type="default" r:id="rId21"/>
          <w:footerReference w:type="default" r:id="rId22"/>
          <w:footnotePr>
            <w:numRestart w:val="eachSect"/>
          </w:footnotePr>
          <w:pgSz w:w="12240" w:h="15840" w:code="1"/>
          <w:pgMar w:top="720" w:right="907" w:bottom="720" w:left="907" w:header="432" w:footer="432" w:gutter="0"/>
          <w:pgNumType w:start="5"/>
          <w:cols w:space="432"/>
          <w:docGrid w:linePitch="272"/>
        </w:sectPr>
      </w:pPr>
    </w:p>
    <w:tbl>
      <w:tblPr>
        <w:tblW w:w="1058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36" w:type="dxa"/>
          <w:right w:w="36" w:type="dxa"/>
        </w:tblCellMar>
        <w:tblLook w:val="04A0" w:firstRow="1" w:lastRow="0" w:firstColumn="1" w:lastColumn="0" w:noHBand="0" w:noVBand="1"/>
      </w:tblPr>
      <w:tblGrid>
        <w:gridCol w:w="7200"/>
        <w:gridCol w:w="864"/>
        <w:gridCol w:w="2520"/>
      </w:tblGrid>
      <w:tr w:rsidR="00307CAD" w:rsidRPr="00105574" w14:paraId="5B8AD247" w14:textId="77777777" w:rsidTr="005C57C9">
        <w:trPr>
          <w:cantSplit/>
          <w:jc w:val="center"/>
        </w:trPr>
        <w:tc>
          <w:tcPr>
            <w:tcW w:w="7200" w:type="dxa"/>
            <w:shd w:val="solid" w:color="auto" w:fill="auto"/>
            <w:vAlign w:val="center"/>
          </w:tcPr>
          <w:p w14:paraId="2438BAAD" w14:textId="77777777" w:rsidR="00307CAD" w:rsidRPr="00105574" w:rsidRDefault="00307CAD" w:rsidP="005C57C9">
            <w:pPr>
              <w:pStyle w:val="RSHeadData8p9l"/>
              <w:rPr>
                <w:noProof/>
              </w:rPr>
            </w:pPr>
            <w:r w:rsidRPr="00105574">
              <w:rPr>
                <w:noProof/>
              </w:rPr>
              <w:t>Series/Rate</w:t>
            </w:r>
          </w:p>
        </w:tc>
        <w:tc>
          <w:tcPr>
            <w:tcW w:w="864" w:type="dxa"/>
            <w:shd w:val="solid" w:color="auto" w:fill="auto"/>
            <w:vAlign w:val="center"/>
          </w:tcPr>
          <w:p w14:paraId="2F5E53BE" w14:textId="77777777" w:rsidR="00307CAD" w:rsidRPr="00105574" w:rsidRDefault="00307CAD" w:rsidP="005C57C9">
            <w:pPr>
              <w:spacing w:before="32" w:after="32" w:line="180" w:lineRule="exact"/>
              <w:jc w:val="center"/>
              <w:rPr>
                <w:b/>
                <w:noProof/>
                <w:sz w:val="16"/>
              </w:rPr>
            </w:pPr>
            <w:r w:rsidRPr="00105574">
              <w:rPr>
                <w:b/>
                <w:noProof/>
                <w:sz w:val="16"/>
              </w:rPr>
              <w:t>Order Code</w:t>
            </w:r>
          </w:p>
        </w:tc>
        <w:tc>
          <w:tcPr>
            <w:tcW w:w="2520" w:type="dxa"/>
            <w:shd w:val="solid" w:color="auto" w:fill="auto"/>
            <w:vAlign w:val="center"/>
          </w:tcPr>
          <w:p w14:paraId="50BF7225" w14:textId="77777777" w:rsidR="00307CAD" w:rsidRPr="00105574" w:rsidRDefault="00307CAD" w:rsidP="005C57C9">
            <w:pPr>
              <w:spacing w:before="32" w:after="32" w:line="180" w:lineRule="exact"/>
              <w:jc w:val="center"/>
              <w:rPr>
                <w:b/>
                <w:noProof/>
                <w:sz w:val="16"/>
              </w:rPr>
            </w:pPr>
            <w:r w:rsidRPr="00105574">
              <w:rPr>
                <w:b/>
                <w:noProof/>
                <w:sz w:val="16"/>
              </w:rPr>
              <w:t>Big Bend™</w:t>
            </w:r>
          </w:p>
        </w:tc>
      </w:tr>
      <w:tr w:rsidR="00307CAD" w:rsidRPr="00105574" w14:paraId="0C320730" w14:textId="77777777" w:rsidTr="005C57C9">
        <w:trPr>
          <w:cantSplit/>
          <w:jc w:val="center"/>
        </w:trPr>
        <w:tc>
          <w:tcPr>
            <w:tcW w:w="7200" w:type="dxa"/>
            <w:shd w:val="clear" w:color="auto" w:fill="auto"/>
            <w:vAlign w:val="center"/>
          </w:tcPr>
          <w:p w14:paraId="77B1C9A7" w14:textId="77777777" w:rsidR="00307CAD" w:rsidRPr="00105574" w:rsidRDefault="00307CAD" w:rsidP="005C57C9">
            <w:pPr>
              <w:pStyle w:val="RSRowData8p9l"/>
              <w:rPr>
                <w:noProof/>
              </w:rPr>
            </w:pPr>
            <w:r w:rsidRPr="00105574">
              <w:rPr>
                <w:noProof/>
              </w:rPr>
              <w:t>Retail Series Mix (% of Total Vehicle)</w:t>
            </w:r>
          </w:p>
        </w:tc>
        <w:tc>
          <w:tcPr>
            <w:tcW w:w="864" w:type="dxa"/>
            <w:shd w:val="clear" w:color="auto" w:fill="auto"/>
            <w:vAlign w:val="center"/>
          </w:tcPr>
          <w:p w14:paraId="7A920007" w14:textId="77777777" w:rsidR="00307CAD" w:rsidRPr="00105574" w:rsidRDefault="00307CAD" w:rsidP="005C57C9">
            <w:pPr>
              <w:spacing w:line="180" w:lineRule="exact"/>
              <w:jc w:val="center"/>
              <w:rPr>
                <w:rFonts w:cs="Arial"/>
                <w:b/>
                <w:bCs/>
                <w:noProof/>
                <w:sz w:val="16"/>
              </w:rPr>
            </w:pPr>
          </w:p>
        </w:tc>
        <w:tc>
          <w:tcPr>
            <w:tcW w:w="2520" w:type="dxa"/>
            <w:shd w:val="clear" w:color="auto" w:fill="auto"/>
            <w:vAlign w:val="center"/>
          </w:tcPr>
          <w:p w14:paraId="4E181031" w14:textId="77777777" w:rsidR="00307CAD" w:rsidRPr="00105574" w:rsidRDefault="00307CAD" w:rsidP="005C57C9">
            <w:pPr>
              <w:spacing w:line="180" w:lineRule="exact"/>
              <w:jc w:val="center"/>
              <w:rPr>
                <w:noProof/>
                <w:sz w:val="16"/>
              </w:rPr>
            </w:pPr>
            <w:r w:rsidRPr="00105574">
              <w:rPr>
                <w:noProof/>
                <w:sz w:val="16"/>
              </w:rPr>
              <w:t>TBD%</w:t>
            </w:r>
          </w:p>
        </w:tc>
      </w:tr>
      <w:tr w:rsidR="00307CAD" w:rsidRPr="00105574" w14:paraId="04D1C2C5" w14:textId="77777777" w:rsidTr="005C57C9">
        <w:trPr>
          <w:cantSplit/>
          <w:jc w:val="center"/>
        </w:trPr>
        <w:tc>
          <w:tcPr>
            <w:tcW w:w="7200" w:type="dxa"/>
            <w:shd w:val="solid" w:color="auto" w:fill="auto"/>
            <w:vAlign w:val="center"/>
          </w:tcPr>
          <w:p w14:paraId="764A78AD" w14:textId="77777777" w:rsidR="00307CAD" w:rsidRPr="00105574" w:rsidRDefault="00307CAD" w:rsidP="005C57C9">
            <w:pPr>
              <w:pStyle w:val="RSHeadData8p9l"/>
              <w:rPr>
                <w:noProof/>
              </w:rPr>
            </w:pPr>
          </w:p>
        </w:tc>
        <w:tc>
          <w:tcPr>
            <w:tcW w:w="864" w:type="dxa"/>
            <w:shd w:val="solid" w:color="auto" w:fill="auto"/>
            <w:vAlign w:val="center"/>
          </w:tcPr>
          <w:p w14:paraId="2204868D" w14:textId="77777777" w:rsidR="00307CAD" w:rsidRPr="00105574" w:rsidRDefault="00307CAD" w:rsidP="005C57C9">
            <w:pPr>
              <w:spacing w:before="32" w:after="32" w:line="180" w:lineRule="exact"/>
              <w:jc w:val="center"/>
              <w:rPr>
                <w:rFonts w:cs="Arial"/>
                <w:b/>
                <w:bCs/>
                <w:noProof/>
                <w:sz w:val="16"/>
              </w:rPr>
            </w:pPr>
          </w:p>
        </w:tc>
        <w:tc>
          <w:tcPr>
            <w:tcW w:w="2520" w:type="dxa"/>
            <w:shd w:val="solid" w:color="auto" w:fill="auto"/>
            <w:vAlign w:val="center"/>
          </w:tcPr>
          <w:p w14:paraId="22AA92E3" w14:textId="77777777" w:rsidR="00307CAD" w:rsidRPr="00105574" w:rsidRDefault="00307CAD" w:rsidP="005C57C9">
            <w:pPr>
              <w:spacing w:before="32" w:after="32" w:line="180" w:lineRule="exact"/>
              <w:jc w:val="center"/>
              <w:rPr>
                <w:b/>
                <w:noProof/>
                <w:sz w:val="16"/>
              </w:rPr>
            </w:pPr>
            <w:r w:rsidRPr="00105574">
              <w:rPr>
                <w:rStyle w:val="Wers"/>
                <w:b/>
                <w:vanish w:val="0"/>
                <w:sz w:val="16"/>
                <w:rPrChange w:id="97" w:author="Sai Raj Deep Thikkisetty" w:date="2024-07-01T14:47:00Z">
                  <w:rPr>
                    <w:rStyle w:val="Wers"/>
                    <w:b/>
                    <w:sz w:val="16"/>
                  </w:rPr>
                </w:rPrChange>
              </w:rPr>
              <w:t>VS-CC</w:t>
            </w:r>
          </w:p>
        </w:tc>
      </w:tr>
      <w:tr w:rsidR="00307CAD" w:rsidRPr="00105574" w14:paraId="0C24DC84" w14:textId="77777777" w:rsidTr="005C57C9">
        <w:trPr>
          <w:cantSplit/>
          <w:jc w:val="center"/>
        </w:trPr>
        <w:tc>
          <w:tcPr>
            <w:tcW w:w="7200" w:type="dxa"/>
            <w:shd w:val="clear" w:color="auto" w:fill="auto"/>
            <w:vAlign w:val="center"/>
          </w:tcPr>
          <w:p w14:paraId="7E29AACC" w14:textId="77777777" w:rsidR="00307CAD" w:rsidRPr="00105574" w:rsidRDefault="00307CAD" w:rsidP="005C57C9">
            <w:pPr>
              <w:pStyle w:val="RSRowData8p9l"/>
              <w:rPr>
                <w:noProof/>
              </w:rPr>
            </w:pPr>
            <w:r w:rsidRPr="00105574">
              <w:rPr>
                <w:noProof/>
              </w:rPr>
              <w:t xml:space="preserve">Bronco™ Sport 4x4 </w:t>
            </w:r>
            <w:r w:rsidRPr="00105574">
              <w:rPr>
                <w:rStyle w:val="Wers"/>
                <w:vanish w:val="0"/>
                <w:rPrChange w:id="98" w:author="Sai Raj Deep Thikkisetty" w:date="2024-07-01T14:47:00Z">
                  <w:rPr>
                    <w:rStyle w:val="Wers"/>
                  </w:rPr>
                </w:rPrChange>
              </w:rPr>
              <w:t>DR—E/YZVYT</w:t>
            </w:r>
          </w:p>
        </w:tc>
        <w:tc>
          <w:tcPr>
            <w:tcW w:w="864" w:type="dxa"/>
            <w:shd w:val="clear" w:color="auto" w:fill="auto"/>
            <w:vAlign w:val="center"/>
          </w:tcPr>
          <w:p w14:paraId="1F8A4CE5" w14:textId="77777777" w:rsidR="00307CAD" w:rsidRPr="00105574" w:rsidRDefault="00307CAD" w:rsidP="005C57C9">
            <w:pPr>
              <w:spacing w:line="180" w:lineRule="exact"/>
              <w:jc w:val="center"/>
              <w:rPr>
                <w:rFonts w:cs="Arial"/>
                <w:b/>
                <w:bCs/>
                <w:noProof/>
                <w:sz w:val="16"/>
              </w:rPr>
            </w:pPr>
            <w:r w:rsidRPr="00105574">
              <w:rPr>
                <w:rFonts w:cs="Arial"/>
                <w:b/>
                <w:bCs/>
                <w:noProof/>
                <w:sz w:val="16"/>
              </w:rPr>
              <w:t>R9B</w:t>
            </w:r>
          </w:p>
        </w:tc>
        <w:tc>
          <w:tcPr>
            <w:tcW w:w="2520" w:type="dxa"/>
            <w:shd w:val="clear" w:color="auto" w:fill="auto"/>
            <w:vAlign w:val="center"/>
          </w:tcPr>
          <w:p w14:paraId="17B4BF8A"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0F106CC1" w14:textId="77777777" w:rsidTr="005C57C9">
        <w:trPr>
          <w:cantSplit/>
          <w:jc w:val="center"/>
        </w:trPr>
        <w:tc>
          <w:tcPr>
            <w:tcW w:w="7200" w:type="dxa"/>
            <w:shd w:val="clear" w:color="auto" w:fill="auto"/>
            <w:vAlign w:val="center"/>
          </w:tcPr>
          <w:p w14:paraId="7D2C5D16" w14:textId="77777777" w:rsidR="00307CAD" w:rsidRPr="00105574" w:rsidRDefault="00307CAD" w:rsidP="005C57C9">
            <w:pPr>
              <w:pStyle w:val="RSRowData8p9l"/>
              <w:spacing w:after="0"/>
              <w:rPr>
                <w:noProof/>
              </w:rPr>
            </w:pPr>
            <w:r w:rsidRPr="00105574">
              <w:rPr>
                <w:noProof/>
              </w:rPr>
              <w:t>● Engine: 1.5L EcoBoost® with Auto Start-Stop Technology</w:t>
            </w:r>
            <w:r w:rsidRPr="00105574">
              <w:rPr>
                <w:rStyle w:val="Wers"/>
                <w:vanish w:val="0"/>
                <w:rPrChange w:id="99" w:author="Sai Raj Deep Thikkisetty" w:date="2024-07-01T14:47:00Z">
                  <w:rPr>
                    <w:rStyle w:val="Wers"/>
                  </w:rPr>
                </w:rPrChange>
              </w:rPr>
              <w:t>EN-CR/DECAU</w:t>
            </w:r>
          </w:p>
          <w:p w14:paraId="29FC0A7B" w14:textId="77777777" w:rsidR="00307CAD" w:rsidRPr="00105574" w:rsidRDefault="00307CAD" w:rsidP="005C57C9">
            <w:pPr>
              <w:pStyle w:val="RSRowData8p9l"/>
              <w:spacing w:before="0"/>
              <w:rPr>
                <w:noProof/>
              </w:rPr>
            </w:pPr>
            <w:r w:rsidRPr="00105574">
              <w:rPr>
                <w:noProof/>
              </w:rPr>
              <w:t>● Transmission: 8-Speed Automatic</w:t>
            </w:r>
            <w:r w:rsidRPr="00105574">
              <w:rPr>
                <w:rStyle w:val="Wers"/>
                <w:vanish w:val="0"/>
                <w:rPrChange w:id="100" w:author="Sai Raj Deep Thikkisetty" w:date="2024-07-01T14:47:00Z">
                  <w:rPr>
                    <w:rStyle w:val="Wers"/>
                  </w:rPr>
                </w:rPrChange>
              </w:rPr>
              <w:t>TR-GM</w:t>
            </w:r>
          </w:p>
        </w:tc>
        <w:tc>
          <w:tcPr>
            <w:tcW w:w="864" w:type="dxa"/>
            <w:shd w:val="clear" w:color="auto" w:fill="auto"/>
            <w:vAlign w:val="center"/>
          </w:tcPr>
          <w:p w14:paraId="452AE354" w14:textId="77777777" w:rsidR="00307CAD" w:rsidRPr="00105574" w:rsidRDefault="00307CAD" w:rsidP="005C57C9">
            <w:pPr>
              <w:spacing w:line="180" w:lineRule="exact"/>
              <w:jc w:val="center"/>
              <w:rPr>
                <w:rFonts w:cs="Arial"/>
                <w:b/>
                <w:bCs/>
                <w:noProof/>
                <w:sz w:val="16"/>
              </w:rPr>
            </w:pPr>
            <w:r w:rsidRPr="00105574">
              <w:rPr>
                <w:rFonts w:cs="Arial"/>
                <w:b/>
                <w:bCs/>
                <w:noProof/>
                <w:sz w:val="16"/>
              </w:rPr>
              <w:t>99N/</w:t>
            </w:r>
          </w:p>
          <w:p w14:paraId="195FF4C5" w14:textId="77777777" w:rsidR="00307CAD" w:rsidRPr="00105574" w:rsidRDefault="00307CAD" w:rsidP="005C57C9">
            <w:pPr>
              <w:spacing w:line="180" w:lineRule="exact"/>
              <w:jc w:val="center"/>
              <w:rPr>
                <w:rFonts w:cs="Arial"/>
                <w:bCs/>
                <w:noProof/>
                <w:sz w:val="16"/>
              </w:rPr>
            </w:pPr>
            <w:r w:rsidRPr="00105574">
              <w:rPr>
                <w:rFonts w:cs="Arial"/>
                <w:b/>
                <w:bCs/>
                <w:noProof/>
                <w:sz w:val="16"/>
              </w:rPr>
              <w:t>448</w:t>
            </w:r>
          </w:p>
        </w:tc>
        <w:tc>
          <w:tcPr>
            <w:tcW w:w="2520" w:type="dxa"/>
            <w:shd w:val="clear" w:color="auto" w:fill="auto"/>
            <w:vAlign w:val="center"/>
          </w:tcPr>
          <w:p w14:paraId="113DE896"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4366C081" w14:textId="77777777" w:rsidTr="005C57C9">
        <w:trPr>
          <w:cantSplit/>
          <w:jc w:val="center"/>
        </w:trPr>
        <w:tc>
          <w:tcPr>
            <w:tcW w:w="10584" w:type="dxa"/>
            <w:gridSpan w:val="3"/>
            <w:shd w:val="clear" w:color="auto" w:fill="CCCCCC"/>
          </w:tcPr>
          <w:p w14:paraId="0428ECAD" w14:textId="77777777" w:rsidR="00307CAD" w:rsidRPr="00105574" w:rsidRDefault="00307CAD" w:rsidP="005C57C9">
            <w:pPr>
              <w:pStyle w:val="RSHeadData8p9l"/>
              <w:spacing w:after="0"/>
              <w:rPr>
                <w:noProof/>
              </w:rPr>
            </w:pPr>
            <w:r w:rsidRPr="00105574">
              <w:rPr>
                <w:noProof/>
              </w:rPr>
              <w:t>Entities (Series, Drive, Engine, Transmission)</w:t>
            </w:r>
          </w:p>
          <w:p w14:paraId="310C640B" w14:textId="77777777" w:rsidR="00307CAD" w:rsidRPr="00105574" w:rsidRDefault="00307CAD" w:rsidP="005C57C9">
            <w:pPr>
              <w:pStyle w:val="RSHeadData8p9l"/>
              <w:spacing w:before="0"/>
              <w:rPr>
                <w:noProof/>
              </w:rPr>
            </w:pPr>
            <w:r w:rsidRPr="00105574">
              <w:rPr>
                <w:noProof/>
              </w:rPr>
              <w:t>(This section is for WBDO users only)</w:t>
            </w:r>
          </w:p>
        </w:tc>
      </w:tr>
      <w:tr w:rsidR="00307CAD" w:rsidRPr="00105574" w14:paraId="4E294D35" w14:textId="77777777" w:rsidTr="005C57C9">
        <w:trPr>
          <w:cantSplit/>
          <w:jc w:val="center"/>
        </w:trPr>
        <w:tc>
          <w:tcPr>
            <w:tcW w:w="7200" w:type="dxa"/>
            <w:shd w:val="clear" w:color="auto" w:fill="auto"/>
            <w:vAlign w:val="center"/>
          </w:tcPr>
          <w:p w14:paraId="57F3EBC7" w14:textId="77777777" w:rsidR="00307CAD" w:rsidRPr="00105574" w:rsidRDefault="00307CAD" w:rsidP="005C57C9">
            <w:pPr>
              <w:pStyle w:val="RSRowData8p9l"/>
              <w:rPr>
                <w:noProof/>
              </w:rPr>
            </w:pPr>
            <w:r w:rsidRPr="00105574">
              <w:rPr>
                <w:noProof/>
              </w:rPr>
              <w:t xml:space="preserve">Bronco™ Sport 4x4, 1.5L EcoBoost® with Auto Start-Stop Technology, 8-Speed Automatic </w:t>
            </w:r>
            <w:r w:rsidRPr="00105574">
              <w:rPr>
                <w:rStyle w:val="Wers"/>
                <w:vanish w:val="0"/>
                <w:rPrChange w:id="101" w:author="Sai Raj Deep Thikkisetty" w:date="2024-07-01T14:47:00Z">
                  <w:rPr>
                    <w:rStyle w:val="Wers"/>
                  </w:rPr>
                </w:rPrChange>
              </w:rPr>
              <w:t>DR—E/EN-CR/DECAU/TR-GM/YZPAC</w:t>
            </w:r>
          </w:p>
        </w:tc>
        <w:tc>
          <w:tcPr>
            <w:tcW w:w="864" w:type="dxa"/>
            <w:shd w:val="clear" w:color="auto" w:fill="auto"/>
            <w:vAlign w:val="center"/>
          </w:tcPr>
          <w:p w14:paraId="43A9261B" w14:textId="77777777" w:rsidR="00307CAD" w:rsidRPr="00105574" w:rsidRDefault="00307CAD" w:rsidP="005C57C9">
            <w:pPr>
              <w:spacing w:line="180" w:lineRule="exact"/>
              <w:jc w:val="center"/>
              <w:rPr>
                <w:rFonts w:cs="Arial"/>
                <w:b/>
                <w:bCs/>
                <w:noProof/>
                <w:sz w:val="16"/>
              </w:rPr>
            </w:pPr>
            <w:r w:rsidRPr="00105574">
              <w:rPr>
                <w:rFonts w:cs="Arial"/>
                <w:b/>
                <w:bCs/>
                <w:noProof/>
                <w:sz w:val="16"/>
              </w:rPr>
              <w:t>R9B / 99N / 448</w:t>
            </w:r>
          </w:p>
        </w:tc>
        <w:tc>
          <w:tcPr>
            <w:tcW w:w="2520" w:type="dxa"/>
            <w:shd w:val="clear" w:color="auto" w:fill="auto"/>
            <w:vAlign w:val="center"/>
          </w:tcPr>
          <w:p w14:paraId="4B27BA77" w14:textId="77777777" w:rsidR="00307CAD" w:rsidRPr="00105574" w:rsidRDefault="00307CAD" w:rsidP="005C57C9">
            <w:pPr>
              <w:spacing w:line="180" w:lineRule="exact"/>
              <w:jc w:val="center"/>
              <w:rPr>
                <w:rFonts w:cs="Arial"/>
                <w:noProof/>
                <w:sz w:val="16"/>
              </w:rPr>
            </w:pPr>
            <w:r w:rsidRPr="00105574">
              <w:rPr>
                <w:rFonts w:cs="Arial"/>
                <w:noProof/>
                <w:sz w:val="16"/>
              </w:rPr>
              <w:t>200A</w:t>
            </w:r>
          </w:p>
        </w:tc>
      </w:tr>
      <w:tr w:rsidR="00307CAD" w:rsidRPr="00105574" w14:paraId="1638F62C" w14:textId="77777777" w:rsidTr="005C57C9">
        <w:trPr>
          <w:cantSplit/>
          <w:jc w:val="center"/>
        </w:trPr>
        <w:tc>
          <w:tcPr>
            <w:tcW w:w="7200" w:type="dxa"/>
            <w:shd w:val="solid" w:color="auto" w:fill="auto"/>
            <w:vAlign w:val="center"/>
          </w:tcPr>
          <w:p w14:paraId="2183CC43" w14:textId="77777777" w:rsidR="00307CAD" w:rsidRPr="00105574" w:rsidRDefault="00307CAD" w:rsidP="005C57C9">
            <w:pPr>
              <w:pStyle w:val="RSHeadData8p9l"/>
              <w:rPr>
                <w:noProof/>
              </w:rPr>
            </w:pPr>
            <w:r w:rsidRPr="00105574">
              <w:rPr>
                <w:noProof/>
              </w:rPr>
              <w:t xml:space="preserve">Equipment Group </w:t>
            </w:r>
            <w:r w:rsidRPr="00105574">
              <w:rPr>
                <w:rStyle w:val="Wers"/>
                <w:b w:val="0"/>
                <w:vanish w:val="0"/>
                <w:rPrChange w:id="102" w:author="Sai Raj Deep Thikkisetty" w:date="2024-07-01T14:47:00Z">
                  <w:rPr>
                    <w:rStyle w:val="Wers"/>
                    <w:b w:val="0"/>
                  </w:rPr>
                </w:rPrChange>
              </w:rPr>
              <w:t>YZBBA</w:t>
            </w:r>
          </w:p>
        </w:tc>
        <w:tc>
          <w:tcPr>
            <w:tcW w:w="864" w:type="dxa"/>
            <w:shd w:val="solid" w:color="auto" w:fill="auto"/>
            <w:vAlign w:val="center"/>
          </w:tcPr>
          <w:p w14:paraId="583FF04B" w14:textId="77777777" w:rsidR="00307CAD" w:rsidRPr="00105574" w:rsidRDefault="00307CAD" w:rsidP="005C57C9">
            <w:pPr>
              <w:spacing w:line="180" w:lineRule="exact"/>
              <w:jc w:val="center"/>
              <w:rPr>
                <w:rFonts w:cs="Arial"/>
                <w:b/>
                <w:bCs/>
                <w:noProof/>
                <w:sz w:val="16"/>
              </w:rPr>
            </w:pPr>
          </w:p>
        </w:tc>
        <w:tc>
          <w:tcPr>
            <w:tcW w:w="2520" w:type="dxa"/>
            <w:shd w:val="solid" w:color="auto" w:fill="auto"/>
            <w:vAlign w:val="center"/>
          </w:tcPr>
          <w:p w14:paraId="27F251CD" w14:textId="77777777" w:rsidR="00307CAD" w:rsidRPr="00105574" w:rsidRDefault="00307CAD" w:rsidP="005C57C9">
            <w:pPr>
              <w:spacing w:line="180" w:lineRule="exact"/>
              <w:jc w:val="center"/>
              <w:rPr>
                <w:b/>
                <w:noProof/>
                <w:sz w:val="16"/>
              </w:rPr>
            </w:pPr>
            <w:r w:rsidRPr="00105574">
              <w:rPr>
                <w:b/>
                <w:noProof/>
                <w:sz w:val="16"/>
              </w:rPr>
              <w:t>Standard Package (200A)</w:t>
            </w:r>
          </w:p>
        </w:tc>
      </w:tr>
      <w:tr w:rsidR="00307CAD" w:rsidRPr="00105574" w14:paraId="1CEF4BFF" w14:textId="77777777" w:rsidTr="005C57C9">
        <w:trPr>
          <w:cantSplit/>
          <w:jc w:val="center"/>
        </w:trPr>
        <w:tc>
          <w:tcPr>
            <w:tcW w:w="7200" w:type="dxa"/>
            <w:shd w:val="clear" w:color="auto" w:fill="auto"/>
            <w:vAlign w:val="center"/>
          </w:tcPr>
          <w:p w14:paraId="2248C184" w14:textId="77777777" w:rsidR="00307CAD" w:rsidRPr="00105574" w:rsidRDefault="00307CAD" w:rsidP="005C57C9">
            <w:pPr>
              <w:pStyle w:val="RSRowData8p9l"/>
              <w:rPr>
                <w:noProof/>
              </w:rPr>
            </w:pPr>
            <w:r w:rsidRPr="00105574">
              <w:rPr>
                <w:noProof/>
              </w:rPr>
              <w:t>Equipment Group Mix</w:t>
            </w:r>
          </w:p>
        </w:tc>
        <w:tc>
          <w:tcPr>
            <w:tcW w:w="864" w:type="dxa"/>
            <w:shd w:val="clear" w:color="auto" w:fill="CCCCCC"/>
            <w:vAlign w:val="center"/>
          </w:tcPr>
          <w:p w14:paraId="5C349C06"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69527F6C" w14:textId="77777777" w:rsidR="00307CAD" w:rsidRPr="00105574" w:rsidRDefault="00307CAD" w:rsidP="005C57C9">
            <w:pPr>
              <w:spacing w:line="180" w:lineRule="exact"/>
              <w:jc w:val="center"/>
              <w:rPr>
                <w:rFonts w:cs="Arial"/>
                <w:noProof/>
                <w:sz w:val="16"/>
              </w:rPr>
            </w:pPr>
            <w:r w:rsidRPr="00105574">
              <w:rPr>
                <w:rFonts w:cs="Arial"/>
                <w:noProof/>
                <w:sz w:val="16"/>
              </w:rPr>
              <w:t>100%</w:t>
            </w:r>
          </w:p>
        </w:tc>
      </w:tr>
      <w:tr w:rsidR="00307CAD" w:rsidRPr="00105574" w14:paraId="63816436" w14:textId="77777777" w:rsidTr="005C57C9">
        <w:trPr>
          <w:cantSplit/>
          <w:jc w:val="center"/>
        </w:trPr>
        <w:tc>
          <w:tcPr>
            <w:tcW w:w="10584" w:type="dxa"/>
            <w:gridSpan w:val="3"/>
            <w:shd w:val="clear" w:color="auto" w:fill="CCCCCC"/>
          </w:tcPr>
          <w:p w14:paraId="23432F7C" w14:textId="77777777" w:rsidR="00307CAD" w:rsidRPr="00105574" w:rsidRDefault="00307CAD" w:rsidP="005C57C9">
            <w:pPr>
              <w:pStyle w:val="RSHeadData8p9l"/>
              <w:rPr>
                <w:noProof/>
              </w:rPr>
            </w:pPr>
            <w:r w:rsidRPr="00105574">
              <w:rPr>
                <w:noProof/>
              </w:rPr>
              <w:t>Free Standing Packages &amp; Options (FSO)</w:t>
            </w:r>
          </w:p>
        </w:tc>
      </w:tr>
      <w:tr w:rsidR="00307CAD" w:rsidRPr="00105574" w14:paraId="186ED80A" w14:textId="77777777" w:rsidTr="005C57C9">
        <w:trPr>
          <w:cantSplit/>
          <w:jc w:val="center"/>
        </w:trPr>
        <w:tc>
          <w:tcPr>
            <w:tcW w:w="7200" w:type="dxa"/>
            <w:shd w:val="clear" w:color="auto" w:fill="auto"/>
            <w:vAlign w:val="center"/>
          </w:tcPr>
          <w:p w14:paraId="75EE6659" w14:textId="77777777" w:rsidR="00307CAD" w:rsidRPr="00105574" w:rsidRDefault="00307CAD" w:rsidP="005C57C9">
            <w:pPr>
              <w:spacing w:before="32" w:line="180" w:lineRule="exact"/>
              <w:ind w:left="360" w:hanging="144"/>
              <w:rPr>
                <w:rFonts w:cs="Arial"/>
                <w:b/>
                <w:iCs/>
                <w:noProof/>
                <w:sz w:val="16"/>
              </w:rPr>
            </w:pPr>
            <w:r w:rsidRPr="00105574">
              <w:rPr>
                <w:rFonts w:cs="Arial"/>
                <w:b/>
                <w:iCs/>
                <w:noProof/>
                <w:sz w:val="16"/>
              </w:rPr>
              <w:sym w:font="Wingdings" w:char="F0AB"/>
            </w:r>
            <w:r w:rsidRPr="00105574">
              <w:rPr>
                <w:rFonts w:cs="Arial"/>
                <w:b/>
                <w:iCs/>
                <w:noProof/>
                <w:sz w:val="16"/>
              </w:rPr>
              <w:t xml:space="preserve">Black Diamond Off-Road Package </w:t>
            </w:r>
            <w:r w:rsidRPr="00105574">
              <w:rPr>
                <w:rStyle w:val="Wers"/>
                <w:b/>
                <w:vanish w:val="0"/>
                <w:sz w:val="16"/>
                <w:rPrChange w:id="103" w:author="Sai Raj Deep Thikkisetty" w:date="2024-07-01T14:47:00Z">
                  <w:rPr>
                    <w:rStyle w:val="Wers"/>
                    <w:b/>
                    <w:sz w:val="16"/>
                  </w:rPr>
                </w:rPrChange>
              </w:rPr>
              <w:t>*AACVC</w:t>
            </w:r>
          </w:p>
          <w:p w14:paraId="55D95267"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110V/400W AC Power Outlet (400W – Behind Center Console and Cargo Area) </w:t>
            </w:r>
            <w:r w:rsidRPr="00105574">
              <w:rPr>
                <w:rStyle w:val="Wers"/>
                <w:b/>
                <w:vanish w:val="0"/>
                <w:sz w:val="16"/>
                <w:rPrChange w:id="104" w:author="Sai Raj Deep Thikkisetty" w:date="2024-07-01T14:47:00Z">
                  <w:rPr>
                    <w:rStyle w:val="Wers"/>
                    <w:b/>
                    <w:sz w:val="16"/>
                  </w:rPr>
                </w:rPrChange>
              </w:rPr>
              <w:t>[</w:t>
            </w:r>
            <w:r w:rsidRPr="00105574">
              <w:rPr>
                <w:rStyle w:val="Wers"/>
                <w:vanish w:val="0"/>
                <w:sz w:val="16"/>
                <w:szCs w:val="16"/>
                <w:rPrChange w:id="105" w:author="Sai Raj Deep Thikkisetty" w:date="2024-07-01T14:47:00Z">
                  <w:rPr>
                    <w:rStyle w:val="Wers"/>
                    <w:sz w:val="16"/>
                    <w:szCs w:val="16"/>
                  </w:rPr>
                </w:rPrChange>
              </w:rPr>
              <w:t>HUKAJ]</w:t>
            </w:r>
          </w:p>
          <w:p w14:paraId="0D3B0CD1"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Aux Switches and Wiring</w:t>
            </w:r>
            <w:r w:rsidRPr="00105574">
              <w:rPr>
                <w:rStyle w:val="Wers"/>
                <w:b/>
                <w:vanish w:val="0"/>
                <w:sz w:val="16"/>
                <w:rPrChange w:id="106" w:author="Sai Raj Deep Thikkisetty" w:date="2024-07-01T14:47:00Z">
                  <w:rPr>
                    <w:rStyle w:val="Wers"/>
                    <w:b/>
                    <w:sz w:val="16"/>
                  </w:rPr>
                </w:rPrChange>
              </w:rPr>
              <w:t>[JZJAB]/[B5VAC]</w:t>
            </w:r>
          </w:p>
          <w:p w14:paraId="2D6767C6"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Brush Guard </w:t>
            </w:r>
            <w:r w:rsidRPr="00105574">
              <w:rPr>
                <w:rStyle w:val="Wers"/>
                <w:b/>
                <w:vanish w:val="0"/>
                <w:sz w:val="16"/>
                <w:rPrChange w:id="107" w:author="Sai Raj Deep Thikkisetty" w:date="2024-07-01T14:47:00Z">
                  <w:rPr>
                    <w:rStyle w:val="Wers"/>
                    <w:b/>
                    <w:sz w:val="16"/>
                  </w:rPr>
                </w:rPrChange>
              </w:rPr>
              <w:t>[</w:t>
            </w:r>
            <w:r w:rsidRPr="00105574">
              <w:rPr>
                <w:rStyle w:val="Wers"/>
                <w:vanish w:val="0"/>
                <w:sz w:val="16"/>
                <w:szCs w:val="16"/>
                <w:rPrChange w:id="108" w:author="Sai Raj Deep Thikkisetty" w:date="2024-07-01T14:47:00Z">
                  <w:rPr>
                    <w:rStyle w:val="Wers"/>
                    <w:sz w:val="16"/>
                    <w:szCs w:val="16"/>
                  </w:rPr>
                </w:rPrChange>
              </w:rPr>
              <w:t>CLIAB]</w:t>
            </w:r>
          </w:p>
          <w:p w14:paraId="7304D318"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Bumpers</w:t>
            </w:r>
            <w:r w:rsidRPr="00105574">
              <w:rPr>
                <w:rFonts w:cs="Arial"/>
                <w:bCs/>
                <w:iCs/>
                <w:noProof/>
                <w:sz w:val="16"/>
              </w:rPr>
              <w:br/>
              <w:t xml:space="preserve">– Front – (Metal Insert) </w:t>
            </w:r>
            <w:r w:rsidRPr="00105574">
              <w:rPr>
                <w:rStyle w:val="Wers"/>
                <w:vanish w:val="0"/>
                <w:sz w:val="16"/>
                <w:szCs w:val="16"/>
                <w:rPrChange w:id="109" w:author="Sai Raj Deep Thikkisetty" w:date="2024-07-01T14:47:00Z">
                  <w:rPr>
                    <w:rStyle w:val="Wers"/>
                    <w:sz w:val="16"/>
                    <w:szCs w:val="16"/>
                  </w:rPr>
                </w:rPrChange>
              </w:rPr>
              <w:t>[CLFB6]</w:t>
            </w:r>
            <w:r w:rsidRPr="00105574">
              <w:rPr>
                <w:rFonts w:cs="Arial"/>
                <w:bCs/>
                <w:iCs/>
                <w:noProof/>
                <w:sz w:val="16"/>
              </w:rPr>
              <w:br/>
              <w:t xml:space="preserve">– Rear – (Metal Insert) </w:t>
            </w:r>
            <w:r w:rsidRPr="00105574">
              <w:rPr>
                <w:rStyle w:val="Wers"/>
                <w:vanish w:val="0"/>
                <w:sz w:val="16"/>
                <w:szCs w:val="16"/>
                <w:rPrChange w:id="110" w:author="Sai Raj Deep Thikkisetty" w:date="2024-07-01T14:47:00Z">
                  <w:rPr>
                    <w:rStyle w:val="Wers"/>
                    <w:sz w:val="16"/>
                    <w:szCs w:val="16"/>
                  </w:rPr>
                </w:rPrChange>
              </w:rPr>
              <w:t>[CLMCP]</w:t>
            </w:r>
          </w:p>
          <w:p w14:paraId="1B233A74"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Cargo Mat </w:t>
            </w:r>
            <w:r w:rsidRPr="00105574">
              <w:rPr>
                <w:rStyle w:val="Wers"/>
                <w:vanish w:val="0"/>
                <w:sz w:val="16"/>
                <w:szCs w:val="16"/>
                <w:rPrChange w:id="111" w:author="Sai Raj Deep Thikkisetty" w:date="2024-07-01T14:47:00Z">
                  <w:rPr>
                    <w:rStyle w:val="Wers"/>
                    <w:sz w:val="16"/>
                    <w:szCs w:val="16"/>
                  </w:rPr>
                </w:rPrChange>
              </w:rPr>
              <w:t>[A6ZAB]</w:t>
            </w:r>
          </w:p>
          <w:p w14:paraId="31863C00"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Cargo Management System (Shelf/Divider/Table) </w:t>
            </w:r>
            <w:r w:rsidRPr="00105574">
              <w:rPr>
                <w:rStyle w:val="Wers"/>
                <w:vanish w:val="0"/>
                <w:sz w:val="16"/>
                <w:szCs w:val="16"/>
                <w:rPrChange w:id="112" w:author="Sai Raj Deep Thikkisetty" w:date="2024-07-01T14:47:00Z">
                  <w:rPr>
                    <w:rStyle w:val="Wers"/>
                    <w:sz w:val="16"/>
                    <w:szCs w:val="16"/>
                  </w:rPr>
                </w:rPrChange>
              </w:rPr>
              <w:t>[BDCAF]</w:t>
            </w:r>
          </w:p>
          <w:p w14:paraId="05B886E6"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Class II Trailer Tow Package with Trailer Sway Control </w:t>
            </w:r>
            <w:r w:rsidRPr="00105574">
              <w:rPr>
                <w:rStyle w:val="Wers"/>
                <w:vanish w:val="0"/>
                <w:sz w:val="16"/>
                <w:szCs w:val="16"/>
                <w:rPrChange w:id="113" w:author="Sai Raj Deep Thikkisetty" w:date="2024-07-01T14:47:00Z">
                  <w:rPr>
                    <w:rStyle w:val="Wers"/>
                    <w:sz w:val="16"/>
                    <w:szCs w:val="16"/>
                  </w:rPr>
                </w:rPrChange>
              </w:rPr>
              <w:t>[C1CAB]/[C2BAW]</w:t>
            </w:r>
          </w:p>
          <w:p w14:paraId="131BD031"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Fender Tie Downs</w:t>
            </w:r>
            <w:r w:rsidRPr="00105574">
              <w:rPr>
                <w:rStyle w:val="Wers"/>
                <w:vanish w:val="0"/>
                <w:sz w:val="16"/>
                <w:szCs w:val="16"/>
                <w:rPrChange w:id="114" w:author="Sai Raj Deep Thikkisetty" w:date="2024-07-01T14:47:00Z">
                  <w:rPr>
                    <w:rStyle w:val="Wers"/>
                    <w:sz w:val="16"/>
                    <w:szCs w:val="16"/>
                  </w:rPr>
                </w:rPrChange>
              </w:rPr>
              <w:t>[AFKAW]</w:t>
            </w:r>
          </w:p>
          <w:p w14:paraId="2D0EA8D7"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Interior Grab Handles, Front Row – One (1) in the Center Floor Console, Passenger Side </w:t>
            </w:r>
            <w:r w:rsidRPr="00105574">
              <w:rPr>
                <w:rStyle w:val="Wers"/>
                <w:vanish w:val="0"/>
                <w:sz w:val="16"/>
                <w:szCs w:val="16"/>
                <w:rPrChange w:id="115" w:author="Sai Raj Deep Thikkisetty" w:date="2024-07-01T14:47:00Z">
                  <w:rPr>
                    <w:rStyle w:val="Wers"/>
                    <w:sz w:val="16"/>
                    <w:szCs w:val="16"/>
                  </w:rPr>
                </w:rPrChange>
              </w:rPr>
              <w:t>[BEJAQ]</w:t>
            </w:r>
          </w:p>
          <w:p w14:paraId="26700D0F"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Second Row – Seatback Carpeted with Rubberized Seatback Mat </w:t>
            </w:r>
            <w:r w:rsidRPr="00105574">
              <w:rPr>
                <w:rStyle w:val="Wers"/>
                <w:vanish w:val="0"/>
                <w:sz w:val="16"/>
                <w:szCs w:val="16"/>
                <w:rPrChange w:id="116" w:author="Sai Raj Deep Thikkisetty" w:date="2024-07-01T14:47:00Z">
                  <w:rPr>
                    <w:rStyle w:val="Wers"/>
                    <w:sz w:val="16"/>
                    <w:szCs w:val="16"/>
                  </w:rPr>
                </w:rPrChange>
              </w:rPr>
              <w:t>[BWPAB]</w:t>
            </w:r>
          </w:p>
          <w:p w14:paraId="33B1C0D5"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Tow Hooks – Front (2) and Rear (2) </w:t>
            </w:r>
            <w:r w:rsidRPr="00105574">
              <w:rPr>
                <w:rStyle w:val="Wers"/>
                <w:vanish w:val="0"/>
                <w:sz w:val="16"/>
                <w:szCs w:val="16"/>
                <w:rPrChange w:id="117" w:author="Sai Raj Deep Thikkisetty" w:date="2024-07-01T14:47:00Z">
                  <w:rPr>
                    <w:rStyle w:val="Wers"/>
                    <w:sz w:val="16"/>
                    <w:szCs w:val="16"/>
                  </w:rPr>
                </w:rPrChange>
              </w:rPr>
              <w:t>[C1UAF]/[C1VAD]</w:t>
            </w:r>
          </w:p>
          <w:p w14:paraId="453F70B0" w14:textId="77777777" w:rsidR="00307CAD" w:rsidRPr="00105574" w:rsidRDefault="00307CAD" w:rsidP="005C57C9">
            <w:pPr>
              <w:tabs>
                <w:tab w:val="left" w:pos="576"/>
              </w:tabs>
              <w:spacing w:line="180" w:lineRule="exact"/>
              <w:ind w:left="576" w:hanging="216"/>
              <w:rPr>
                <w:rFonts w:cs="Arial"/>
                <w:bCs/>
                <w:iCs/>
                <w:noProof/>
                <w:sz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Underbody Protection </w:t>
            </w:r>
            <w:r w:rsidRPr="00105574">
              <w:rPr>
                <w:rStyle w:val="Wers"/>
                <w:vanish w:val="0"/>
                <w:sz w:val="16"/>
                <w:szCs w:val="16"/>
                <w:rPrChange w:id="118" w:author="Sai Raj Deep Thikkisetty" w:date="2024-07-01T14:47:00Z">
                  <w:rPr>
                    <w:rStyle w:val="Wers"/>
                    <w:sz w:val="16"/>
                    <w:szCs w:val="16"/>
                  </w:rPr>
                </w:rPrChange>
              </w:rPr>
              <w:t>[A1CAN]</w:t>
            </w:r>
          </w:p>
          <w:p w14:paraId="2DD2EA74" w14:textId="77777777" w:rsidR="00307CAD" w:rsidRPr="00105574" w:rsidRDefault="00307CAD" w:rsidP="005C57C9">
            <w:pPr>
              <w:tabs>
                <w:tab w:val="left" w:pos="576"/>
              </w:tabs>
              <w:spacing w:line="180" w:lineRule="exact"/>
              <w:ind w:left="576" w:hanging="216"/>
              <w:rPr>
                <w:noProof/>
                <w:sz w:val="16"/>
                <w:szCs w:val="16"/>
              </w:rPr>
            </w:pPr>
            <w:r w:rsidRPr="00105574">
              <w:rPr>
                <w:rFonts w:ascii="Symbol" w:hAnsi="Symbol"/>
                <w:noProof/>
                <w:sz w:val="16"/>
              </w:rPr>
              <w:t>·</w:t>
            </w:r>
            <w:r w:rsidRPr="00105574">
              <w:rPr>
                <w:rFonts w:ascii="Symbol" w:hAnsi="Symbol"/>
                <w:noProof/>
                <w:sz w:val="16"/>
              </w:rPr>
              <w:tab/>
            </w:r>
            <w:r w:rsidRPr="00105574">
              <w:rPr>
                <w:rFonts w:cs="Arial"/>
                <w:bCs/>
                <w:iCs/>
                <w:noProof/>
                <w:sz w:val="16"/>
              </w:rPr>
              <w:t xml:space="preserve">17” Carbonized Gray-Painted Aluminum </w:t>
            </w:r>
            <w:r w:rsidRPr="00105574">
              <w:rPr>
                <w:rStyle w:val="Wers"/>
                <w:vanish w:val="0"/>
                <w:sz w:val="16"/>
                <w:szCs w:val="16"/>
                <w:rPrChange w:id="119" w:author="Sai Raj Deep Thikkisetty" w:date="2024-07-01T14:47:00Z">
                  <w:rPr>
                    <w:rStyle w:val="Wers"/>
                    <w:sz w:val="16"/>
                    <w:szCs w:val="16"/>
                  </w:rPr>
                </w:rPrChange>
              </w:rPr>
              <w:t>[D2YBU]/[D5ACG]/[DAWAB]</w:t>
            </w:r>
          </w:p>
          <w:p w14:paraId="0F7927CE"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rFonts w:cs="Arial"/>
                <w:iCs/>
                <w:noProof/>
                <w:sz w:val="14"/>
              </w:rPr>
              <w:t xml:space="preserve">Contains 225/65R17 All-Terrain (A/T) Tire </w:t>
            </w:r>
            <w:r w:rsidRPr="00105574">
              <w:rPr>
                <w:rStyle w:val="Wers"/>
                <w:vanish w:val="0"/>
                <w:sz w:val="14"/>
                <w:szCs w:val="16"/>
                <w:rPrChange w:id="120" w:author="Sai Raj Deep Thikkisetty" w:date="2024-07-01T14:47:00Z">
                  <w:rPr>
                    <w:rStyle w:val="Wers"/>
                    <w:sz w:val="14"/>
                    <w:szCs w:val="16"/>
                  </w:rPr>
                </w:rPrChange>
              </w:rPr>
              <w:t>[</w:t>
            </w:r>
            <w:r w:rsidRPr="00105574">
              <w:rPr>
                <w:rStyle w:val="Wers"/>
                <w:vanish w:val="0"/>
                <w:sz w:val="14"/>
                <w:szCs w:val="14"/>
                <w:rPrChange w:id="121" w:author="Sai Raj Deep Thikkisetty" w:date="2024-07-01T14:47:00Z">
                  <w:rPr>
                    <w:rStyle w:val="Wers"/>
                    <w:sz w:val="14"/>
                    <w:szCs w:val="14"/>
                  </w:rPr>
                </w:rPrChange>
              </w:rPr>
              <w:t>D3KHT]</w:t>
            </w:r>
          </w:p>
          <w:p w14:paraId="35F8BE23"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rFonts w:cs="Arial"/>
                <w:iCs/>
                <w:noProof/>
                <w:sz w:val="14"/>
              </w:rPr>
              <w:t xml:space="preserve">Class II Trailer Tow Package contains Full Size Spare Wheel, Full Size Spare Tire and Rubberized Cargo Floor </w:t>
            </w:r>
            <w:r w:rsidRPr="00105574">
              <w:rPr>
                <w:rStyle w:val="Wers"/>
                <w:vanish w:val="0"/>
                <w:sz w:val="14"/>
                <w:szCs w:val="16"/>
                <w:rPrChange w:id="122" w:author="Sai Raj Deep Thikkisetty" w:date="2024-07-01T14:47:00Z">
                  <w:rPr>
                    <w:rStyle w:val="Wers"/>
                    <w:sz w:val="14"/>
                    <w:szCs w:val="16"/>
                  </w:rPr>
                </w:rPrChange>
              </w:rPr>
              <w:t>[D</w:t>
            </w:r>
            <w:r w:rsidRPr="00105574">
              <w:rPr>
                <w:rStyle w:val="Wers"/>
                <w:vanish w:val="0"/>
                <w:sz w:val="14"/>
                <w:szCs w:val="14"/>
                <w:rPrChange w:id="123" w:author="Sai Raj Deep Thikkisetty" w:date="2024-07-01T14:47:00Z">
                  <w:rPr>
                    <w:rStyle w:val="Wers"/>
                    <w:sz w:val="14"/>
                    <w:szCs w:val="14"/>
                  </w:rPr>
                </w:rPrChange>
              </w:rPr>
              <w:t>3MAD]/[BDIAJ]/[D17AD]</w:t>
            </w:r>
          </w:p>
          <w:p w14:paraId="22A31650"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rFonts w:cs="Arial"/>
                <w:iCs/>
                <w:noProof/>
                <w:sz w:val="14"/>
              </w:rPr>
              <w:t xml:space="preserve">Not available with Black Appearance Package (67G) </w:t>
            </w:r>
            <w:r w:rsidRPr="00105574">
              <w:rPr>
                <w:rStyle w:val="Wers"/>
                <w:vanish w:val="0"/>
                <w:sz w:val="14"/>
                <w:szCs w:val="16"/>
                <w:rPrChange w:id="124" w:author="Sai Raj Deep Thikkisetty" w:date="2024-07-01T14:47:00Z">
                  <w:rPr>
                    <w:rStyle w:val="Wers"/>
                    <w:sz w:val="14"/>
                    <w:szCs w:val="16"/>
                  </w:rPr>
                </w:rPrChange>
              </w:rPr>
              <w:t>[</w:t>
            </w:r>
            <w:r w:rsidRPr="00105574">
              <w:rPr>
                <w:rStyle w:val="Wers"/>
                <w:vanish w:val="0"/>
                <w:sz w:val="14"/>
                <w:szCs w:val="14"/>
                <w:rPrChange w:id="125" w:author="Sai Raj Deep Thikkisetty" w:date="2024-07-01T14:47:00Z">
                  <w:rPr>
                    <w:rStyle w:val="Wers"/>
                    <w:sz w:val="14"/>
                    <w:szCs w:val="14"/>
                  </w:rPr>
                </w:rPrChange>
              </w:rPr>
              <w:t>AACFG]</w:t>
            </w:r>
          </w:p>
          <w:p w14:paraId="659BCD7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iCs/>
                <w:noProof/>
                <w:sz w:val="14"/>
              </w:rPr>
              <w:t xml:space="preserve">Deletes standard Tire Inflator and Sealant Kit </w:t>
            </w:r>
            <w:r w:rsidRPr="00105574">
              <w:rPr>
                <w:rStyle w:val="Wers"/>
                <w:vanish w:val="0"/>
                <w:sz w:val="14"/>
                <w:szCs w:val="16"/>
                <w:rPrChange w:id="126" w:author="Sai Raj Deep Thikkisetty" w:date="2024-07-01T14:47:00Z">
                  <w:rPr>
                    <w:rStyle w:val="Wers"/>
                    <w:sz w:val="14"/>
                    <w:szCs w:val="16"/>
                  </w:rPr>
                </w:rPrChange>
              </w:rPr>
              <w:t>[AHTAB]</w:t>
            </w:r>
          </w:p>
        </w:tc>
        <w:tc>
          <w:tcPr>
            <w:tcW w:w="864" w:type="dxa"/>
            <w:shd w:val="clear" w:color="auto" w:fill="auto"/>
            <w:vAlign w:val="center"/>
          </w:tcPr>
          <w:p w14:paraId="2526E065" w14:textId="77777777" w:rsidR="00307CAD" w:rsidRPr="00105574" w:rsidDel="0052029E" w:rsidRDefault="00307CAD" w:rsidP="005C57C9">
            <w:pPr>
              <w:spacing w:line="180" w:lineRule="exact"/>
              <w:jc w:val="center"/>
              <w:rPr>
                <w:rFonts w:cs="Arial"/>
                <w:b/>
                <w:bCs/>
                <w:noProof/>
                <w:sz w:val="16"/>
              </w:rPr>
            </w:pPr>
            <w:r w:rsidRPr="00105574">
              <w:rPr>
                <w:rFonts w:cs="Arial"/>
                <w:b/>
                <w:bCs/>
                <w:noProof/>
                <w:sz w:val="16"/>
              </w:rPr>
              <w:t>67C</w:t>
            </w:r>
          </w:p>
        </w:tc>
        <w:tc>
          <w:tcPr>
            <w:tcW w:w="2520" w:type="dxa"/>
            <w:shd w:val="clear" w:color="auto" w:fill="auto"/>
            <w:vAlign w:val="center"/>
          </w:tcPr>
          <w:p w14:paraId="5F7B4E11"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C924E58" w14:textId="77777777" w:rsidTr="005C57C9">
        <w:trPr>
          <w:cantSplit/>
          <w:jc w:val="center"/>
        </w:trPr>
        <w:tc>
          <w:tcPr>
            <w:tcW w:w="7200" w:type="dxa"/>
            <w:shd w:val="clear" w:color="auto" w:fill="auto"/>
            <w:vAlign w:val="center"/>
          </w:tcPr>
          <w:p w14:paraId="6F62C6C1" w14:textId="77777777" w:rsidR="00307CAD" w:rsidRPr="00105574" w:rsidRDefault="00307CAD" w:rsidP="005C57C9">
            <w:pPr>
              <w:spacing w:before="32" w:line="180" w:lineRule="exact"/>
              <w:ind w:left="360" w:hanging="144"/>
              <w:rPr>
                <w:rFonts w:cs="Arial"/>
                <w:b/>
                <w:iCs/>
                <w:noProof/>
                <w:sz w:val="16"/>
              </w:rPr>
            </w:pPr>
            <w:r w:rsidRPr="00105574">
              <w:rPr>
                <w:rFonts w:cs="Arial"/>
                <w:b/>
                <w:iCs/>
                <w:noProof/>
                <w:sz w:val="16"/>
              </w:rPr>
              <w:sym w:font="Wingdings" w:char="F0AB"/>
            </w:r>
            <w:r w:rsidRPr="00105574">
              <w:rPr>
                <w:rFonts w:cs="Arial"/>
                <w:b/>
                <w:iCs/>
                <w:noProof/>
                <w:sz w:val="16"/>
              </w:rPr>
              <w:t xml:space="preserve">Convenience Package </w:t>
            </w:r>
            <w:r w:rsidRPr="00105574">
              <w:rPr>
                <w:rStyle w:val="Wers"/>
                <w:b/>
                <w:vanish w:val="0"/>
                <w:sz w:val="16"/>
                <w:szCs w:val="14"/>
                <w:rPrChange w:id="127" w:author="Sai Raj Deep Thikkisetty" w:date="2024-07-01T14:47:00Z">
                  <w:rPr>
                    <w:rStyle w:val="Wers"/>
                    <w:b/>
                    <w:sz w:val="16"/>
                    <w:szCs w:val="14"/>
                  </w:rPr>
                </w:rPrChange>
              </w:rPr>
              <w:t>*AALAP</w:t>
            </w:r>
          </w:p>
          <w:p w14:paraId="3B6FD320"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LED Fog Lamps </w:t>
            </w:r>
            <w:r w:rsidRPr="00105574">
              <w:rPr>
                <w:rStyle w:val="Wers"/>
                <w:vanish w:val="0"/>
                <w:sz w:val="16"/>
                <w:szCs w:val="14"/>
                <w:rPrChange w:id="128" w:author="Sai Raj Deep Thikkisetty" w:date="2024-07-01T14:47:00Z">
                  <w:rPr>
                    <w:rStyle w:val="Wers"/>
                    <w:sz w:val="16"/>
                    <w:szCs w:val="14"/>
                  </w:rPr>
                </w:rPrChange>
              </w:rPr>
              <w:t>[J</w:t>
            </w:r>
            <w:r w:rsidRPr="00105574">
              <w:rPr>
                <w:rStyle w:val="Wers"/>
                <w:vanish w:val="0"/>
                <w:sz w:val="16"/>
                <w:szCs w:val="16"/>
                <w:rPrChange w:id="129" w:author="Sai Raj Deep Thikkisetty" w:date="2024-07-01T14:47:00Z">
                  <w:rPr>
                    <w:rStyle w:val="Wers"/>
                    <w:sz w:val="16"/>
                    <w:szCs w:val="16"/>
                  </w:rPr>
                </w:rPrChange>
              </w:rPr>
              <w:t>BKAK]</w:t>
            </w:r>
          </w:p>
          <w:p w14:paraId="4C033396"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Seats</w:t>
            </w:r>
            <w:r w:rsidRPr="00105574">
              <w:rPr>
                <w:rFonts w:cs="Arial"/>
                <w:iCs/>
                <w:noProof/>
                <w:sz w:val="16"/>
              </w:rPr>
              <w:br/>
            </w:r>
            <w:r w:rsidRPr="00105574">
              <w:rPr>
                <w:rFonts w:cs="Arial"/>
                <w:bCs/>
                <w:iCs/>
                <w:noProof/>
                <w:sz w:val="16"/>
              </w:rPr>
              <w:t xml:space="preserve">– </w:t>
            </w:r>
            <w:r w:rsidRPr="00105574">
              <w:rPr>
                <w:rFonts w:cs="Arial"/>
                <w:iCs/>
                <w:noProof/>
                <w:sz w:val="16"/>
              </w:rPr>
              <w:t xml:space="preserve">8-way Power Driver’s Seat (Fore/Aft, Up/Down, Recline, Lumbar) </w:t>
            </w:r>
            <w:r w:rsidRPr="00105574">
              <w:rPr>
                <w:rStyle w:val="Wers"/>
                <w:vanish w:val="0"/>
                <w:sz w:val="16"/>
                <w:szCs w:val="16"/>
                <w:rPrChange w:id="130" w:author="Sai Raj Deep Thikkisetty" w:date="2024-07-01T14:47:00Z">
                  <w:rPr>
                    <w:rStyle w:val="Wers"/>
                    <w:sz w:val="16"/>
                    <w:szCs w:val="16"/>
                  </w:rPr>
                </w:rPrChange>
              </w:rPr>
              <w:t>[BYPAK]</w:t>
            </w:r>
            <w:r w:rsidRPr="00105574">
              <w:rPr>
                <w:rFonts w:cs="Arial"/>
                <w:iCs/>
                <w:noProof/>
                <w:sz w:val="16"/>
              </w:rPr>
              <w:br/>
              <w:t xml:space="preserve">– Front Row – Heated </w:t>
            </w:r>
            <w:r w:rsidRPr="00105574">
              <w:rPr>
                <w:rStyle w:val="Wers"/>
                <w:vanish w:val="0"/>
                <w:sz w:val="16"/>
                <w:szCs w:val="16"/>
                <w:rPrChange w:id="131" w:author="Sai Raj Deep Thikkisetty" w:date="2024-07-01T14:47:00Z">
                  <w:rPr>
                    <w:rStyle w:val="Wers"/>
                    <w:sz w:val="16"/>
                    <w:szCs w:val="16"/>
                  </w:rPr>
                </w:rPrChange>
              </w:rPr>
              <w:t>[BY1AL]/[BY2AL]</w:t>
            </w:r>
            <w:r w:rsidRPr="00105574">
              <w:rPr>
                <w:rFonts w:cs="Arial"/>
                <w:iCs/>
                <w:noProof/>
                <w:sz w:val="16"/>
              </w:rPr>
              <w:br/>
              <w:t xml:space="preserve">Steering Wheel – Premium Wrapped </w:t>
            </w:r>
            <w:r w:rsidRPr="00105574">
              <w:rPr>
                <w:rStyle w:val="Wers"/>
                <w:vanish w:val="0"/>
                <w:sz w:val="16"/>
                <w:szCs w:val="16"/>
                <w:rPrChange w:id="132" w:author="Sai Raj Deep Thikkisetty" w:date="2024-07-01T14:47:00Z">
                  <w:rPr>
                    <w:rStyle w:val="Wers"/>
                    <w:sz w:val="16"/>
                    <w:szCs w:val="16"/>
                  </w:rPr>
                </w:rPrChange>
              </w:rPr>
              <w:t>[GTAAE]</w:t>
            </w:r>
          </w:p>
          <w:p w14:paraId="31DEEDD7" w14:textId="77777777" w:rsidR="00307CAD" w:rsidRPr="00105574" w:rsidRDefault="00307CAD" w:rsidP="005C57C9">
            <w:pPr>
              <w:tabs>
                <w:tab w:val="left" w:pos="576"/>
              </w:tabs>
              <w:spacing w:after="32"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Universal Garage Door Opener (UGDO) </w:t>
            </w:r>
            <w:r w:rsidRPr="00105574">
              <w:rPr>
                <w:rStyle w:val="Wers"/>
                <w:vanish w:val="0"/>
                <w:sz w:val="16"/>
                <w:szCs w:val="16"/>
                <w:rPrChange w:id="133" w:author="Sai Raj Deep Thikkisetty" w:date="2024-07-01T14:47:00Z">
                  <w:rPr>
                    <w:rStyle w:val="Wers"/>
                    <w:sz w:val="16"/>
                    <w:szCs w:val="16"/>
                  </w:rPr>
                </w:rPrChange>
              </w:rPr>
              <w:t>[IGDAC]</w:t>
            </w:r>
          </w:p>
        </w:tc>
        <w:tc>
          <w:tcPr>
            <w:tcW w:w="864" w:type="dxa"/>
            <w:shd w:val="clear" w:color="auto" w:fill="auto"/>
            <w:vAlign w:val="center"/>
          </w:tcPr>
          <w:p w14:paraId="50571D9B" w14:textId="77777777" w:rsidR="00307CAD" w:rsidRPr="00105574" w:rsidDel="0052029E" w:rsidRDefault="00307CAD" w:rsidP="005C57C9">
            <w:pPr>
              <w:spacing w:line="180" w:lineRule="exact"/>
              <w:jc w:val="center"/>
              <w:rPr>
                <w:rFonts w:cs="Arial"/>
                <w:b/>
                <w:bCs/>
                <w:noProof/>
                <w:sz w:val="16"/>
              </w:rPr>
            </w:pPr>
            <w:r w:rsidRPr="00105574">
              <w:rPr>
                <w:rFonts w:cs="Arial"/>
                <w:b/>
                <w:bCs/>
                <w:noProof/>
                <w:sz w:val="16"/>
              </w:rPr>
              <w:t>96P</w:t>
            </w:r>
          </w:p>
        </w:tc>
        <w:tc>
          <w:tcPr>
            <w:tcW w:w="2520" w:type="dxa"/>
            <w:shd w:val="clear" w:color="auto" w:fill="auto"/>
            <w:vAlign w:val="center"/>
          </w:tcPr>
          <w:p w14:paraId="3917AE9B"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7314C25" w14:textId="77777777" w:rsidTr="005C57C9">
        <w:trPr>
          <w:cantSplit/>
          <w:jc w:val="center"/>
        </w:trPr>
        <w:tc>
          <w:tcPr>
            <w:tcW w:w="7200" w:type="dxa"/>
            <w:shd w:val="clear" w:color="auto" w:fill="auto"/>
            <w:vAlign w:val="center"/>
          </w:tcPr>
          <w:p w14:paraId="73D45E3B" w14:textId="77777777" w:rsidR="00307CAD" w:rsidRPr="00105574" w:rsidRDefault="00307CAD" w:rsidP="005C57C9">
            <w:pPr>
              <w:spacing w:before="32" w:line="180" w:lineRule="exact"/>
              <w:ind w:left="360" w:hanging="144"/>
              <w:rPr>
                <w:rFonts w:cs="Arial"/>
                <w:b/>
                <w:iCs/>
                <w:noProof/>
                <w:sz w:val="16"/>
              </w:rPr>
            </w:pPr>
            <w:r w:rsidRPr="00105574">
              <w:rPr>
                <w:rFonts w:cs="Arial"/>
                <w:b/>
                <w:bCs/>
                <w:iCs/>
                <w:noProof/>
                <w:sz w:val="16"/>
              </w:rPr>
              <w:t xml:space="preserve">Black Appearance Package </w:t>
            </w:r>
            <w:r w:rsidRPr="00105574">
              <w:rPr>
                <w:rStyle w:val="Wers"/>
                <w:b/>
                <w:vanish w:val="0"/>
                <w:sz w:val="16"/>
                <w:szCs w:val="16"/>
                <w:rPrChange w:id="134" w:author="Sai Raj Deep Thikkisetty" w:date="2024-07-01T14:47:00Z">
                  <w:rPr>
                    <w:rStyle w:val="Wers"/>
                    <w:b/>
                    <w:sz w:val="16"/>
                    <w:szCs w:val="16"/>
                  </w:rPr>
                </w:rPrChange>
              </w:rPr>
              <w:t>*AACFG</w:t>
            </w:r>
          </w:p>
          <w:p w14:paraId="352FFC97"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Cargo Mat </w:t>
            </w:r>
            <w:r w:rsidRPr="00105574">
              <w:rPr>
                <w:rStyle w:val="Wers"/>
                <w:vanish w:val="0"/>
                <w:sz w:val="16"/>
                <w:szCs w:val="16"/>
                <w:rPrChange w:id="135" w:author="Sai Raj Deep Thikkisetty" w:date="2024-07-01T14:47:00Z">
                  <w:rPr>
                    <w:rStyle w:val="Wers"/>
                    <w:sz w:val="16"/>
                    <w:szCs w:val="16"/>
                  </w:rPr>
                </w:rPrChange>
              </w:rPr>
              <w:t>[A6ZAB]</w:t>
            </w:r>
          </w:p>
          <w:p w14:paraId="0CF9E9C7"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Floor Liners, Front and Rear (without Carpet Mats) </w:t>
            </w:r>
            <w:r w:rsidRPr="00105574">
              <w:rPr>
                <w:rStyle w:val="Wers"/>
                <w:vanish w:val="0"/>
                <w:sz w:val="16"/>
                <w:szCs w:val="16"/>
                <w:rPrChange w:id="136" w:author="Sai Raj Deep Thikkisetty" w:date="2024-07-01T14:47:00Z">
                  <w:rPr>
                    <w:rStyle w:val="Wers"/>
                    <w:sz w:val="16"/>
                    <w:szCs w:val="16"/>
                  </w:rPr>
                </w:rPrChange>
              </w:rPr>
              <w:t>[BAYAC]</w:t>
            </w:r>
          </w:p>
          <w:p w14:paraId="6A8A1E41"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Unique Graphics Package </w:t>
            </w:r>
            <w:r w:rsidRPr="00105574">
              <w:rPr>
                <w:rStyle w:val="Wers"/>
                <w:vanish w:val="0"/>
                <w:sz w:val="16"/>
                <w:szCs w:val="16"/>
                <w:rPrChange w:id="137" w:author="Sai Raj Deep Thikkisetty" w:date="2024-07-01T14:47:00Z">
                  <w:rPr>
                    <w:rStyle w:val="Wers"/>
                    <w:sz w:val="16"/>
                    <w:szCs w:val="16"/>
                  </w:rPr>
                </w:rPrChange>
              </w:rPr>
              <w:t>[GAMAD]</w:t>
            </w:r>
          </w:p>
          <w:p w14:paraId="4FB78ED6"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Grille – Carbon Black Two-tone with “Bronco™” </w:t>
            </w:r>
            <w:r w:rsidRPr="00105574">
              <w:rPr>
                <w:rStyle w:val="Wers"/>
                <w:vanish w:val="0"/>
                <w:sz w:val="16"/>
                <w:szCs w:val="16"/>
                <w:rPrChange w:id="138" w:author="Sai Raj Deep Thikkisetty" w:date="2024-07-01T14:47:00Z">
                  <w:rPr>
                    <w:rStyle w:val="Wers"/>
                    <w:sz w:val="16"/>
                    <w:szCs w:val="16"/>
                  </w:rPr>
                </w:rPrChange>
              </w:rPr>
              <w:t>[B2LAX]</w:t>
            </w:r>
            <w:r w:rsidRPr="00105574">
              <w:rPr>
                <w:rStyle w:val="Wers"/>
                <w:vanish w:val="0"/>
                <w:sz w:val="16"/>
                <w:szCs w:val="16"/>
              </w:rPr>
              <w:t xml:space="preserve"> </w:t>
            </w:r>
          </w:p>
          <w:p w14:paraId="4FEF7ECF"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Painted Shadow Black Roof </w:t>
            </w:r>
            <w:r w:rsidRPr="00105574">
              <w:rPr>
                <w:rStyle w:val="Wers"/>
                <w:vanish w:val="0"/>
                <w:sz w:val="16"/>
                <w:szCs w:val="16"/>
                <w:rPrChange w:id="139" w:author="Sai Raj Deep Thikkisetty" w:date="2024-07-01T14:47:00Z">
                  <w:rPr>
                    <w:rStyle w:val="Wers"/>
                    <w:sz w:val="16"/>
                    <w:szCs w:val="16"/>
                  </w:rPr>
                </w:rPrChange>
              </w:rPr>
              <w:t>[CJDAS]</w:t>
            </w:r>
          </w:p>
          <w:p w14:paraId="31E0A796"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Seats:</w:t>
            </w:r>
            <w:r w:rsidRPr="00105574">
              <w:rPr>
                <w:rFonts w:cs="Arial"/>
                <w:iCs/>
                <w:noProof/>
                <w:sz w:val="16"/>
              </w:rPr>
              <w:br/>
              <w:t xml:space="preserve">   – Sport Contour Buckets </w:t>
            </w:r>
            <w:r w:rsidRPr="00105574">
              <w:rPr>
                <w:rStyle w:val="Wers"/>
                <w:vanish w:val="0"/>
                <w:sz w:val="16"/>
                <w:szCs w:val="16"/>
                <w:rPrChange w:id="140" w:author="Sai Raj Deep Thikkisetty" w:date="2024-07-01T14:47:00Z">
                  <w:rPr>
                    <w:rStyle w:val="Wers"/>
                    <w:sz w:val="16"/>
                    <w:szCs w:val="16"/>
                  </w:rPr>
                </w:rPrChange>
              </w:rPr>
              <w:t>[FS--H]</w:t>
            </w:r>
            <w:r w:rsidRPr="00105574">
              <w:rPr>
                <w:rFonts w:cs="Arial"/>
                <w:iCs/>
                <w:noProof/>
                <w:sz w:val="16"/>
              </w:rPr>
              <w:br/>
              <w:t xml:space="preserve">  – Premium Trimmed </w:t>
            </w:r>
            <w:r w:rsidRPr="00105574">
              <w:rPr>
                <w:rStyle w:val="Wers"/>
                <w:vanish w:val="0"/>
                <w:sz w:val="16"/>
                <w:szCs w:val="16"/>
                <w:rPrChange w:id="141" w:author="Sai Raj Deep Thikkisetty" w:date="2024-07-01T14:47:00Z">
                  <w:rPr>
                    <w:rStyle w:val="Wers"/>
                    <w:sz w:val="16"/>
                    <w:szCs w:val="16"/>
                  </w:rPr>
                </w:rPrChange>
              </w:rPr>
              <w:t>[11M00]</w:t>
            </w:r>
          </w:p>
          <w:p w14:paraId="1289FDE9"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Unique Badges with Black Accents</w:t>
            </w:r>
            <w:r w:rsidRPr="00105574">
              <w:rPr>
                <w:rStyle w:val="Wers"/>
                <w:vanish w:val="0"/>
                <w:sz w:val="16"/>
                <w:szCs w:val="16"/>
                <w:rPrChange w:id="142" w:author="Sai Raj Deep Thikkisetty" w:date="2024-07-01T14:47:00Z">
                  <w:rPr>
                    <w:rStyle w:val="Wers"/>
                    <w:sz w:val="16"/>
                    <w:szCs w:val="16"/>
                  </w:rPr>
                </w:rPrChange>
              </w:rPr>
              <w:t>[AAWAH]/[AB5B8]/[AD7AD]/[AFKAQ]</w:t>
            </w:r>
          </w:p>
          <w:p w14:paraId="52DE9402"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17” Matte Black-Painted Wheel </w:t>
            </w:r>
            <w:r w:rsidRPr="00105574">
              <w:rPr>
                <w:rStyle w:val="Wers"/>
                <w:vanish w:val="0"/>
                <w:sz w:val="16"/>
                <w:szCs w:val="16"/>
                <w:rPrChange w:id="143" w:author="Sai Raj Deep Thikkisetty" w:date="2024-07-01T14:47:00Z">
                  <w:rPr>
                    <w:rStyle w:val="Wers"/>
                    <w:sz w:val="16"/>
                    <w:szCs w:val="16"/>
                  </w:rPr>
                </w:rPrChange>
              </w:rPr>
              <w:t>[D2YHE]/[D3KFQ]/[D5ACG]/[DAWAB]</w:t>
            </w:r>
          </w:p>
          <w:p w14:paraId="3FE0EBB1"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Liftgate:</w:t>
            </w:r>
            <w:r w:rsidRPr="00105574">
              <w:rPr>
                <w:rFonts w:cs="Arial"/>
                <w:iCs/>
                <w:noProof/>
                <w:sz w:val="16"/>
              </w:rPr>
              <w:br/>
              <w:t>– Modified Smoked Chrome “Ford” Oval</w:t>
            </w:r>
            <w:r w:rsidRPr="00105574">
              <w:rPr>
                <w:rFonts w:cs="Arial"/>
                <w:iCs/>
                <w:noProof/>
                <w:sz w:val="16"/>
              </w:rPr>
              <w:br/>
              <w:t>– Two-Color Letter with Accent Surround</w:t>
            </w:r>
          </w:p>
          <w:p w14:paraId="32BEAC69"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Modified Fender Vent with New Black Finish Inserts</w:t>
            </w:r>
          </w:p>
          <w:p w14:paraId="57E8FA15"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Door Handles – Molded-in-Color (MIC) and Ebony Lower Valance</w:t>
            </w:r>
          </w:p>
          <w:p w14:paraId="1FCECB7A" w14:textId="77777777" w:rsidR="00307CAD" w:rsidRPr="00105574" w:rsidRDefault="00307CAD" w:rsidP="005C57C9">
            <w:pPr>
              <w:spacing w:line="158" w:lineRule="exact"/>
              <w:ind w:left="651" w:hanging="435"/>
              <w:rPr>
                <w:noProof/>
                <w:sz w:val="14"/>
                <w:szCs w:val="16"/>
              </w:rPr>
            </w:pPr>
            <w:r w:rsidRPr="00105574">
              <w:rPr>
                <w:b/>
                <w:noProof/>
                <w:sz w:val="14"/>
              </w:rPr>
              <w:t>Note:</w:t>
            </w:r>
            <w:r w:rsidRPr="00105574">
              <w:rPr>
                <w:b/>
                <w:noProof/>
                <w:sz w:val="14"/>
              </w:rPr>
              <w:tab/>
            </w:r>
            <w:r w:rsidRPr="00105574">
              <w:rPr>
                <w:rFonts w:cs="Arial"/>
                <w:iCs/>
                <w:noProof/>
                <w:sz w:val="14"/>
              </w:rPr>
              <w:t>225/65R17 102H All-Season (A/S) BSW Tire</w:t>
            </w:r>
            <w:r w:rsidRPr="00105574">
              <w:rPr>
                <w:rStyle w:val="Wers"/>
                <w:vanish w:val="0"/>
                <w:sz w:val="14"/>
                <w:szCs w:val="16"/>
                <w:rPrChange w:id="144" w:author="Sai Raj Deep Thikkisetty" w:date="2024-07-01T14:47:00Z">
                  <w:rPr>
                    <w:rStyle w:val="Wers"/>
                    <w:sz w:val="14"/>
                    <w:szCs w:val="16"/>
                  </w:rPr>
                </w:rPrChange>
              </w:rPr>
              <w:t>[D3KFQ]</w:t>
            </w:r>
          </w:p>
          <w:p w14:paraId="5B60C49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iCs/>
                <w:noProof/>
                <w:sz w:val="14"/>
              </w:rPr>
              <w:t xml:space="preserve">Not available with Black Diamond Off-Road Package (67C) </w:t>
            </w:r>
            <w:r w:rsidRPr="00105574">
              <w:rPr>
                <w:rStyle w:val="Wers"/>
                <w:vanish w:val="0"/>
                <w:sz w:val="14"/>
                <w:szCs w:val="16"/>
                <w:rPrChange w:id="145" w:author="Sai Raj Deep Thikkisetty" w:date="2024-07-01T14:47:00Z">
                  <w:rPr>
                    <w:rStyle w:val="Wers"/>
                    <w:sz w:val="14"/>
                    <w:szCs w:val="16"/>
                  </w:rPr>
                </w:rPrChange>
              </w:rPr>
              <w:t>[AACVC]</w:t>
            </w:r>
          </w:p>
        </w:tc>
        <w:tc>
          <w:tcPr>
            <w:tcW w:w="864" w:type="dxa"/>
            <w:shd w:val="clear" w:color="auto" w:fill="auto"/>
            <w:vAlign w:val="center"/>
          </w:tcPr>
          <w:p w14:paraId="2A6384D7" w14:textId="77777777" w:rsidR="00307CAD" w:rsidRPr="00105574" w:rsidRDefault="00307CAD" w:rsidP="005C57C9">
            <w:pPr>
              <w:spacing w:line="180" w:lineRule="exact"/>
              <w:jc w:val="center"/>
              <w:rPr>
                <w:rFonts w:cs="Arial"/>
                <w:b/>
                <w:bCs/>
                <w:noProof/>
                <w:sz w:val="16"/>
              </w:rPr>
            </w:pPr>
            <w:r w:rsidRPr="00105574">
              <w:rPr>
                <w:rFonts w:cs="Arial"/>
                <w:b/>
                <w:bCs/>
                <w:noProof/>
                <w:sz w:val="16"/>
              </w:rPr>
              <w:t>67G</w:t>
            </w:r>
          </w:p>
        </w:tc>
        <w:tc>
          <w:tcPr>
            <w:tcW w:w="2520" w:type="dxa"/>
            <w:shd w:val="clear" w:color="auto" w:fill="auto"/>
            <w:vAlign w:val="center"/>
          </w:tcPr>
          <w:p w14:paraId="46EC02B9"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1FF1F63D" w14:textId="77777777" w:rsidTr="005C57C9">
        <w:trPr>
          <w:cantSplit/>
          <w:jc w:val="center"/>
        </w:trPr>
        <w:tc>
          <w:tcPr>
            <w:tcW w:w="7200" w:type="dxa"/>
            <w:shd w:val="clear" w:color="auto" w:fill="auto"/>
            <w:vAlign w:val="center"/>
          </w:tcPr>
          <w:p w14:paraId="69431895" w14:textId="77777777" w:rsidR="00307CAD" w:rsidRPr="00105574" w:rsidRDefault="00307CAD" w:rsidP="005C57C9">
            <w:pPr>
              <w:pStyle w:val="RSRowData8p9l"/>
              <w:spacing w:after="0"/>
              <w:rPr>
                <w:noProof/>
              </w:rPr>
            </w:pPr>
            <w:r w:rsidRPr="00105574">
              <w:rPr>
                <w:noProof/>
              </w:rPr>
              <w:t xml:space="preserve">Power Moonroof </w:t>
            </w:r>
            <w:r w:rsidRPr="00105574">
              <w:rPr>
                <w:rStyle w:val="Wers"/>
                <w:vanish w:val="0"/>
                <w:rPrChange w:id="146" w:author="Sai Raj Deep Thikkisetty" w:date="2024-07-01T14:47:00Z">
                  <w:rPr>
                    <w:rStyle w:val="Wers"/>
                  </w:rPr>
                </w:rPrChange>
              </w:rPr>
              <w:t>A1GAB</w:t>
            </w:r>
          </w:p>
          <w:p w14:paraId="4E12F09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Requires Convenience Package (96P)</w:t>
            </w:r>
            <w:r w:rsidRPr="00105574">
              <w:rPr>
                <w:rStyle w:val="PWTTableTitle"/>
                <w:noProof/>
                <w:sz w:val="14"/>
              </w:rPr>
              <w:t xml:space="preserve"> </w:t>
            </w:r>
            <w:r w:rsidRPr="00105574">
              <w:rPr>
                <w:rStyle w:val="Wers"/>
                <w:vanish w:val="0"/>
                <w:sz w:val="14"/>
                <w:rPrChange w:id="147" w:author="Sai Raj Deep Thikkisetty" w:date="2024-07-01T14:47:00Z">
                  <w:rPr>
                    <w:rStyle w:val="Wers"/>
                    <w:sz w:val="14"/>
                  </w:rPr>
                </w:rPrChange>
              </w:rPr>
              <w:t>AALAP</w:t>
            </w:r>
          </w:p>
        </w:tc>
        <w:tc>
          <w:tcPr>
            <w:tcW w:w="864" w:type="dxa"/>
            <w:shd w:val="clear" w:color="auto" w:fill="auto"/>
            <w:vAlign w:val="center"/>
          </w:tcPr>
          <w:p w14:paraId="47A55A67" w14:textId="77777777" w:rsidR="00307CAD" w:rsidRPr="00105574" w:rsidRDefault="00307CAD" w:rsidP="005C57C9">
            <w:pPr>
              <w:spacing w:line="180" w:lineRule="exact"/>
              <w:jc w:val="center"/>
              <w:rPr>
                <w:rFonts w:cs="Arial"/>
                <w:b/>
                <w:bCs/>
                <w:noProof/>
                <w:sz w:val="16"/>
              </w:rPr>
            </w:pPr>
            <w:r w:rsidRPr="00105574">
              <w:rPr>
                <w:rFonts w:cs="Arial"/>
                <w:b/>
                <w:bCs/>
                <w:noProof/>
                <w:sz w:val="16"/>
              </w:rPr>
              <w:t>17B</w:t>
            </w:r>
          </w:p>
        </w:tc>
        <w:tc>
          <w:tcPr>
            <w:tcW w:w="2520" w:type="dxa"/>
            <w:shd w:val="clear" w:color="auto" w:fill="auto"/>
            <w:vAlign w:val="center"/>
          </w:tcPr>
          <w:p w14:paraId="2D89F111"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78B8FC8D" w14:textId="77777777" w:rsidTr="005C57C9">
        <w:trPr>
          <w:cantSplit/>
          <w:jc w:val="center"/>
        </w:trPr>
        <w:tc>
          <w:tcPr>
            <w:tcW w:w="7200" w:type="dxa"/>
            <w:shd w:val="clear" w:color="auto" w:fill="auto"/>
            <w:vAlign w:val="center"/>
          </w:tcPr>
          <w:p w14:paraId="20804C91" w14:textId="77777777" w:rsidR="00307CAD" w:rsidRPr="00105574" w:rsidRDefault="00307CAD" w:rsidP="005C57C9">
            <w:pPr>
              <w:pStyle w:val="RSRowData8p9l"/>
              <w:spacing w:after="0"/>
              <w:rPr>
                <w:noProof/>
                <w:szCs w:val="16"/>
              </w:rPr>
            </w:pPr>
            <w:r w:rsidRPr="00105574">
              <w:rPr>
                <w:noProof/>
              </w:rPr>
              <w:t>Cargo Management System (Shelf/Divider/Table)</w:t>
            </w:r>
            <w:r w:rsidRPr="00105574">
              <w:rPr>
                <w:rStyle w:val="Wers"/>
                <w:vanish w:val="0"/>
                <w:szCs w:val="16"/>
                <w:rPrChange w:id="148" w:author="Sai Raj Deep Thikkisetty" w:date="2024-07-01T14:47:00Z">
                  <w:rPr>
                    <w:rStyle w:val="Wers"/>
                    <w:szCs w:val="16"/>
                  </w:rPr>
                </w:rPrChange>
              </w:rPr>
              <w:t>BDCAF</w:t>
            </w:r>
          </w:p>
          <w:p w14:paraId="7506184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Included in Black Diamond Off-Road Package (67C) </w:t>
            </w:r>
            <w:r w:rsidRPr="00105574">
              <w:rPr>
                <w:rStyle w:val="Wers"/>
                <w:vanish w:val="0"/>
                <w:sz w:val="14"/>
                <w:rPrChange w:id="149" w:author="Sai Raj Deep Thikkisetty" w:date="2024-07-01T14:47:00Z">
                  <w:rPr>
                    <w:rStyle w:val="Wers"/>
                    <w:sz w:val="14"/>
                  </w:rPr>
                </w:rPrChange>
              </w:rPr>
              <w:t>AACVC</w:t>
            </w:r>
          </w:p>
        </w:tc>
        <w:tc>
          <w:tcPr>
            <w:tcW w:w="864" w:type="dxa"/>
            <w:shd w:val="clear" w:color="auto" w:fill="auto"/>
            <w:vAlign w:val="center"/>
          </w:tcPr>
          <w:p w14:paraId="05DF9367" w14:textId="77777777" w:rsidR="00307CAD" w:rsidRPr="00105574" w:rsidRDefault="00307CAD" w:rsidP="005C57C9">
            <w:pPr>
              <w:spacing w:line="180" w:lineRule="exact"/>
              <w:jc w:val="center"/>
              <w:rPr>
                <w:rFonts w:cs="Arial"/>
                <w:b/>
                <w:bCs/>
                <w:noProof/>
                <w:sz w:val="16"/>
              </w:rPr>
            </w:pPr>
            <w:r w:rsidRPr="00105574">
              <w:rPr>
                <w:rFonts w:cs="Arial"/>
                <w:b/>
                <w:bCs/>
                <w:noProof/>
                <w:sz w:val="16"/>
              </w:rPr>
              <w:t>90A</w:t>
            </w:r>
          </w:p>
        </w:tc>
        <w:tc>
          <w:tcPr>
            <w:tcW w:w="2520" w:type="dxa"/>
            <w:shd w:val="clear" w:color="auto" w:fill="auto"/>
            <w:vAlign w:val="center"/>
          </w:tcPr>
          <w:p w14:paraId="6D267DE7" w14:textId="77777777" w:rsidR="00307CAD" w:rsidRPr="00105574" w:rsidRDefault="00307CAD" w:rsidP="005C57C9">
            <w:pPr>
              <w:spacing w:line="180" w:lineRule="exact"/>
              <w:jc w:val="center"/>
              <w:rPr>
                <w:noProof/>
                <w:sz w:val="16"/>
              </w:rPr>
            </w:pPr>
            <w:r w:rsidRPr="00105574">
              <w:rPr>
                <w:noProof/>
                <w:sz w:val="16"/>
              </w:rPr>
              <w:t>O/I</w:t>
            </w:r>
          </w:p>
        </w:tc>
      </w:tr>
      <w:tr w:rsidR="00307CAD" w:rsidRPr="00105574" w14:paraId="4AEBE325" w14:textId="77777777" w:rsidTr="005C57C9">
        <w:trPr>
          <w:cantSplit/>
          <w:jc w:val="center"/>
        </w:trPr>
        <w:tc>
          <w:tcPr>
            <w:tcW w:w="7200" w:type="dxa"/>
            <w:shd w:val="clear" w:color="auto" w:fill="auto"/>
            <w:vAlign w:val="center"/>
          </w:tcPr>
          <w:p w14:paraId="6BBDB451" w14:textId="77777777" w:rsidR="00307CAD" w:rsidRPr="00105574" w:rsidRDefault="00307CAD" w:rsidP="005C57C9">
            <w:pPr>
              <w:pStyle w:val="RSRowData8p9l"/>
              <w:rPr>
                <w:noProof/>
              </w:rPr>
            </w:pPr>
            <w:r w:rsidRPr="00105574">
              <w:rPr>
                <w:noProof/>
              </w:rPr>
              <w:t>Azure Gray Metallic Tri-Coat</w:t>
            </w:r>
            <w:bookmarkStart w:id="150" w:name="_Ref154083770"/>
            <w:r w:rsidRPr="00105574">
              <w:rPr>
                <w:rStyle w:val="FootnoteReference"/>
                <w:noProof/>
              </w:rPr>
              <w:footnoteReference w:id="6"/>
            </w:r>
            <w:bookmarkEnd w:id="150"/>
            <w:r w:rsidRPr="00105574">
              <w:rPr>
                <w:noProof/>
              </w:rPr>
              <w:t xml:space="preserve"> </w:t>
            </w:r>
            <w:r w:rsidRPr="00105574">
              <w:rPr>
                <w:rStyle w:val="Wers"/>
                <w:vanish w:val="0"/>
                <w:rPrChange w:id="151" w:author="Sai Raj Deep Thikkisetty" w:date="2024-07-01T14:47:00Z">
                  <w:rPr>
                    <w:rStyle w:val="Wers"/>
                  </w:rPr>
                </w:rPrChange>
              </w:rPr>
              <w:t>PN4KJ</w:t>
            </w:r>
          </w:p>
        </w:tc>
        <w:tc>
          <w:tcPr>
            <w:tcW w:w="864" w:type="dxa"/>
            <w:shd w:val="clear" w:color="auto" w:fill="auto"/>
            <w:vAlign w:val="center"/>
          </w:tcPr>
          <w:p w14:paraId="67BB7472" w14:textId="77777777" w:rsidR="00307CAD" w:rsidRPr="00105574" w:rsidRDefault="00307CAD" w:rsidP="005C57C9">
            <w:pPr>
              <w:spacing w:line="180" w:lineRule="exact"/>
              <w:jc w:val="center"/>
              <w:rPr>
                <w:rFonts w:cs="Arial"/>
                <w:b/>
                <w:bCs/>
                <w:noProof/>
                <w:sz w:val="16"/>
              </w:rPr>
            </w:pPr>
            <w:r w:rsidRPr="00105574">
              <w:rPr>
                <w:rFonts w:cs="Arial"/>
                <w:b/>
                <w:bCs/>
                <w:noProof/>
                <w:sz w:val="16"/>
              </w:rPr>
              <w:t>G4</w:t>
            </w:r>
          </w:p>
        </w:tc>
        <w:tc>
          <w:tcPr>
            <w:tcW w:w="2520" w:type="dxa"/>
            <w:shd w:val="clear" w:color="auto" w:fill="auto"/>
            <w:vAlign w:val="center"/>
          </w:tcPr>
          <w:p w14:paraId="1D6F1E58"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21A13257" w14:textId="77777777" w:rsidTr="005C57C9">
        <w:trPr>
          <w:cantSplit/>
          <w:jc w:val="center"/>
        </w:trPr>
        <w:tc>
          <w:tcPr>
            <w:tcW w:w="7200" w:type="dxa"/>
            <w:shd w:val="clear" w:color="auto" w:fill="auto"/>
            <w:vAlign w:val="center"/>
          </w:tcPr>
          <w:p w14:paraId="5675DFBA" w14:textId="77777777" w:rsidR="00307CAD" w:rsidRPr="00105574" w:rsidRDefault="00307CAD" w:rsidP="005C57C9">
            <w:pPr>
              <w:spacing w:before="32" w:after="32" w:line="180" w:lineRule="exact"/>
              <w:ind w:left="360" w:hanging="144"/>
              <w:rPr>
                <w:noProof/>
                <w:sz w:val="16"/>
              </w:rPr>
            </w:pPr>
            <w:r w:rsidRPr="00105574">
              <w:rPr>
                <w:noProof/>
                <w:sz w:val="16"/>
              </w:rPr>
              <w:sym w:font="Wingdings" w:char="00AB"/>
            </w:r>
            <w:r w:rsidRPr="00105574">
              <w:rPr>
                <w:noProof/>
                <w:sz w:val="16"/>
              </w:rPr>
              <w:t>Ruby Red Metallic Tinted Clearcoat</w:t>
            </w:r>
            <w:r w:rsidRPr="00105574">
              <w:rPr>
                <w:noProof/>
                <w:sz w:val="16"/>
              </w:rPr>
              <w:fldChar w:fldCharType="begin"/>
            </w:r>
            <w:r w:rsidRPr="00105574">
              <w:rPr>
                <w:noProof/>
                <w:sz w:val="16"/>
              </w:rPr>
              <w:instrText xml:space="preserve"> NOTEREF _Ref154083770 \f \h </w:instrText>
            </w:r>
            <w:r w:rsidRPr="00105574">
              <w:rPr>
                <w:noProof/>
                <w:sz w:val="16"/>
              </w:rPr>
            </w:r>
            <w:r w:rsidR="00105574">
              <w:rPr>
                <w:noProof/>
                <w:sz w:val="16"/>
              </w:rPr>
              <w:instrText xml:space="preserve"> \* MERGEFORMAT </w:instrText>
            </w:r>
            <w:r w:rsidRPr="00105574">
              <w:rPr>
                <w:noProof/>
                <w:sz w:val="16"/>
              </w:rPr>
              <w:fldChar w:fldCharType="separate"/>
            </w:r>
            <w:r w:rsidRPr="00105574">
              <w:rPr>
                <w:rStyle w:val="FootnoteReference"/>
                <w:noProof/>
                <w:sz w:val="16"/>
              </w:rPr>
              <w:t>1</w:t>
            </w:r>
            <w:r w:rsidRPr="00105574">
              <w:rPr>
                <w:noProof/>
                <w:sz w:val="16"/>
              </w:rPr>
              <w:fldChar w:fldCharType="end"/>
            </w:r>
            <w:r w:rsidRPr="00105574">
              <w:rPr>
                <w:rStyle w:val="PWTTableTitle"/>
                <w:b/>
                <w:noProof/>
                <w:sz w:val="16"/>
              </w:rPr>
              <w:t xml:space="preserve"> </w:t>
            </w:r>
            <w:r w:rsidRPr="00105574">
              <w:rPr>
                <w:rStyle w:val="Wers"/>
                <w:b/>
                <w:vanish w:val="0"/>
                <w:sz w:val="16"/>
                <w:rPrChange w:id="152" w:author="Sai Raj Deep Thikkisetty" w:date="2024-07-01T14:47:00Z">
                  <w:rPr>
                    <w:rStyle w:val="Wers"/>
                    <w:b/>
                    <w:sz w:val="16"/>
                  </w:rPr>
                </w:rPrChange>
              </w:rPr>
              <w:t>PNEAM</w:t>
            </w:r>
          </w:p>
        </w:tc>
        <w:tc>
          <w:tcPr>
            <w:tcW w:w="864" w:type="dxa"/>
            <w:shd w:val="clear" w:color="auto" w:fill="auto"/>
            <w:vAlign w:val="center"/>
          </w:tcPr>
          <w:p w14:paraId="0314C1E2" w14:textId="77777777" w:rsidR="00307CAD" w:rsidRPr="00105574" w:rsidRDefault="00307CAD" w:rsidP="005C57C9">
            <w:pPr>
              <w:spacing w:line="180" w:lineRule="exact"/>
              <w:jc w:val="center"/>
              <w:rPr>
                <w:rFonts w:cs="Arial"/>
                <w:b/>
                <w:bCs/>
                <w:noProof/>
                <w:sz w:val="16"/>
              </w:rPr>
            </w:pPr>
            <w:r w:rsidRPr="00105574">
              <w:rPr>
                <w:rFonts w:cs="Arial"/>
                <w:b/>
                <w:bCs/>
                <w:noProof/>
                <w:sz w:val="16"/>
              </w:rPr>
              <w:t>RR</w:t>
            </w:r>
          </w:p>
        </w:tc>
        <w:tc>
          <w:tcPr>
            <w:tcW w:w="2520" w:type="dxa"/>
            <w:shd w:val="clear" w:color="auto" w:fill="auto"/>
            <w:vAlign w:val="center"/>
          </w:tcPr>
          <w:p w14:paraId="4E5EB060"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0A85E6D" w14:textId="77777777" w:rsidTr="005C57C9">
        <w:trPr>
          <w:cantSplit/>
          <w:jc w:val="center"/>
        </w:trPr>
        <w:tc>
          <w:tcPr>
            <w:tcW w:w="7200" w:type="dxa"/>
            <w:tcBorders>
              <w:bottom w:val="single" w:sz="2" w:space="0" w:color="auto"/>
            </w:tcBorders>
            <w:shd w:val="clear" w:color="auto" w:fill="auto"/>
            <w:vAlign w:val="center"/>
          </w:tcPr>
          <w:p w14:paraId="4014E775" w14:textId="77777777" w:rsidR="00307CAD" w:rsidRPr="00105574" w:rsidRDefault="00307CAD" w:rsidP="005C57C9">
            <w:pPr>
              <w:pStyle w:val="RSRowData8p9l"/>
              <w:spacing w:after="0"/>
              <w:rPr>
                <w:noProof/>
              </w:rPr>
            </w:pPr>
            <w:r w:rsidRPr="00105574">
              <w:rPr>
                <w:noProof/>
              </w:rPr>
              <w:lastRenderedPageBreak/>
              <w:t xml:space="preserve">Front License Plate Bracket </w:t>
            </w:r>
            <w:r w:rsidRPr="00105574">
              <w:rPr>
                <w:rStyle w:val="SysDesc"/>
                <w:vanish w:val="0"/>
                <w:rPrChange w:id="153" w:author="Sai Raj Deep Thikkisetty" w:date="2024-07-01T14:47:00Z">
                  <w:rPr>
                    <w:rStyle w:val="SysDesc"/>
                  </w:rPr>
                </w:rPrChange>
              </w:rPr>
              <w:t>FRONT LICENSE PLATE BRACKET</w:t>
            </w:r>
            <w:r w:rsidRPr="00105574">
              <w:rPr>
                <w:rStyle w:val="Wers"/>
                <w:vanish w:val="0"/>
                <w:rPrChange w:id="154" w:author="Sai Raj Deep Thikkisetty" w:date="2024-07-01T14:47:00Z">
                  <w:rPr>
                    <w:rStyle w:val="Wers"/>
                  </w:rPr>
                </w:rPrChange>
              </w:rPr>
              <w:t>CLVAB</w:t>
            </w:r>
          </w:p>
          <w:p w14:paraId="7D0041A7"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See “Emissions” section for additional information</w:t>
            </w:r>
          </w:p>
        </w:tc>
        <w:tc>
          <w:tcPr>
            <w:tcW w:w="864" w:type="dxa"/>
            <w:tcBorders>
              <w:bottom w:val="single" w:sz="2" w:space="0" w:color="auto"/>
            </w:tcBorders>
            <w:shd w:val="clear" w:color="auto" w:fill="auto"/>
            <w:vAlign w:val="center"/>
          </w:tcPr>
          <w:p w14:paraId="0DE38ED2" w14:textId="77777777" w:rsidR="00307CAD" w:rsidRPr="00105574" w:rsidRDefault="00307CAD" w:rsidP="005C57C9">
            <w:pPr>
              <w:spacing w:line="180" w:lineRule="exact"/>
              <w:jc w:val="center"/>
              <w:rPr>
                <w:rFonts w:cs="Arial"/>
                <w:b/>
                <w:bCs/>
                <w:noProof/>
                <w:sz w:val="16"/>
              </w:rPr>
            </w:pPr>
            <w:r w:rsidRPr="00105574">
              <w:rPr>
                <w:rFonts w:cs="Arial"/>
                <w:b/>
                <w:bCs/>
                <w:noProof/>
                <w:sz w:val="16"/>
              </w:rPr>
              <w:t>153</w:t>
            </w:r>
          </w:p>
        </w:tc>
        <w:tc>
          <w:tcPr>
            <w:tcW w:w="2520" w:type="dxa"/>
            <w:tcBorders>
              <w:bottom w:val="single" w:sz="2" w:space="0" w:color="auto"/>
            </w:tcBorders>
            <w:shd w:val="clear" w:color="auto" w:fill="auto"/>
            <w:vAlign w:val="center"/>
          </w:tcPr>
          <w:p w14:paraId="6DEAB82C"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0AC73D7" w14:textId="77777777" w:rsidTr="005C57C9">
        <w:trPr>
          <w:cantSplit/>
          <w:jc w:val="center"/>
        </w:trPr>
        <w:tc>
          <w:tcPr>
            <w:tcW w:w="7200" w:type="dxa"/>
            <w:shd w:val="solid" w:color="auto" w:fill="auto"/>
            <w:vAlign w:val="center"/>
          </w:tcPr>
          <w:p w14:paraId="363B71E9" w14:textId="77777777" w:rsidR="00307CAD" w:rsidRPr="00105574" w:rsidRDefault="00307CAD" w:rsidP="005C57C9">
            <w:pPr>
              <w:pStyle w:val="RSHeadData8p9l"/>
              <w:keepLines/>
              <w:rPr>
                <w:noProof/>
              </w:rPr>
            </w:pPr>
            <w:r w:rsidRPr="00105574">
              <w:rPr>
                <w:noProof/>
              </w:rPr>
              <w:t xml:space="preserve">Equipment Group </w:t>
            </w:r>
            <w:r w:rsidRPr="00105574">
              <w:rPr>
                <w:rStyle w:val="Wers"/>
                <w:b w:val="0"/>
                <w:vanish w:val="0"/>
                <w:rPrChange w:id="155" w:author="Sai Raj Deep Thikkisetty" w:date="2024-07-01T14:47:00Z">
                  <w:rPr>
                    <w:rStyle w:val="Wers"/>
                    <w:b w:val="0"/>
                  </w:rPr>
                </w:rPrChange>
              </w:rPr>
              <w:t>YZBBA</w:t>
            </w:r>
          </w:p>
        </w:tc>
        <w:tc>
          <w:tcPr>
            <w:tcW w:w="864" w:type="dxa"/>
            <w:shd w:val="solid" w:color="auto" w:fill="auto"/>
            <w:vAlign w:val="center"/>
          </w:tcPr>
          <w:p w14:paraId="218DCA38" w14:textId="77777777" w:rsidR="00307CAD" w:rsidRPr="00105574" w:rsidRDefault="00307CAD" w:rsidP="005C57C9">
            <w:pPr>
              <w:keepNext/>
              <w:keepLines/>
              <w:spacing w:line="180" w:lineRule="exact"/>
              <w:jc w:val="center"/>
              <w:rPr>
                <w:rFonts w:cs="Arial"/>
                <w:b/>
                <w:bCs/>
                <w:noProof/>
                <w:sz w:val="16"/>
              </w:rPr>
            </w:pPr>
          </w:p>
        </w:tc>
        <w:tc>
          <w:tcPr>
            <w:tcW w:w="2520" w:type="dxa"/>
            <w:shd w:val="solid" w:color="auto" w:fill="auto"/>
            <w:vAlign w:val="center"/>
          </w:tcPr>
          <w:p w14:paraId="57938043" w14:textId="77777777" w:rsidR="00307CAD" w:rsidRPr="00105574" w:rsidRDefault="00307CAD" w:rsidP="005C57C9">
            <w:pPr>
              <w:keepNext/>
              <w:keepLines/>
              <w:spacing w:line="180" w:lineRule="exact"/>
              <w:jc w:val="center"/>
              <w:rPr>
                <w:b/>
                <w:noProof/>
                <w:sz w:val="16"/>
              </w:rPr>
            </w:pPr>
            <w:r w:rsidRPr="00105574">
              <w:rPr>
                <w:b/>
                <w:noProof/>
                <w:sz w:val="16"/>
              </w:rPr>
              <w:t>Standard Package (200A)</w:t>
            </w:r>
          </w:p>
        </w:tc>
      </w:tr>
      <w:tr w:rsidR="00307CAD" w:rsidRPr="00105574" w14:paraId="1EF39E24" w14:textId="77777777" w:rsidTr="005C57C9">
        <w:trPr>
          <w:cantSplit/>
          <w:jc w:val="center"/>
        </w:trPr>
        <w:tc>
          <w:tcPr>
            <w:tcW w:w="10584" w:type="dxa"/>
            <w:gridSpan w:val="3"/>
            <w:tcBorders>
              <w:top w:val="single" w:sz="2" w:space="0" w:color="auto"/>
              <w:bottom w:val="single" w:sz="2" w:space="0" w:color="auto"/>
            </w:tcBorders>
            <w:shd w:val="clear" w:color="auto" w:fill="CCCCCC"/>
            <w:vAlign w:val="center"/>
          </w:tcPr>
          <w:p w14:paraId="02E4CF5C" w14:textId="77777777" w:rsidR="00307CAD" w:rsidRPr="00105574" w:rsidRDefault="00307CAD" w:rsidP="005C57C9">
            <w:pPr>
              <w:pStyle w:val="RSHeadData8p9l"/>
              <w:rPr>
                <w:noProof/>
              </w:rPr>
            </w:pPr>
            <w:r w:rsidRPr="00105574">
              <w:rPr>
                <w:noProof/>
              </w:rPr>
              <w:t>Free Standing Packages &amp; Options (FSO) (continued)</w:t>
            </w:r>
          </w:p>
        </w:tc>
      </w:tr>
      <w:tr w:rsidR="00307CAD" w:rsidRPr="00105574" w14:paraId="0C562476" w14:textId="77777777" w:rsidTr="005C57C9">
        <w:trPr>
          <w:cantSplit/>
          <w:jc w:val="center"/>
        </w:trPr>
        <w:tc>
          <w:tcPr>
            <w:tcW w:w="7200" w:type="dxa"/>
            <w:tcBorders>
              <w:top w:val="single" w:sz="2" w:space="0" w:color="auto"/>
            </w:tcBorders>
            <w:shd w:val="clear" w:color="auto" w:fill="auto"/>
            <w:vAlign w:val="center"/>
          </w:tcPr>
          <w:p w14:paraId="03069AE2" w14:textId="77777777" w:rsidR="00307CAD" w:rsidRPr="00105574" w:rsidRDefault="00307CAD" w:rsidP="005C57C9">
            <w:pPr>
              <w:pStyle w:val="RSRowData8p9l"/>
              <w:rPr>
                <w:noProof/>
              </w:rPr>
            </w:pPr>
            <w:r w:rsidRPr="00105574">
              <w:rPr>
                <w:noProof/>
              </w:rPr>
              <w:t xml:space="preserve">Engine Block Heater </w:t>
            </w:r>
            <w:r w:rsidRPr="00105574">
              <w:rPr>
                <w:rStyle w:val="SysDesc"/>
                <w:vanish w:val="0"/>
                <w:rPrChange w:id="156" w:author="Sai Raj Deep Thikkisetty" w:date="2024-07-01T14:47:00Z">
                  <w:rPr>
                    <w:rStyle w:val="SysDesc"/>
                  </w:rPr>
                </w:rPrChange>
              </w:rPr>
              <w:t>ENGINE BLOCK HEATER</w:t>
            </w:r>
            <w:r w:rsidRPr="00105574">
              <w:rPr>
                <w:rStyle w:val="Wers"/>
                <w:vanish w:val="0"/>
                <w:rPrChange w:id="157" w:author="Sai Raj Deep Thikkisetty" w:date="2024-07-01T14:47:00Z">
                  <w:rPr>
                    <w:rStyle w:val="Wers"/>
                  </w:rPr>
                </w:rPrChange>
              </w:rPr>
              <w:t>DEBAF/DAQAB</w:t>
            </w:r>
          </w:p>
        </w:tc>
        <w:tc>
          <w:tcPr>
            <w:tcW w:w="864" w:type="dxa"/>
            <w:tcBorders>
              <w:top w:val="single" w:sz="2" w:space="0" w:color="auto"/>
            </w:tcBorders>
            <w:shd w:val="clear" w:color="auto" w:fill="auto"/>
            <w:vAlign w:val="center"/>
          </w:tcPr>
          <w:p w14:paraId="2F708560" w14:textId="77777777" w:rsidR="00307CAD" w:rsidRPr="00105574" w:rsidRDefault="00307CAD" w:rsidP="005C57C9">
            <w:pPr>
              <w:spacing w:line="180" w:lineRule="exact"/>
              <w:jc w:val="center"/>
              <w:rPr>
                <w:rFonts w:cs="Arial"/>
                <w:b/>
                <w:bCs/>
                <w:noProof/>
                <w:sz w:val="16"/>
              </w:rPr>
            </w:pPr>
            <w:r w:rsidRPr="00105574">
              <w:rPr>
                <w:b/>
                <w:noProof/>
                <w:sz w:val="16"/>
              </w:rPr>
              <w:t>41H</w:t>
            </w:r>
          </w:p>
        </w:tc>
        <w:tc>
          <w:tcPr>
            <w:tcW w:w="2520" w:type="dxa"/>
            <w:tcBorders>
              <w:top w:val="single" w:sz="2" w:space="0" w:color="auto"/>
            </w:tcBorders>
            <w:shd w:val="clear" w:color="auto" w:fill="auto"/>
            <w:vAlign w:val="center"/>
          </w:tcPr>
          <w:p w14:paraId="0AB99357"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1A2573D1" w14:textId="77777777" w:rsidTr="005C57C9">
        <w:trPr>
          <w:cantSplit/>
          <w:jc w:val="center"/>
        </w:trPr>
        <w:tc>
          <w:tcPr>
            <w:tcW w:w="10584" w:type="dxa"/>
            <w:gridSpan w:val="3"/>
            <w:shd w:val="clear" w:color="auto" w:fill="CCCCCC"/>
          </w:tcPr>
          <w:p w14:paraId="5FC16AA7" w14:textId="77777777" w:rsidR="00307CAD" w:rsidRPr="00105574" w:rsidRDefault="00307CAD" w:rsidP="005C57C9">
            <w:pPr>
              <w:pStyle w:val="RSHeadData8p9l"/>
              <w:rPr>
                <w:noProof/>
              </w:rPr>
            </w:pPr>
            <w:r w:rsidRPr="00105574">
              <w:rPr>
                <w:noProof/>
              </w:rPr>
              <w:t>Ford Accessories (Custom Accessories, Pre-Installed)</w:t>
            </w:r>
          </w:p>
        </w:tc>
      </w:tr>
      <w:tr w:rsidR="00307CAD" w:rsidRPr="00105574" w14:paraId="50F20A35" w14:textId="77777777" w:rsidTr="005C57C9">
        <w:trPr>
          <w:cantSplit/>
          <w:jc w:val="center"/>
        </w:trPr>
        <w:tc>
          <w:tcPr>
            <w:tcW w:w="7200" w:type="dxa"/>
            <w:shd w:val="clear" w:color="auto" w:fill="auto"/>
            <w:vAlign w:val="center"/>
          </w:tcPr>
          <w:p w14:paraId="29D8E907" w14:textId="77777777" w:rsidR="00307CAD" w:rsidRPr="00105574" w:rsidRDefault="00307CAD" w:rsidP="005C57C9">
            <w:pPr>
              <w:pStyle w:val="RSRowData8p9l"/>
              <w:spacing w:after="0"/>
              <w:rPr>
                <w:noProof/>
              </w:rPr>
            </w:pPr>
            <w:r w:rsidRPr="00105574">
              <w:rPr>
                <w:noProof/>
              </w:rPr>
              <w:t xml:space="preserve">Floor Liners, Front and Rear (without Carpet Mats) </w:t>
            </w:r>
            <w:r w:rsidRPr="00105574">
              <w:rPr>
                <w:rStyle w:val="SysDesc"/>
                <w:vanish w:val="0"/>
                <w:rPrChange w:id="158" w:author="Sai Raj Deep Thikkisetty" w:date="2024-07-01T14:47:00Z">
                  <w:rPr>
                    <w:rStyle w:val="SysDesc"/>
                  </w:rPr>
                </w:rPrChange>
              </w:rPr>
              <w:t>FLOOR LINER FRT AND RR</w:t>
            </w:r>
            <w:r w:rsidRPr="00105574">
              <w:rPr>
                <w:rStyle w:val="Wers"/>
                <w:vanish w:val="0"/>
                <w:rPrChange w:id="159" w:author="Sai Raj Deep Thikkisetty" w:date="2024-07-01T14:47:00Z">
                  <w:rPr>
                    <w:rStyle w:val="Wers"/>
                  </w:rPr>
                </w:rPrChange>
              </w:rPr>
              <w:t>BAYAC</w:t>
            </w:r>
          </w:p>
          <w:p w14:paraId="01706BB1"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Included Black Appearance Package (67G) </w:t>
            </w:r>
            <w:r w:rsidRPr="00105574">
              <w:rPr>
                <w:rStyle w:val="Wers"/>
                <w:vanish w:val="0"/>
                <w:sz w:val="14"/>
                <w:szCs w:val="14"/>
                <w:rPrChange w:id="160" w:author="Sai Raj Deep Thikkisetty" w:date="2024-07-01T14:47:00Z">
                  <w:rPr>
                    <w:rStyle w:val="Wers"/>
                    <w:sz w:val="14"/>
                    <w:szCs w:val="14"/>
                  </w:rPr>
                </w:rPrChange>
              </w:rPr>
              <w:t>AACFG</w:t>
            </w:r>
          </w:p>
        </w:tc>
        <w:tc>
          <w:tcPr>
            <w:tcW w:w="864" w:type="dxa"/>
            <w:shd w:val="clear" w:color="auto" w:fill="auto"/>
            <w:vAlign w:val="center"/>
          </w:tcPr>
          <w:p w14:paraId="50E016FA" w14:textId="77777777" w:rsidR="00307CAD" w:rsidRPr="00105574" w:rsidRDefault="00307CAD" w:rsidP="005C57C9">
            <w:pPr>
              <w:spacing w:line="180" w:lineRule="exact"/>
              <w:jc w:val="center"/>
              <w:rPr>
                <w:rFonts w:cs="Arial"/>
                <w:b/>
                <w:bCs/>
                <w:noProof/>
                <w:sz w:val="16"/>
              </w:rPr>
            </w:pPr>
            <w:r w:rsidRPr="00105574">
              <w:rPr>
                <w:rFonts w:cs="Arial"/>
                <w:b/>
                <w:bCs/>
                <w:noProof/>
                <w:sz w:val="16"/>
              </w:rPr>
              <w:t>50C</w:t>
            </w:r>
          </w:p>
        </w:tc>
        <w:tc>
          <w:tcPr>
            <w:tcW w:w="2520" w:type="dxa"/>
            <w:shd w:val="clear" w:color="auto" w:fill="auto"/>
            <w:vAlign w:val="center"/>
          </w:tcPr>
          <w:p w14:paraId="3FDE5F12" w14:textId="77777777" w:rsidR="00307CAD" w:rsidRPr="00105574" w:rsidRDefault="00307CAD" w:rsidP="005C57C9">
            <w:pPr>
              <w:spacing w:line="180" w:lineRule="exact"/>
              <w:jc w:val="center"/>
              <w:rPr>
                <w:rFonts w:cs="Arial"/>
                <w:noProof/>
                <w:sz w:val="16"/>
              </w:rPr>
            </w:pPr>
            <w:r w:rsidRPr="00105574">
              <w:rPr>
                <w:rFonts w:cs="Arial"/>
                <w:noProof/>
                <w:sz w:val="16"/>
              </w:rPr>
              <w:t>O/I</w:t>
            </w:r>
          </w:p>
        </w:tc>
      </w:tr>
      <w:tr w:rsidR="00307CAD" w:rsidRPr="00105574" w14:paraId="221D6543" w14:textId="77777777" w:rsidTr="005C57C9">
        <w:trPr>
          <w:cantSplit/>
          <w:jc w:val="center"/>
        </w:trPr>
        <w:tc>
          <w:tcPr>
            <w:tcW w:w="7200" w:type="dxa"/>
            <w:shd w:val="clear" w:color="auto" w:fill="auto"/>
            <w:vAlign w:val="center"/>
          </w:tcPr>
          <w:p w14:paraId="707E76D5" w14:textId="77777777" w:rsidR="00307CAD" w:rsidRPr="00105574" w:rsidRDefault="00307CAD" w:rsidP="005C57C9">
            <w:pPr>
              <w:pStyle w:val="RSRowData8p9l"/>
              <w:spacing w:after="0"/>
              <w:rPr>
                <w:noProof/>
              </w:rPr>
            </w:pPr>
            <w:r w:rsidRPr="00105574">
              <w:rPr>
                <w:rFonts w:cs="Arial"/>
                <w:noProof/>
              </w:rPr>
              <w:t xml:space="preserve">Cargo Mat </w:t>
            </w:r>
            <w:r w:rsidRPr="00105574">
              <w:rPr>
                <w:rStyle w:val="SysDesc"/>
                <w:vanish w:val="0"/>
                <w:rPrChange w:id="161" w:author="Sai Raj Deep Thikkisetty" w:date="2024-07-01T14:47:00Z">
                  <w:rPr>
                    <w:rStyle w:val="SysDesc"/>
                  </w:rPr>
                </w:rPrChange>
              </w:rPr>
              <w:t>CARGO MAT</w:t>
            </w:r>
            <w:r w:rsidRPr="00105574">
              <w:rPr>
                <w:rStyle w:val="Wers"/>
                <w:vanish w:val="0"/>
                <w:rPrChange w:id="162" w:author="Sai Raj Deep Thikkisetty" w:date="2024-07-01T14:47:00Z">
                  <w:rPr>
                    <w:rStyle w:val="Wers"/>
                  </w:rPr>
                </w:rPrChange>
              </w:rPr>
              <w:t>A6ZAB</w:t>
            </w:r>
          </w:p>
          <w:p w14:paraId="3EA1B294"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Included in Black Appearance Package (67G) and Black Diamond Off-Road Package (67C) </w:t>
            </w:r>
            <w:r w:rsidRPr="00105574">
              <w:rPr>
                <w:rStyle w:val="Wers"/>
                <w:vanish w:val="0"/>
                <w:sz w:val="14"/>
                <w:szCs w:val="14"/>
                <w:rPrChange w:id="163" w:author="Sai Raj Deep Thikkisetty" w:date="2024-07-01T14:47:00Z">
                  <w:rPr>
                    <w:rStyle w:val="Wers"/>
                    <w:sz w:val="14"/>
                    <w:szCs w:val="14"/>
                  </w:rPr>
                </w:rPrChange>
              </w:rPr>
              <w:t>AACFG/</w:t>
            </w:r>
            <w:r w:rsidRPr="00105574">
              <w:rPr>
                <w:rStyle w:val="Wers"/>
                <w:vanish w:val="0"/>
                <w:sz w:val="14"/>
                <w:rPrChange w:id="164" w:author="Sai Raj Deep Thikkisetty" w:date="2024-07-01T14:47:00Z">
                  <w:rPr>
                    <w:rStyle w:val="Wers"/>
                    <w:sz w:val="14"/>
                  </w:rPr>
                </w:rPrChange>
              </w:rPr>
              <w:t>AACVC</w:t>
            </w:r>
          </w:p>
        </w:tc>
        <w:tc>
          <w:tcPr>
            <w:tcW w:w="864" w:type="dxa"/>
            <w:shd w:val="clear" w:color="auto" w:fill="auto"/>
            <w:vAlign w:val="center"/>
          </w:tcPr>
          <w:p w14:paraId="5C4CB281" w14:textId="77777777" w:rsidR="00307CAD" w:rsidRPr="00105574" w:rsidRDefault="00307CAD" w:rsidP="005C57C9">
            <w:pPr>
              <w:spacing w:line="180" w:lineRule="exact"/>
              <w:jc w:val="center"/>
              <w:rPr>
                <w:rFonts w:cs="Arial"/>
                <w:b/>
                <w:bCs/>
                <w:noProof/>
                <w:sz w:val="16"/>
              </w:rPr>
            </w:pPr>
            <w:r w:rsidRPr="00105574">
              <w:rPr>
                <w:rFonts w:cs="Arial"/>
                <w:b/>
                <w:bCs/>
                <w:noProof/>
                <w:sz w:val="16"/>
              </w:rPr>
              <w:t>51B</w:t>
            </w:r>
          </w:p>
        </w:tc>
        <w:tc>
          <w:tcPr>
            <w:tcW w:w="2520" w:type="dxa"/>
            <w:shd w:val="clear" w:color="auto" w:fill="auto"/>
            <w:vAlign w:val="center"/>
          </w:tcPr>
          <w:p w14:paraId="0568D76F" w14:textId="77777777" w:rsidR="00307CAD" w:rsidRPr="00105574" w:rsidRDefault="00307CAD" w:rsidP="005C57C9">
            <w:pPr>
              <w:spacing w:line="180" w:lineRule="exact"/>
              <w:jc w:val="center"/>
              <w:rPr>
                <w:rFonts w:cs="Arial"/>
                <w:noProof/>
                <w:sz w:val="16"/>
              </w:rPr>
            </w:pPr>
            <w:r w:rsidRPr="00105574">
              <w:rPr>
                <w:rFonts w:cs="Arial"/>
                <w:noProof/>
                <w:sz w:val="16"/>
              </w:rPr>
              <w:t>O/I</w:t>
            </w:r>
          </w:p>
        </w:tc>
      </w:tr>
      <w:tr w:rsidR="00307CAD" w:rsidRPr="00105574" w14:paraId="3C45AF33" w14:textId="77777777" w:rsidTr="005C57C9">
        <w:trPr>
          <w:cantSplit/>
          <w:jc w:val="center"/>
        </w:trPr>
        <w:tc>
          <w:tcPr>
            <w:tcW w:w="7200" w:type="dxa"/>
            <w:shd w:val="clear" w:color="auto" w:fill="auto"/>
            <w:vAlign w:val="center"/>
          </w:tcPr>
          <w:p w14:paraId="5CC28E0F" w14:textId="77777777" w:rsidR="00307CAD" w:rsidRPr="00105574" w:rsidRDefault="00307CAD" w:rsidP="005C57C9">
            <w:pPr>
              <w:pStyle w:val="RSRowData8p9l"/>
              <w:spacing w:after="0"/>
              <w:rPr>
                <w:noProof/>
              </w:rPr>
            </w:pPr>
            <w:r w:rsidRPr="00105574">
              <w:rPr>
                <w:rFonts w:cs="Arial"/>
                <w:noProof/>
              </w:rPr>
              <w:t xml:space="preserve">Front and Rear Splash Guards </w:t>
            </w:r>
            <w:r w:rsidRPr="00105574">
              <w:rPr>
                <w:rStyle w:val="SysDesc"/>
                <w:vanish w:val="0"/>
                <w:szCs w:val="20"/>
                <w:rPrChange w:id="165" w:author="Sai Raj Deep Thikkisetty" w:date="2024-07-01T14:47:00Z">
                  <w:rPr>
                    <w:rStyle w:val="SysDesc"/>
                    <w:szCs w:val="20"/>
                  </w:rPr>
                </w:rPrChange>
              </w:rPr>
              <w:t>FRT AND RR SPLASH GUARDS</w:t>
            </w:r>
            <w:r w:rsidRPr="00105574">
              <w:rPr>
                <w:rStyle w:val="Wers"/>
                <w:vanish w:val="0"/>
                <w:rPrChange w:id="166" w:author="Sai Raj Deep Thikkisetty" w:date="2024-07-01T14:47:00Z">
                  <w:rPr>
                    <w:rStyle w:val="Wers"/>
                  </w:rPr>
                </w:rPrChange>
              </w:rPr>
              <w:t>A3EAB/A1KAB</w:t>
            </w:r>
          </w:p>
          <w:p w14:paraId="2ED0C3A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Not available with Mudflaps Kit Front, Mudflaps Kit Rear, Mudflaps Kit Front &amp; Rear, or Fender Flare Kit I and II </w:t>
            </w:r>
            <w:r w:rsidRPr="00105574">
              <w:rPr>
                <w:rStyle w:val="Wers"/>
                <w:vanish w:val="0"/>
                <w:sz w:val="14"/>
                <w:rPrChange w:id="167" w:author="Sai Raj Deep Thikkisetty" w:date="2024-07-01T14:47:00Z">
                  <w:rPr>
                    <w:rStyle w:val="Wers"/>
                    <w:sz w:val="14"/>
                  </w:rPr>
                </w:rPrChange>
              </w:rPr>
              <w:t>FIMAC/FIMAD/FIMAE/B5BAB/B5BAE-A3EABisoptionalwithFIMAA+B5BAA</w:t>
            </w:r>
          </w:p>
        </w:tc>
        <w:tc>
          <w:tcPr>
            <w:tcW w:w="864" w:type="dxa"/>
            <w:shd w:val="clear" w:color="auto" w:fill="auto"/>
            <w:vAlign w:val="center"/>
          </w:tcPr>
          <w:p w14:paraId="19EF5861" w14:textId="77777777" w:rsidR="00307CAD" w:rsidRPr="00105574" w:rsidRDefault="00307CAD" w:rsidP="005C57C9">
            <w:pPr>
              <w:spacing w:line="180" w:lineRule="exact"/>
              <w:jc w:val="center"/>
              <w:rPr>
                <w:rFonts w:cs="Arial"/>
                <w:b/>
                <w:bCs/>
                <w:noProof/>
                <w:sz w:val="16"/>
              </w:rPr>
            </w:pPr>
            <w:r w:rsidRPr="00105574">
              <w:rPr>
                <w:rFonts w:cs="Arial"/>
                <w:b/>
                <w:bCs/>
                <w:noProof/>
                <w:sz w:val="16"/>
              </w:rPr>
              <w:t>63B</w:t>
            </w:r>
          </w:p>
        </w:tc>
        <w:tc>
          <w:tcPr>
            <w:tcW w:w="2520" w:type="dxa"/>
            <w:shd w:val="clear" w:color="auto" w:fill="auto"/>
            <w:vAlign w:val="center"/>
          </w:tcPr>
          <w:p w14:paraId="0E1E523D"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3C9D9AF9" w14:textId="77777777" w:rsidTr="005C57C9">
        <w:trPr>
          <w:cantSplit/>
          <w:jc w:val="center"/>
        </w:trPr>
        <w:tc>
          <w:tcPr>
            <w:tcW w:w="7200" w:type="dxa"/>
            <w:shd w:val="clear" w:color="auto" w:fill="auto"/>
            <w:vAlign w:val="center"/>
          </w:tcPr>
          <w:p w14:paraId="585F047A" w14:textId="77777777" w:rsidR="00307CAD" w:rsidRPr="00105574" w:rsidRDefault="00307CAD" w:rsidP="005C57C9">
            <w:pPr>
              <w:pStyle w:val="RSRowData8p9l"/>
              <w:spacing w:after="0"/>
              <w:rPr>
                <w:rFonts w:eastAsia="MS Mincho"/>
                <w:noProof/>
                <w:szCs w:val="16"/>
              </w:rPr>
            </w:pPr>
            <w:r w:rsidRPr="00105574">
              <w:rPr>
                <w:noProof/>
              </w:rPr>
              <w:sym w:font="Wingdings" w:char="00AB"/>
            </w:r>
            <w:r w:rsidRPr="00105574">
              <w:rPr>
                <w:noProof/>
              </w:rPr>
              <w:t xml:space="preserve">Black Diamond Graphic Package </w:t>
            </w:r>
            <w:r w:rsidRPr="00105574">
              <w:rPr>
                <w:rStyle w:val="Wers"/>
                <w:rFonts w:eastAsia="MS Mincho"/>
                <w:vanish w:val="0"/>
                <w:szCs w:val="16"/>
                <w:rPrChange w:id="168" w:author="Sai Raj Deep Thikkisetty" w:date="2024-07-01T14:47:00Z">
                  <w:rPr>
                    <w:rStyle w:val="Wers"/>
                    <w:rFonts w:eastAsia="MS Mincho"/>
                    <w:szCs w:val="16"/>
                  </w:rPr>
                </w:rPrChange>
              </w:rPr>
              <w:t>GAMAB</w:t>
            </w:r>
          </w:p>
          <w:p w14:paraId="503BAB10"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Requires Black Diamond Off-Road Package (67C)</w:t>
            </w:r>
            <w:r w:rsidRPr="00105574">
              <w:rPr>
                <w:rStyle w:val="PWTTableTitle"/>
                <w:noProof/>
                <w:sz w:val="14"/>
              </w:rPr>
              <w:t xml:space="preserve"> </w:t>
            </w:r>
            <w:r w:rsidRPr="00105574">
              <w:rPr>
                <w:rStyle w:val="Wers"/>
                <w:vanish w:val="0"/>
                <w:sz w:val="14"/>
                <w:rPrChange w:id="169" w:author="Sai Raj Deep Thikkisetty" w:date="2024-07-01T14:47:00Z">
                  <w:rPr>
                    <w:rStyle w:val="Wers"/>
                    <w:sz w:val="14"/>
                  </w:rPr>
                </w:rPrChange>
              </w:rPr>
              <w:t>AACVC</w:t>
            </w:r>
          </w:p>
        </w:tc>
        <w:tc>
          <w:tcPr>
            <w:tcW w:w="864" w:type="dxa"/>
            <w:shd w:val="clear" w:color="auto" w:fill="auto"/>
            <w:vAlign w:val="center"/>
          </w:tcPr>
          <w:p w14:paraId="1C1E707D" w14:textId="77777777" w:rsidR="00307CAD" w:rsidRPr="00105574" w:rsidRDefault="00307CAD" w:rsidP="005C57C9">
            <w:pPr>
              <w:spacing w:line="180" w:lineRule="exact"/>
              <w:jc w:val="center"/>
              <w:rPr>
                <w:rFonts w:cs="Arial"/>
                <w:b/>
                <w:bCs/>
                <w:noProof/>
                <w:sz w:val="16"/>
              </w:rPr>
            </w:pPr>
            <w:r w:rsidRPr="00105574">
              <w:rPr>
                <w:rFonts w:cs="Arial"/>
                <w:b/>
                <w:bCs/>
                <w:noProof/>
                <w:sz w:val="16"/>
              </w:rPr>
              <w:t>85B</w:t>
            </w:r>
          </w:p>
        </w:tc>
        <w:tc>
          <w:tcPr>
            <w:tcW w:w="2520" w:type="dxa"/>
            <w:shd w:val="clear" w:color="auto" w:fill="auto"/>
            <w:vAlign w:val="center"/>
          </w:tcPr>
          <w:p w14:paraId="56CE1F8F"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2B63DCD" w14:textId="77777777" w:rsidTr="005C57C9">
        <w:trPr>
          <w:cantSplit/>
          <w:jc w:val="center"/>
        </w:trPr>
        <w:tc>
          <w:tcPr>
            <w:tcW w:w="7200" w:type="dxa"/>
            <w:shd w:val="clear" w:color="auto" w:fill="auto"/>
            <w:vAlign w:val="center"/>
          </w:tcPr>
          <w:p w14:paraId="054F1D20" w14:textId="77777777" w:rsidR="00307CAD" w:rsidRPr="00105574" w:rsidRDefault="00307CAD" w:rsidP="005C57C9">
            <w:pPr>
              <w:pStyle w:val="RSRowData8p9l"/>
              <w:spacing w:after="0"/>
              <w:rPr>
                <w:rFonts w:eastAsia="MS Mincho"/>
                <w:noProof/>
                <w:szCs w:val="16"/>
              </w:rPr>
            </w:pPr>
            <w:r w:rsidRPr="00105574">
              <w:rPr>
                <w:noProof/>
              </w:rPr>
              <w:sym w:font="Wingdings" w:char="00AB"/>
            </w:r>
            <w:r w:rsidRPr="00105574">
              <w:rPr>
                <w:noProof/>
              </w:rPr>
              <w:t xml:space="preserve">Elevation Graphic Package </w:t>
            </w:r>
            <w:r w:rsidRPr="00105574">
              <w:rPr>
                <w:rStyle w:val="Wers"/>
                <w:rFonts w:eastAsia="MS Mincho"/>
                <w:vanish w:val="0"/>
                <w:szCs w:val="16"/>
                <w:rPrChange w:id="170" w:author="Sai Raj Deep Thikkisetty" w:date="2024-07-01T14:47:00Z">
                  <w:rPr>
                    <w:rStyle w:val="Wers"/>
                    <w:rFonts w:eastAsia="MS Mincho"/>
                    <w:szCs w:val="16"/>
                  </w:rPr>
                </w:rPrChange>
              </w:rPr>
              <w:t>GAMAG</w:t>
            </w:r>
          </w:p>
          <w:p w14:paraId="471CFFD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Not available with Black Diamond Off-Road Package (67C), Black Appearance Package (67G) and Topo Graphic Package (85C) </w:t>
            </w:r>
            <w:r w:rsidRPr="00105574">
              <w:rPr>
                <w:rStyle w:val="Wers"/>
                <w:vanish w:val="0"/>
                <w:sz w:val="14"/>
                <w:rPrChange w:id="171" w:author="Sai Raj Deep Thikkisetty" w:date="2024-07-01T14:47:00Z">
                  <w:rPr>
                    <w:rStyle w:val="Wers"/>
                    <w:sz w:val="14"/>
                  </w:rPr>
                </w:rPrChange>
              </w:rPr>
              <w:t>AACVC/AACFG/GAMAC</w:t>
            </w:r>
          </w:p>
        </w:tc>
        <w:tc>
          <w:tcPr>
            <w:tcW w:w="864" w:type="dxa"/>
            <w:shd w:val="clear" w:color="auto" w:fill="auto"/>
            <w:vAlign w:val="center"/>
          </w:tcPr>
          <w:p w14:paraId="3E906D58" w14:textId="77777777" w:rsidR="00307CAD" w:rsidRPr="00105574" w:rsidRDefault="00307CAD" w:rsidP="005C57C9">
            <w:pPr>
              <w:spacing w:line="180" w:lineRule="exact"/>
              <w:jc w:val="center"/>
              <w:rPr>
                <w:rFonts w:cs="Arial"/>
                <w:b/>
                <w:bCs/>
                <w:noProof/>
                <w:sz w:val="16"/>
              </w:rPr>
            </w:pPr>
            <w:r w:rsidRPr="00105574">
              <w:rPr>
                <w:rFonts w:cs="Arial"/>
                <w:b/>
                <w:bCs/>
                <w:noProof/>
                <w:sz w:val="16"/>
              </w:rPr>
              <w:t>85G</w:t>
            </w:r>
          </w:p>
        </w:tc>
        <w:tc>
          <w:tcPr>
            <w:tcW w:w="2520" w:type="dxa"/>
            <w:shd w:val="clear" w:color="auto" w:fill="auto"/>
            <w:vAlign w:val="center"/>
          </w:tcPr>
          <w:p w14:paraId="45BF9B51"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25420F04" w14:textId="77777777" w:rsidTr="005C57C9">
        <w:trPr>
          <w:cantSplit/>
          <w:jc w:val="center"/>
        </w:trPr>
        <w:tc>
          <w:tcPr>
            <w:tcW w:w="7200" w:type="dxa"/>
            <w:shd w:val="clear" w:color="auto" w:fill="auto"/>
            <w:vAlign w:val="center"/>
          </w:tcPr>
          <w:p w14:paraId="046DD757" w14:textId="77777777" w:rsidR="00307CAD" w:rsidRPr="00105574" w:rsidRDefault="00307CAD" w:rsidP="005C57C9">
            <w:pPr>
              <w:pStyle w:val="RSRowData8p9l"/>
              <w:spacing w:after="0"/>
              <w:rPr>
                <w:noProof/>
              </w:rPr>
            </w:pPr>
            <w:r w:rsidRPr="00105574">
              <w:rPr>
                <w:noProof/>
              </w:rPr>
              <w:t xml:space="preserve">Topo Graphic Package </w:t>
            </w:r>
            <w:r w:rsidRPr="00105574">
              <w:rPr>
                <w:rStyle w:val="Wers"/>
                <w:vanish w:val="0"/>
                <w:rPrChange w:id="172" w:author="Sai Raj Deep Thikkisetty" w:date="2024-07-01T14:47:00Z">
                  <w:rPr>
                    <w:rStyle w:val="Wers"/>
                  </w:rPr>
                </w:rPrChange>
              </w:rPr>
              <w:t>GAMAC</w:t>
            </w:r>
          </w:p>
          <w:p w14:paraId="04EACD5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Black Diamond Off-Road Package (67C), Black Appearance Package (67G) and Elevation Graphic Package (85G)</w:t>
            </w:r>
            <w:r w:rsidRPr="00105574">
              <w:rPr>
                <w:rStyle w:val="PWTTableTitle"/>
                <w:noProof/>
                <w:sz w:val="14"/>
              </w:rPr>
              <w:t xml:space="preserve"> </w:t>
            </w:r>
            <w:r w:rsidRPr="00105574">
              <w:rPr>
                <w:rStyle w:val="Wers"/>
                <w:vanish w:val="0"/>
                <w:sz w:val="14"/>
                <w:rPrChange w:id="173" w:author="Sai Raj Deep Thikkisetty" w:date="2024-07-01T14:47:00Z">
                  <w:rPr>
                    <w:rStyle w:val="Wers"/>
                    <w:sz w:val="14"/>
                  </w:rPr>
                </w:rPrChange>
              </w:rPr>
              <w:t>AACVC/AACFG/GAMAG</w:t>
            </w:r>
          </w:p>
        </w:tc>
        <w:tc>
          <w:tcPr>
            <w:tcW w:w="864" w:type="dxa"/>
            <w:shd w:val="clear" w:color="auto" w:fill="auto"/>
            <w:vAlign w:val="center"/>
          </w:tcPr>
          <w:p w14:paraId="3ED561CB" w14:textId="77777777" w:rsidR="00307CAD" w:rsidRPr="00105574" w:rsidRDefault="00307CAD" w:rsidP="005C57C9">
            <w:pPr>
              <w:spacing w:line="180" w:lineRule="exact"/>
              <w:jc w:val="center"/>
              <w:rPr>
                <w:rFonts w:cs="Arial"/>
                <w:b/>
                <w:bCs/>
                <w:noProof/>
                <w:sz w:val="16"/>
              </w:rPr>
            </w:pPr>
            <w:r w:rsidRPr="00105574">
              <w:rPr>
                <w:rFonts w:cs="Arial"/>
                <w:b/>
                <w:bCs/>
                <w:noProof/>
                <w:sz w:val="16"/>
              </w:rPr>
              <w:t>85C</w:t>
            </w:r>
          </w:p>
        </w:tc>
        <w:tc>
          <w:tcPr>
            <w:tcW w:w="2520" w:type="dxa"/>
            <w:shd w:val="clear" w:color="auto" w:fill="auto"/>
            <w:vAlign w:val="center"/>
          </w:tcPr>
          <w:p w14:paraId="1B159000" w14:textId="77777777" w:rsidR="00307CAD" w:rsidRPr="00105574" w:rsidRDefault="00307CAD" w:rsidP="005C57C9">
            <w:pPr>
              <w:spacing w:line="180" w:lineRule="exact"/>
              <w:jc w:val="center"/>
              <w:rPr>
                <w:rFonts w:cs="Arial"/>
                <w:bCs/>
                <w:noProof/>
                <w:sz w:val="16"/>
              </w:rPr>
            </w:pPr>
            <w:r w:rsidRPr="00105574">
              <w:rPr>
                <w:rFonts w:cs="Arial"/>
                <w:bCs/>
                <w:noProof/>
                <w:sz w:val="16"/>
              </w:rPr>
              <w:t>O</w:t>
            </w:r>
          </w:p>
        </w:tc>
      </w:tr>
      <w:tr w:rsidR="00307CAD" w:rsidRPr="00105574" w14:paraId="239C0CD4" w14:textId="77777777" w:rsidTr="005C57C9">
        <w:trPr>
          <w:cantSplit/>
          <w:jc w:val="center"/>
        </w:trPr>
        <w:tc>
          <w:tcPr>
            <w:tcW w:w="10584" w:type="dxa"/>
            <w:gridSpan w:val="3"/>
            <w:shd w:val="clear" w:color="auto" w:fill="CCCCCC"/>
          </w:tcPr>
          <w:p w14:paraId="7246DD13" w14:textId="77777777" w:rsidR="00307CAD" w:rsidRPr="00105574" w:rsidRDefault="00307CAD" w:rsidP="005C57C9">
            <w:pPr>
              <w:pStyle w:val="RSHeadData8p9l"/>
              <w:rPr>
                <w:noProof/>
              </w:rPr>
            </w:pPr>
            <w:r w:rsidRPr="00105574">
              <w:rPr>
                <w:noProof/>
              </w:rPr>
              <w:t>Dealer Installed Options (DIO) – Shipped separately from the vehicle for dealer installation</w:t>
            </w:r>
            <w:r w:rsidRPr="00105574">
              <w:rPr>
                <w:noProof/>
              </w:rPr>
              <w:br/>
              <w:t>Note: These features are ordered through WBDO only</w:t>
            </w:r>
          </w:p>
        </w:tc>
      </w:tr>
      <w:tr w:rsidR="00307CAD" w:rsidRPr="00105574" w14:paraId="3C7BF9F1" w14:textId="77777777" w:rsidTr="005C57C9">
        <w:trPr>
          <w:cantSplit/>
          <w:jc w:val="center"/>
        </w:trPr>
        <w:tc>
          <w:tcPr>
            <w:tcW w:w="7200" w:type="dxa"/>
            <w:shd w:val="clear" w:color="auto" w:fill="auto"/>
            <w:vAlign w:val="center"/>
          </w:tcPr>
          <w:p w14:paraId="34A4DC49" w14:textId="77777777" w:rsidR="00307CAD" w:rsidRPr="00105574" w:rsidRDefault="00307CAD" w:rsidP="005C57C9">
            <w:pPr>
              <w:pStyle w:val="RSRowData8p9l"/>
              <w:spacing w:after="0"/>
              <w:rPr>
                <w:noProof/>
              </w:rPr>
            </w:pPr>
            <w:r w:rsidRPr="00105574">
              <w:rPr>
                <w:noProof/>
              </w:rPr>
              <w:t xml:space="preserve">Assistance Kit, On-Road </w:t>
            </w:r>
            <w:r w:rsidRPr="00105574">
              <w:rPr>
                <w:rStyle w:val="SysDesc"/>
                <w:vanish w:val="0"/>
                <w:rPrChange w:id="174" w:author="Sai Raj Deep Thikkisetty" w:date="2024-07-01T14:47:00Z">
                  <w:rPr>
                    <w:rStyle w:val="SysDesc"/>
                  </w:rPr>
                </w:rPrChange>
              </w:rPr>
              <w:t>ASSISTANCE KIT, ON-ROAD</w:t>
            </w:r>
            <w:r w:rsidRPr="00105574">
              <w:rPr>
                <w:rStyle w:val="Wers"/>
                <w:vanish w:val="0"/>
                <w:rPrChange w:id="175" w:author="Sai Raj Deep Thikkisetty" w:date="2024-07-01T14:47:00Z">
                  <w:rPr>
                    <w:rStyle w:val="Wers"/>
                  </w:rPr>
                </w:rPrChange>
              </w:rPr>
              <w:t>AAMBA</w:t>
            </w:r>
          </w:p>
          <w:p w14:paraId="33A3A9F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Off-Road </w:t>
            </w:r>
            <w:r w:rsidRPr="00105574">
              <w:rPr>
                <w:rStyle w:val="Wers"/>
                <w:vanish w:val="0"/>
                <w:sz w:val="14"/>
                <w:rPrChange w:id="176" w:author="Sai Raj Deep Thikkisetty" w:date="2024-07-01T14:47:00Z">
                  <w:rPr>
                    <w:rStyle w:val="Wers"/>
                    <w:sz w:val="14"/>
                  </w:rPr>
                </w:rPrChange>
              </w:rPr>
              <w:t>AAMBE</w:t>
            </w:r>
          </w:p>
        </w:tc>
        <w:tc>
          <w:tcPr>
            <w:tcW w:w="864" w:type="dxa"/>
            <w:shd w:val="clear" w:color="auto" w:fill="CCCCCC"/>
            <w:vAlign w:val="center"/>
          </w:tcPr>
          <w:p w14:paraId="28BD6E6F"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06426727"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4E406188" w14:textId="77777777" w:rsidTr="005C57C9">
        <w:trPr>
          <w:cantSplit/>
          <w:jc w:val="center"/>
        </w:trPr>
        <w:tc>
          <w:tcPr>
            <w:tcW w:w="7200" w:type="dxa"/>
            <w:shd w:val="clear" w:color="auto" w:fill="auto"/>
            <w:vAlign w:val="center"/>
          </w:tcPr>
          <w:p w14:paraId="7B3063EB" w14:textId="77777777" w:rsidR="00307CAD" w:rsidRPr="00105574" w:rsidRDefault="00307CAD" w:rsidP="005C57C9">
            <w:pPr>
              <w:pStyle w:val="RSRowData8p9l"/>
              <w:spacing w:after="0"/>
              <w:rPr>
                <w:noProof/>
              </w:rPr>
            </w:pPr>
            <w:r w:rsidRPr="00105574">
              <w:rPr>
                <w:noProof/>
              </w:rPr>
              <w:t xml:space="preserve">Assistance Kit, Off-Road </w:t>
            </w:r>
            <w:r w:rsidRPr="00105574">
              <w:rPr>
                <w:rStyle w:val="SysDesc"/>
                <w:vanish w:val="0"/>
                <w:rPrChange w:id="177" w:author="Sai Raj Deep Thikkisetty" w:date="2024-07-01T14:47:00Z">
                  <w:rPr>
                    <w:rStyle w:val="SysDesc"/>
                  </w:rPr>
                </w:rPrChange>
              </w:rPr>
              <w:t>ASSISTANCE KIT, OFF-ROAD</w:t>
            </w:r>
            <w:r w:rsidRPr="00105574">
              <w:rPr>
                <w:rStyle w:val="Wers"/>
                <w:vanish w:val="0"/>
                <w:rPrChange w:id="178" w:author="Sai Raj Deep Thikkisetty" w:date="2024-07-01T14:47:00Z">
                  <w:rPr>
                    <w:rStyle w:val="Wers"/>
                  </w:rPr>
                </w:rPrChange>
              </w:rPr>
              <w:t>AAMBE</w:t>
            </w:r>
          </w:p>
          <w:p w14:paraId="0A76389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On-Road </w:t>
            </w:r>
            <w:r w:rsidRPr="00105574">
              <w:rPr>
                <w:rStyle w:val="Wers"/>
                <w:vanish w:val="0"/>
                <w:sz w:val="14"/>
                <w:rPrChange w:id="179" w:author="Sai Raj Deep Thikkisetty" w:date="2024-07-01T14:47:00Z">
                  <w:rPr>
                    <w:rStyle w:val="Wers"/>
                    <w:sz w:val="14"/>
                  </w:rPr>
                </w:rPrChange>
              </w:rPr>
              <w:t>AAMBA</w:t>
            </w:r>
          </w:p>
        </w:tc>
        <w:tc>
          <w:tcPr>
            <w:tcW w:w="864" w:type="dxa"/>
            <w:shd w:val="clear" w:color="auto" w:fill="CCCCCC"/>
            <w:vAlign w:val="center"/>
          </w:tcPr>
          <w:p w14:paraId="7466BDD1"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248CF283"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47CAA051" w14:textId="77777777" w:rsidTr="005C57C9">
        <w:trPr>
          <w:cantSplit/>
          <w:jc w:val="center"/>
        </w:trPr>
        <w:tc>
          <w:tcPr>
            <w:tcW w:w="7200" w:type="dxa"/>
            <w:shd w:val="clear" w:color="auto" w:fill="auto"/>
            <w:vAlign w:val="center"/>
          </w:tcPr>
          <w:p w14:paraId="16EA855C" w14:textId="77777777" w:rsidR="00307CAD" w:rsidRPr="00105574" w:rsidRDefault="00307CAD" w:rsidP="005C57C9">
            <w:pPr>
              <w:pStyle w:val="RSRowData8p9l"/>
              <w:rPr>
                <w:noProof/>
              </w:rPr>
            </w:pPr>
            <w:r w:rsidRPr="00105574">
              <w:rPr>
                <w:noProof/>
              </w:rPr>
              <w:t xml:space="preserve">Center Console Vault w/Coded Lock </w:t>
            </w:r>
            <w:r w:rsidRPr="00105574">
              <w:rPr>
                <w:rStyle w:val="SysDesc"/>
                <w:vanish w:val="0"/>
                <w:rPrChange w:id="180" w:author="Sai Raj Deep Thikkisetty" w:date="2024-07-01T14:47:00Z">
                  <w:rPr>
                    <w:rStyle w:val="SysDesc"/>
                  </w:rPr>
                </w:rPrChange>
              </w:rPr>
              <w:t>CENTER CONSOLE VAULT</w:t>
            </w:r>
            <w:r w:rsidRPr="00105574">
              <w:rPr>
                <w:rStyle w:val="Wers"/>
                <w:vanish w:val="0"/>
                <w:rPrChange w:id="181" w:author="Sai Raj Deep Thikkisetty" w:date="2024-07-01T14:47:00Z">
                  <w:rPr>
                    <w:rStyle w:val="Wers"/>
                  </w:rPr>
                </w:rPrChange>
              </w:rPr>
              <w:t>J4JAB</w:t>
            </w:r>
          </w:p>
        </w:tc>
        <w:tc>
          <w:tcPr>
            <w:tcW w:w="864" w:type="dxa"/>
            <w:shd w:val="clear" w:color="auto" w:fill="CCCCCC"/>
            <w:vAlign w:val="center"/>
          </w:tcPr>
          <w:p w14:paraId="3E0AE3ED"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42D6DC34"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7A363AA2" w14:textId="77777777" w:rsidTr="005C57C9">
        <w:trPr>
          <w:cantSplit/>
          <w:jc w:val="center"/>
        </w:trPr>
        <w:tc>
          <w:tcPr>
            <w:tcW w:w="7200" w:type="dxa"/>
            <w:shd w:val="clear" w:color="auto" w:fill="auto"/>
            <w:vAlign w:val="center"/>
          </w:tcPr>
          <w:p w14:paraId="43750CB5" w14:textId="77777777" w:rsidR="00307CAD" w:rsidRPr="00105574" w:rsidRDefault="00307CAD" w:rsidP="005C57C9">
            <w:pPr>
              <w:pStyle w:val="RSRowData8p9l"/>
              <w:spacing w:after="0"/>
              <w:rPr>
                <w:noProof/>
              </w:rPr>
            </w:pPr>
            <w:r w:rsidRPr="00105574">
              <w:rPr>
                <w:noProof/>
              </w:rPr>
              <w:t xml:space="preserve">Fender Flare Kit I </w:t>
            </w:r>
            <w:r w:rsidRPr="00105574">
              <w:rPr>
                <w:rStyle w:val="SysDesc"/>
                <w:vanish w:val="0"/>
                <w:rPrChange w:id="182" w:author="Sai Raj Deep Thikkisetty" w:date="2024-07-01T14:47:00Z">
                  <w:rPr>
                    <w:rStyle w:val="SysDesc"/>
                  </w:rPr>
                </w:rPrChange>
              </w:rPr>
              <w:t>FENDER FLARE KIT I</w:t>
            </w:r>
            <w:r w:rsidRPr="00105574">
              <w:rPr>
                <w:rStyle w:val="Wers"/>
                <w:vanish w:val="0"/>
                <w:rPrChange w:id="183" w:author="Sai Raj Deep Thikkisetty" w:date="2024-07-01T14:47:00Z">
                  <w:rPr>
                    <w:rStyle w:val="Wers"/>
                  </w:rPr>
                </w:rPrChange>
              </w:rPr>
              <w:t>B5BAB</w:t>
            </w:r>
          </w:p>
          <w:p w14:paraId="7C7547F4"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pre-assembled, non-paintable</w:t>
            </w:r>
          </w:p>
          <w:p w14:paraId="3A56516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Black Diamond Package (67C), Black Appearance Package (67G), Fender Flare Kit II, Front and Rear Splash Guards (63B), Power Moonroof (17B), Mudflaps Kit Front, Mudflaps Kit Rear, or Mudflaps Kit Front &amp; Rear </w:t>
            </w:r>
            <w:r w:rsidRPr="00105574">
              <w:rPr>
                <w:rStyle w:val="Wers"/>
                <w:vanish w:val="0"/>
                <w:sz w:val="14"/>
                <w:rPrChange w:id="184" w:author="Sai Raj Deep Thikkisetty" w:date="2024-07-01T14:47:00Z">
                  <w:rPr>
                    <w:rStyle w:val="Wers"/>
                    <w:sz w:val="14"/>
                  </w:rPr>
                </w:rPrChange>
              </w:rPr>
              <w:t>AACVC/AACFG/B5BAE/A3EAB/A1GAB/FIMAC/FIMAD/FIMAE</w:t>
            </w:r>
          </w:p>
        </w:tc>
        <w:tc>
          <w:tcPr>
            <w:tcW w:w="864" w:type="dxa"/>
            <w:shd w:val="clear" w:color="auto" w:fill="CCCCCC"/>
            <w:vAlign w:val="center"/>
          </w:tcPr>
          <w:p w14:paraId="1C7EB11F"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435DA2AA"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4C16710" w14:textId="77777777" w:rsidTr="005C57C9">
        <w:trPr>
          <w:cantSplit/>
          <w:jc w:val="center"/>
        </w:trPr>
        <w:tc>
          <w:tcPr>
            <w:tcW w:w="7200" w:type="dxa"/>
            <w:shd w:val="clear" w:color="auto" w:fill="auto"/>
            <w:vAlign w:val="center"/>
          </w:tcPr>
          <w:p w14:paraId="0D7441C1" w14:textId="77777777" w:rsidR="00307CAD" w:rsidRPr="00105574" w:rsidRDefault="00307CAD" w:rsidP="005C57C9">
            <w:pPr>
              <w:pStyle w:val="RSRowData8p9l"/>
              <w:spacing w:after="0"/>
              <w:rPr>
                <w:noProof/>
              </w:rPr>
            </w:pPr>
            <w:r w:rsidRPr="00105574">
              <w:rPr>
                <w:noProof/>
              </w:rPr>
              <w:t xml:space="preserve">Fender Flare Kit II </w:t>
            </w:r>
            <w:r w:rsidRPr="00105574">
              <w:rPr>
                <w:rStyle w:val="SysDesc"/>
                <w:vanish w:val="0"/>
                <w:rPrChange w:id="185" w:author="Sai Raj Deep Thikkisetty" w:date="2024-07-01T14:47:00Z">
                  <w:rPr>
                    <w:rStyle w:val="SysDesc"/>
                  </w:rPr>
                </w:rPrChange>
              </w:rPr>
              <w:t>FENDER FLARE KIT II</w:t>
            </w:r>
            <w:r w:rsidRPr="00105574">
              <w:rPr>
                <w:rStyle w:val="Wers"/>
                <w:vanish w:val="0"/>
                <w:rPrChange w:id="186" w:author="Sai Raj Deep Thikkisetty" w:date="2024-07-01T14:47:00Z">
                  <w:rPr>
                    <w:rStyle w:val="Wers"/>
                  </w:rPr>
                </w:rPrChange>
              </w:rPr>
              <w:t>B5BAE</w:t>
            </w:r>
          </w:p>
          <w:p w14:paraId="400B47FA"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unassembled, paintable</w:t>
            </w:r>
          </w:p>
          <w:p w14:paraId="0BD52AE0"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Black Diamond Package (67C), Black Appearance Package (67G), Fender Flare Kit I, Front and Rear Splash Guards (63B), Power Moonroof (17B), Mudflaps Kit Front, Mudflaps Kit Rear, or Mudflaps Kit Front &amp; Rear </w:t>
            </w:r>
            <w:r w:rsidRPr="00105574">
              <w:rPr>
                <w:rStyle w:val="Wers"/>
                <w:vanish w:val="0"/>
                <w:sz w:val="14"/>
                <w:rPrChange w:id="187" w:author="Sai Raj Deep Thikkisetty" w:date="2024-07-01T14:47:00Z">
                  <w:rPr>
                    <w:rStyle w:val="Wers"/>
                    <w:sz w:val="14"/>
                  </w:rPr>
                </w:rPrChange>
              </w:rPr>
              <w:t>AACVC/AACFG/B5BAB/A3EAB/A1GAB/FIMAC/FIMAD/FIMAE</w:t>
            </w:r>
          </w:p>
        </w:tc>
        <w:tc>
          <w:tcPr>
            <w:tcW w:w="864" w:type="dxa"/>
            <w:shd w:val="clear" w:color="auto" w:fill="CCCCCC"/>
            <w:vAlign w:val="center"/>
          </w:tcPr>
          <w:p w14:paraId="0BDA79D1"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5780015E"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00E2B8AA" w14:textId="77777777" w:rsidTr="005C57C9">
        <w:trPr>
          <w:cantSplit/>
          <w:jc w:val="center"/>
        </w:trPr>
        <w:tc>
          <w:tcPr>
            <w:tcW w:w="7200" w:type="dxa"/>
            <w:shd w:val="clear" w:color="auto" w:fill="auto"/>
            <w:vAlign w:val="center"/>
          </w:tcPr>
          <w:p w14:paraId="6A9BAA93" w14:textId="77777777" w:rsidR="00307CAD" w:rsidRPr="00105574" w:rsidRDefault="00307CAD" w:rsidP="005C57C9">
            <w:pPr>
              <w:pStyle w:val="RSRowData8p9l"/>
              <w:rPr>
                <w:noProof/>
              </w:rPr>
            </w:pPr>
            <w:r w:rsidRPr="00105574">
              <w:rPr>
                <w:noProof/>
              </w:rPr>
              <w:t xml:space="preserve">First Aid Kit </w:t>
            </w:r>
            <w:r w:rsidRPr="00105574">
              <w:rPr>
                <w:rStyle w:val="SysDesc"/>
                <w:vanish w:val="0"/>
                <w:rPrChange w:id="188" w:author="Sai Raj Deep Thikkisetty" w:date="2024-07-01T14:47:00Z">
                  <w:rPr>
                    <w:rStyle w:val="SysDesc"/>
                  </w:rPr>
                </w:rPrChange>
              </w:rPr>
              <w:t>FIRST AID KIT</w:t>
            </w:r>
            <w:r w:rsidRPr="00105574">
              <w:rPr>
                <w:rStyle w:val="Wers"/>
                <w:vanish w:val="0"/>
                <w:rPrChange w:id="189" w:author="Sai Raj Deep Thikkisetty" w:date="2024-07-01T14:47:00Z">
                  <w:rPr>
                    <w:rStyle w:val="Wers"/>
                  </w:rPr>
                </w:rPrChange>
              </w:rPr>
              <w:t>AHQAB</w:t>
            </w:r>
          </w:p>
        </w:tc>
        <w:tc>
          <w:tcPr>
            <w:tcW w:w="864" w:type="dxa"/>
            <w:shd w:val="clear" w:color="auto" w:fill="CCCCCC"/>
            <w:vAlign w:val="center"/>
          </w:tcPr>
          <w:p w14:paraId="70EBBA77"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1E5D6B1B"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B88455E" w14:textId="77777777" w:rsidTr="005C57C9">
        <w:trPr>
          <w:cantSplit/>
          <w:jc w:val="center"/>
        </w:trPr>
        <w:tc>
          <w:tcPr>
            <w:tcW w:w="7200" w:type="dxa"/>
            <w:shd w:val="clear" w:color="auto" w:fill="auto"/>
            <w:vAlign w:val="center"/>
          </w:tcPr>
          <w:p w14:paraId="14D2FAAC" w14:textId="77777777" w:rsidR="00307CAD" w:rsidRPr="00105574" w:rsidRDefault="00307CAD" w:rsidP="005C57C9">
            <w:pPr>
              <w:pStyle w:val="RSRowData8p9l"/>
              <w:rPr>
                <w:noProof/>
              </w:rPr>
            </w:pPr>
            <w:r w:rsidRPr="00105574">
              <w:rPr>
                <w:noProof/>
              </w:rPr>
              <w:t xml:space="preserve">Interior Bike Rack </w:t>
            </w:r>
            <w:r w:rsidRPr="00105574">
              <w:rPr>
                <w:rStyle w:val="SysDesc"/>
                <w:vanish w:val="0"/>
                <w:rPrChange w:id="190" w:author="Sai Raj Deep Thikkisetty" w:date="2024-07-01T14:47:00Z">
                  <w:rPr>
                    <w:rStyle w:val="SysDesc"/>
                  </w:rPr>
                </w:rPrChange>
              </w:rPr>
              <w:t>INTERIOR BIKE RACK</w:t>
            </w:r>
            <w:r w:rsidRPr="00105574">
              <w:rPr>
                <w:rStyle w:val="Wers"/>
                <w:vanish w:val="0"/>
                <w:rPrChange w:id="191" w:author="Sai Raj Deep Thikkisetty" w:date="2024-07-01T14:47:00Z">
                  <w:rPr>
                    <w:rStyle w:val="Wers"/>
                  </w:rPr>
                </w:rPrChange>
              </w:rPr>
              <w:t>AHVAB</w:t>
            </w:r>
          </w:p>
        </w:tc>
        <w:tc>
          <w:tcPr>
            <w:tcW w:w="864" w:type="dxa"/>
            <w:shd w:val="clear" w:color="auto" w:fill="CCCCCC"/>
            <w:vAlign w:val="center"/>
          </w:tcPr>
          <w:p w14:paraId="7CE752B4"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515CADE7"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9693EEC" w14:textId="77777777" w:rsidTr="005C57C9">
        <w:trPr>
          <w:cantSplit/>
          <w:jc w:val="center"/>
        </w:trPr>
        <w:tc>
          <w:tcPr>
            <w:tcW w:w="7200" w:type="dxa"/>
            <w:shd w:val="clear" w:color="auto" w:fill="auto"/>
            <w:vAlign w:val="center"/>
          </w:tcPr>
          <w:p w14:paraId="65DA07CE" w14:textId="77777777" w:rsidR="00307CAD" w:rsidRPr="00105574" w:rsidRDefault="00307CAD" w:rsidP="005C57C9">
            <w:pPr>
              <w:pStyle w:val="RSRowData8p9l"/>
              <w:rPr>
                <w:noProof/>
              </w:rPr>
            </w:pPr>
            <w:r w:rsidRPr="00105574">
              <w:rPr>
                <w:noProof/>
              </w:rPr>
              <w:t xml:space="preserve">Illuminated Door Entry Keypad </w:t>
            </w:r>
            <w:r w:rsidRPr="00105574">
              <w:rPr>
                <w:rStyle w:val="Wers"/>
                <w:vanish w:val="0"/>
                <w:rPrChange w:id="192" w:author="Sai Raj Deep Thikkisetty" w:date="2024-07-01T14:47:00Z">
                  <w:rPr>
                    <w:rStyle w:val="Wers"/>
                  </w:rPr>
                </w:rPrChange>
              </w:rPr>
              <w:t>FI4AB</w:t>
            </w:r>
          </w:p>
        </w:tc>
        <w:tc>
          <w:tcPr>
            <w:tcW w:w="864" w:type="dxa"/>
            <w:shd w:val="clear" w:color="auto" w:fill="CCCCCC"/>
            <w:vAlign w:val="center"/>
          </w:tcPr>
          <w:p w14:paraId="786A4FF6"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218A8050"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309DFC36" w14:textId="77777777" w:rsidTr="005C57C9">
        <w:trPr>
          <w:cantSplit/>
          <w:jc w:val="center"/>
        </w:trPr>
        <w:tc>
          <w:tcPr>
            <w:tcW w:w="7200" w:type="dxa"/>
            <w:shd w:val="clear" w:color="auto" w:fill="auto"/>
            <w:vAlign w:val="center"/>
          </w:tcPr>
          <w:p w14:paraId="359FD6FA" w14:textId="77777777" w:rsidR="00307CAD" w:rsidRPr="00105574" w:rsidRDefault="00307CAD" w:rsidP="005C57C9">
            <w:pPr>
              <w:pStyle w:val="RSRowData8p9l"/>
              <w:rPr>
                <w:noProof/>
              </w:rPr>
            </w:pPr>
            <w:r w:rsidRPr="00105574">
              <w:rPr>
                <w:noProof/>
              </w:rPr>
              <w:t xml:space="preserve">Liftgate Privacy Curtain </w:t>
            </w:r>
            <w:r w:rsidRPr="00105574">
              <w:rPr>
                <w:rStyle w:val="SysDesc"/>
                <w:vanish w:val="0"/>
                <w:rPrChange w:id="193" w:author="Sai Raj Deep Thikkisetty" w:date="2024-07-01T14:47:00Z">
                  <w:rPr>
                    <w:rStyle w:val="SysDesc"/>
                  </w:rPr>
                </w:rPrChange>
              </w:rPr>
              <w:t>LIFTGATE PRIVACY CURTAIN</w:t>
            </w:r>
            <w:r w:rsidRPr="00105574">
              <w:rPr>
                <w:rStyle w:val="Wers"/>
                <w:vanish w:val="0"/>
                <w:rPrChange w:id="194" w:author="Sai Raj Deep Thikkisetty" w:date="2024-07-01T14:47:00Z">
                  <w:rPr>
                    <w:rStyle w:val="Wers"/>
                  </w:rPr>
                </w:rPrChange>
              </w:rPr>
              <w:t>CQBAB</w:t>
            </w:r>
          </w:p>
        </w:tc>
        <w:tc>
          <w:tcPr>
            <w:tcW w:w="864" w:type="dxa"/>
            <w:shd w:val="clear" w:color="auto" w:fill="CCCCCC"/>
            <w:vAlign w:val="center"/>
          </w:tcPr>
          <w:p w14:paraId="5006F63B"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3621253A"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7945356" w14:textId="77777777" w:rsidTr="005C57C9">
        <w:trPr>
          <w:cantSplit/>
          <w:jc w:val="center"/>
        </w:trPr>
        <w:tc>
          <w:tcPr>
            <w:tcW w:w="7200" w:type="dxa"/>
            <w:shd w:val="clear" w:color="auto" w:fill="auto"/>
            <w:vAlign w:val="center"/>
          </w:tcPr>
          <w:p w14:paraId="37E16ACD" w14:textId="77777777" w:rsidR="00307CAD" w:rsidRPr="00105574" w:rsidRDefault="00307CAD" w:rsidP="005C57C9">
            <w:pPr>
              <w:pStyle w:val="RSRowData8p9l"/>
              <w:spacing w:after="0"/>
              <w:rPr>
                <w:noProof/>
              </w:rPr>
            </w:pPr>
            <w:r w:rsidRPr="00105574">
              <w:rPr>
                <w:noProof/>
              </w:rPr>
              <w:t xml:space="preserve">Mudflaps Kit Front </w:t>
            </w:r>
            <w:r w:rsidRPr="00105574">
              <w:rPr>
                <w:rStyle w:val="SysDesc"/>
                <w:vanish w:val="0"/>
                <w:rPrChange w:id="195" w:author="Sai Raj Deep Thikkisetty" w:date="2024-07-01T14:47:00Z">
                  <w:rPr>
                    <w:rStyle w:val="SysDesc"/>
                  </w:rPr>
                </w:rPrChange>
              </w:rPr>
              <w:t>MUDFLAPS KIT FRONT</w:t>
            </w:r>
            <w:r w:rsidRPr="00105574">
              <w:rPr>
                <w:rStyle w:val="Wers"/>
                <w:vanish w:val="0"/>
                <w:rPrChange w:id="196" w:author="Sai Raj Deep Thikkisetty" w:date="2024-07-01T14:47:00Z">
                  <w:rPr>
                    <w:rStyle w:val="Wers"/>
                  </w:rPr>
                </w:rPrChange>
              </w:rPr>
              <w:t>FIMAC</w:t>
            </w:r>
          </w:p>
          <w:p w14:paraId="5DCB0360"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Rear, Mud Flaps Kit Front &amp; Rear, Front and Rear Splash Guards (63B), Fender Flare Kit I, or Fender Flare Kit II </w:t>
            </w:r>
            <w:r w:rsidRPr="00105574">
              <w:rPr>
                <w:rStyle w:val="Wers"/>
                <w:vanish w:val="0"/>
                <w:sz w:val="14"/>
                <w:rPrChange w:id="197" w:author="Sai Raj Deep Thikkisetty" w:date="2024-07-01T14:47:00Z">
                  <w:rPr>
                    <w:rStyle w:val="Wers"/>
                    <w:sz w:val="14"/>
                  </w:rPr>
                </w:rPrChange>
              </w:rPr>
              <w:t>FIMAD/FIMAE/A3EAB/B5BAB/B5BAE</w:t>
            </w:r>
          </w:p>
        </w:tc>
        <w:tc>
          <w:tcPr>
            <w:tcW w:w="864" w:type="dxa"/>
            <w:shd w:val="clear" w:color="auto" w:fill="CCCCCC"/>
            <w:vAlign w:val="center"/>
          </w:tcPr>
          <w:p w14:paraId="504D6FF6"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45CD1465"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01B32C95" w14:textId="77777777" w:rsidTr="005C57C9">
        <w:trPr>
          <w:cantSplit/>
          <w:jc w:val="center"/>
        </w:trPr>
        <w:tc>
          <w:tcPr>
            <w:tcW w:w="7200" w:type="dxa"/>
            <w:shd w:val="clear" w:color="auto" w:fill="auto"/>
            <w:vAlign w:val="center"/>
          </w:tcPr>
          <w:p w14:paraId="404DF29E" w14:textId="77777777" w:rsidR="00307CAD" w:rsidRPr="00105574" w:rsidRDefault="00307CAD" w:rsidP="005C57C9">
            <w:pPr>
              <w:pStyle w:val="RSRowData8p9l"/>
              <w:spacing w:after="0"/>
              <w:rPr>
                <w:noProof/>
              </w:rPr>
            </w:pPr>
            <w:r w:rsidRPr="00105574">
              <w:rPr>
                <w:noProof/>
              </w:rPr>
              <w:t xml:space="preserve">Mudflaps Kit Rear </w:t>
            </w:r>
            <w:r w:rsidRPr="00105574">
              <w:rPr>
                <w:rStyle w:val="SysDesc"/>
                <w:vanish w:val="0"/>
                <w:rPrChange w:id="198" w:author="Sai Raj Deep Thikkisetty" w:date="2024-07-01T14:47:00Z">
                  <w:rPr>
                    <w:rStyle w:val="SysDesc"/>
                  </w:rPr>
                </w:rPrChange>
              </w:rPr>
              <w:t>MUDFLAPS KIT REAR</w:t>
            </w:r>
            <w:r w:rsidRPr="00105574">
              <w:rPr>
                <w:rStyle w:val="Wers"/>
                <w:vanish w:val="0"/>
                <w:rPrChange w:id="199" w:author="Sai Raj Deep Thikkisetty" w:date="2024-07-01T14:47:00Z">
                  <w:rPr>
                    <w:rStyle w:val="Wers"/>
                  </w:rPr>
                </w:rPrChange>
              </w:rPr>
              <w:t>FIMAD</w:t>
            </w:r>
          </w:p>
          <w:p w14:paraId="09617237"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Front, Mud Flaps Kit Front &amp; Rear, Front and Rear Splash Guards (63B), Fender Flare Kit I, or Fender Flare Kit II </w:t>
            </w:r>
            <w:r w:rsidRPr="00105574">
              <w:rPr>
                <w:rStyle w:val="Wers"/>
                <w:vanish w:val="0"/>
                <w:sz w:val="14"/>
                <w:rPrChange w:id="200" w:author="Sai Raj Deep Thikkisetty" w:date="2024-07-01T14:47:00Z">
                  <w:rPr>
                    <w:rStyle w:val="Wers"/>
                    <w:sz w:val="14"/>
                  </w:rPr>
                </w:rPrChange>
              </w:rPr>
              <w:t>FIMAC/FIMAD/A3EAB/B5BAB/B5BAE</w:t>
            </w:r>
          </w:p>
        </w:tc>
        <w:tc>
          <w:tcPr>
            <w:tcW w:w="864" w:type="dxa"/>
            <w:shd w:val="clear" w:color="auto" w:fill="CCCCCC"/>
            <w:vAlign w:val="center"/>
          </w:tcPr>
          <w:p w14:paraId="7A676126"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6B06DF58"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FA978C6" w14:textId="77777777" w:rsidTr="005C57C9">
        <w:trPr>
          <w:cantSplit/>
          <w:jc w:val="center"/>
        </w:trPr>
        <w:tc>
          <w:tcPr>
            <w:tcW w:w="7200" w:type="dxa"/>
            <w:shd w:val="clear" w:color="auto" w:fill="auto"/>
            <w:vAlign w:val="center"/>
          </w:tcPr>
          <w:p w14:paraId="51C1FC1C" w14:textId="77777777" w:rsidR="00307CAD" w:rsidRPr="00105574" w:rsidRDefault="00307CAD" w:rsidP="005C57C9">
            <w:pPr>
              <w:pStyle w:val="RSRowData8p9l"/>
              <w:spacing w:after="0"/>
              <w:rPr>
                <w:noProof/>
              </w:rPr>
            </w:pPr>
            <w:r w:rsidRPr="00105574">
              <w:rPr>
                <w:noProof/>
              </w:rPr>
              <w:t xml:space="preserve">Mudflaps Kit Front &amp; Rear </w:t>
            </w:r>
            <w:r w:rsidRPr="00105574">
              <w:rPr>
                <w:rStyle w:val="SysDesc"/>
                <w:vanish w:val="0"/>
                <w:rPrChange w:id="201" w:author="Sai Raj Deep Thikkisetty" w:date="2024-07-01T14:47:00Z">
                  <w:rPr>
                    <w:rStyle w:val="SysDesc"/>
                  </w:rPr>
                </w:rPrChange>
              </w:rPr>
              <w:t>MUDFLAPS KIT FRONT &amp; REAR</w:t>
            </w:r>
            <w:r w:rsidRPr="00105574">
              <w:rPr>
                <w:rStyle w:val="Wers"/>
                <w:vanish w:val="0"/>
                <w:rPrChange w:id="202" w:author="Sai Raj Deep Thikkisetty" w:date="2024-07-01T14:47:00Z">
                  <w:rPr>
                    <w:rStyle w:val="Wers"/>
                  </w:rPr>
                </w:rPrChange>
              </w:rPr>
              <w:t>FIMAE</w:t>
            </w:r>
          </w:p>
          <w:p w14:paraId="19F1AFE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Front, Mudflaps Kit Rear, Front and Rear Splash Guards (63B), Fender Flare Kit I, or Fender Flare Kit II </w:t>
            </w:r>
            <w:r w:rsidRPr="00105574">
              <w:rPr>
                <w:rStyle w:val="Wers"/>
                <w:vanish w:val="0"/>
                <w:sz w:val="14"/>
                <w:rPrChange w:id="203" w:author="Sai Raj Deep Thikkisetty" w:date="2024-07-01T14:47:00Z">
                  <w:rPr>
                    <w:rStyle w:val="Wers"/>
                    <w:sz w:val="14"/>
                  </w:rPr>
                </w:rPrChange>
              </w:rPr>
              <w:t>FIMAC/FIMAE/A3EAB/B5BAB/B5BAE</w:t>
            </w:r>
          </w:p>
        </w:tc>
        <w:tc>
          <w:tcPr>
            <w:tcW w:w="864" w:type="dxa"/>
            <w:shd w:val="clear" w:color="auto" w:fill="CCCCCC"/>
            <w:vAlign w:val="center"/>
          </w:tcPr>
          <w:p w14:paraId="67F68A82"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782C89A5"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2E2E1CF2" w14:textId="77777777" w:rsidTr="005C57C9">
        <w:trPr>
          <w:cantSplit/>
          <w:jc w:val="center"/>
        </w:trPr>
        <w:tc>
          <w:tcPr>
            <w:tcW w:w="7200" w:type="dxa"/>
            <w:shd w:val="clear" w:color="auto" w:fill="auto"/>
            <w:vAlign w:val="center"/>
          </w:tcPr>
          <w:p w14:paraId="038B2B43" w14:textId="77777777" w:rsidR="00307CAD" w:rsidRPr="00105574" w:rsidRDefault="00307CAD" w:rsidP="005C57C9">
            <w:pPr>
              <w:pStyle w:val="RSRowData8p9l"/>
              <w:rPr>
                <w:noProof/>
              </w:rPr>
            </w:pPr>
            <w:r w:rsidRPr="00105574">
              <w:rPr>
                <w:noProof/>
              </w:rPr>
              <w:t>Roof-Rail Crossbars I</w:t>
            </w:r>
            <w:r w:rsidRPr="00105574">
              <w:rPr>
                <w:rStyle w:val="SysDesc"/>
                <w:vanish w:val="0"/>
                <w:rPrChange w:id="204" w:author="Sai Raj Deep Thikkisetty" w:date="2024-07-01T14:47:00Z">
                  <w:rPr>
                    <w:rStyle w:val="SysDesc"/>
                  </w:rPr>
                </w:rPrChange>
              </w:rPr>
              <w:t xml:space="preserve"> ROOF RAIL CRSBARS I</w:t>
            </w:r>
            <w:r w:rsidRPr="00105574">
              <w:rPr>
                <w:rStyle w:val="Wers"/>
                <w:vanish w:val="0"/>
                <w:rPrChange w:id="205" w:author="Sai Raj Deep Thikkisetty" w:date="2024-07-01T14:47:00Z">
                  <w:rPr>
                    <w:rStyle w:val="Wers"/>
                  </w:rPr>
                </w:rPrChange>
              </w:rPr>
              <w:t>FIGAC</w:t>
            </w:r>
          </w:p>
        </w:tc>
        <w:tc>
          <w:tcPr>
            <w:tcW w:w="864" w:type="dxa"/>
            <w:shd w:val="clear" w:color="auto" w:fill="CCCCCC"/>
            <w:vAlign w:val="center"/>
          </w:tcPr>
          <w:p w14:paraId="0D0748F7"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6B86D1DE"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77D03B8A" w14:textId="77777777" w:rsidTr="005C57C9">
        <w:trPr>
          <w:cantSplit/>
          <w:jc w:val="center"/>
        </w:trPr>
        <w:tc>
          <w:tcPr>
            <w:tcW w:w="10584" w:type="dxa"/>
            <w:gridSpan w:val="3"/>
            <w:shd w:val="clear" w:color="auto" w:fill="CCCCCC"/>
          </w:tcPr>
          <w:p w14:paraId="3A194DF3" w14:textId="77777777" w:rsidR="00307CAD" w:rsidRPr="00105574" w:rsidRDefault="00307CAD" w:rsidP="005C57C9">
            <w:pPr>
              <w:pStyle w:val="RSHeadData8p9l"/>
              <w:rPr>
                <w:rFonts w:cs="Arial"/>
                <w:noProof/>
              </w:rPr>
            </w:pPr>
            <w:r w:rsidRPr="00105574">
              <w:rPr>
                <w:noProof/>
              </w:rPr>
              <w:t>Fleet Only Options (with valid FIN code)</w:t>
            </w:r>
          </w:p>
        </w:tc>
      </w:tr>
      <w:tr w:rsidR="00307CAD" w:rsidRPr="00105574" w14:paraId="715364F1" w14:textId="77777777" w:rsidTr="005C57C9">
        <w:trPr>
          <w:cantSplit/>
          <w:jc w:val="center"/>
        </w:trPr>
        <w:tc>
          <w:tcPr>
            <w:tcW w:w="7200" w:type="dxa"/>
            <w:shd w:val="clear" w:color="auto" w:fill="auto"/>
            <w:vAlign w:val="center"/>
          </w:tcPr>
          <w:p w14:paraId="0A891C4A" w14:textId="77777777" w:rsidR="00307CAD" w:rsidRPr="00105574" w:rsidRDefault="00307CAD" w:rsidP="005C57C9">
            <w:pPr>
              <w:pStyle w:val="RSRowData8p9l"/>
              <w:spacing w:after="0"/>
              <w:rPr>
                <w:noProof/>
              </w:rPr>
            </w:pPr>
            <w:r w:rsidRPr="00105574">
              <w:rPr>
                <w:noProof/>
              </w:rPr>
              <w:t xml:space="preserve">Daytime Running Lamps (DRL) (Non-Configurable) </w:t>
            </w:r>
            <w:r w:rsidRPr="00105574">
              <w:rPr>
                <w:rStyle w:val="Wers"/>
                <w:vanish w:val="0"/>
                <w:rPrChange w:id="206" w:author="Sai Raj Deep Thikkisetty" w:date="2024-07-01T14:47:00Z">
                  <w:rPr>
                    <w:rStyle w:val="Wers"/>
                  </w:rPr>
                </w:rPrChange>
              </w:rPr>
              <w:t>JBCAB</w:t>
            </w:r>
          </w:p>
          <w:p w14:paraId="490EFFC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Replaces the standard Configurable Daytime Running Lamps (DRL)</w:t>
            </w:r>
          </w:p>
        </w:tc>
        <w:tc>
          <w:tcPr>
            <w:tcW w:w="864" w:type="dxa"/>
            <w:shd w:val="clear" w:color="auto" w:fill="auto"/>
            <w:vAlign w:val="center"/>
          </w:tcPr>
          <w:p w14:paraId="5F7828CC" w14:textId="77777777" w:rsidR="00307CAD" w:rsidRPr="00105574" w:rsidRDefault="00307CAD" w:rsidP="005C57C9">
            <w:pPr>
              <w:spacing w:line="180" w:lineRule="exact"/>
              <w:jc w:val="center"/>
              <w:rPr>
                <w:rFonts w:cs="Arial"/>
                <w:b/>
                <w:bCs/>
                <w:noProof/>
                <w:sz w:val="16"/>
              </w:rPr>
            </w:pPr>
            <w:r w:rsidRPr="00105574">
              <w:rPr>
                <w:rFonts w:cs="Arial"/>
                <w:b/>
                <w:bCs/>
                <w:noProof/>
                <w:sz w:val="16"/>
              </w:rPr>
              <w:t>942</w:t>
            </w:r>
          </w:p>
        </w:tc>
        <w:tc>
          <w:tcPr>
            <w:tcW w:w="2520" w:type="dxa"/>
            <w:shd w:val="clear" w:color="auto" w:fill="auto"/>
            <w:vAlign w:val="center"/>
          </w:tcPr>
          <w:p w14:paraId="1FC20556"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bl>
    <w:p w14:paraId="2754744D" w14:textId="77777777" w:rsidR="00307CAD" w:rsidRPr="00105574" w:rsidRDefault="00307CAD" w:rsidP="005C57C9">
      <w:pPr>
        <w:spacing w:line="14" w:lineRule="exact"/>
        <w:rPr>
          <w:rFonts w:cs="Arial"/>
          <w:b/>
          <w:noProof/>
          <w:sz w:val="14"/>
        </w:rPr>
      </w:pPr>
    </w:p>
    <w:p w14:paraId="6DFE8676"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endnotePr>
            <w:numFmt w:val="decimal"/>
          </w:endnotePr>
          <w:type w:val="continuous"/>
          <w:pgSz w:w="12240" w:h="15840"/>
          <w:pgMar w:top="720" w:right="907" w:bottom="720" w:left="907" w:header="432" w:footer="432" w:gutter="0"/>
          <w:cols w:space="720"/>
          <w:docGrid w:linePitch="272"/>
        </w:sectPr>
      </w:pPr>
    </w:p>
    <w:p w14:paraId="58794A90" w14:textId="77777777" w:rsidR="00307CAD" w:rsidRPr="00105574" w:rsidRDefault="00307CAD" w:rsidP="005C57C9">
      <w:pPr>
        <w:spacing w:line="14" w:lineRule="exact"/>
        <w:rPr>
          <w:noProof/>
        </w:rPr>
      </w:pPr>
    </w:p>
    <w:tbl>
      <w:tblPr>
        <w:tblW w:w="0" w:type="auto"/>
        <w:tblLayout w:type="fixed"/>
        <w:tblCellMar>
          <w:left w:w="72" w:type="dxa"/>
          <w:right w:w="72" w:type="dxa"/>
        </w:tblCellMar>
        <w:tblLook w:val="04A0" w:firstRow="1" w:lastRow="0" w:firstColumn="1" w:lastColumn="0" w:noHBand="0" w:noVBand="1"/>
      </w:tblPr>
      <w:tblGrid>
        <w:gridCol w:w="10570"/>
      </w:tblGrid>
      <w:tr w:rsidR="00307CAD" w:rsidRPr="00105574" w14:paraId="4B52BF03" w14:textId="77777777" w:rsidTr="005C57C9">
        <w:trPr>
          <w:cantSplit/>
        </w:trPr>
        <w:tc>
          <w:tcPr>
            <w:tcW w:w="10570" w:type="dxa"/>
            <w:shd w:val="clear" w:color="auto" w:fill="auto"/>
          </w:tcPr>
          <w:p w14:paraId="402E4D28" w14:textId="77777777" w:rsidR="00307CAD" w:rsidRPr="00105574" w:rsidRDefault="00307CAD" w:rsidP="005C57C9">
            <w:pPr>
              <w:keepNext/>
              <w:spacing w:before="40" w:line="200" w:lineRule="exact"/>
              <w:ind w:left="144"/>
              <w:rPr>
                <w:b/>
                <w:noProof/>
                <w:sz w:val="17"/>
              </w:rPr>
            </w:pPr>
            <w:r w:rsidRPr="00105574">
              <w:rPr>
                <w:b/>
                <w:noProof/>
                <w:sz w:val="17"/>
              </w:rPr>
              <w:t>INCLUDES ALL BIG BEND™ STANDARD EQUIPMENT PLUS:</w:t>
            </w:r>
          </w:p>
        </w:tc>
      </w:tr>
    </w:tbl>
    <w:p w14:paraId="4076BADE" w14:textId="77777777" w:rsidR="00307CAD" w:rsidRPr="00105574" w:rsidRDefault="00307CAD" w:rsidP="005C57C9">
      <w:pPr>
        <w:keepNext/>
        <w:spacing w:before="120" w:after="40" w:line="200" w:lineRule="exact"/>
        <w:ind w:left="144"/>
        <w:rPr>
          <w:b/>
          <w:noProof/>
          <w:sz w:val="19"/>
        </w:rPr>
        <w:sectPr w:rsidR="00307CAD" w:rsidRPr="00105574" w:rsidSect="00307CAD">
          <w:headerReference w:type="default" r:id="rId23"/>
          <w:footerReference w:type="default" r:id="rId24"/>
          <w:footnotePr>
            <w:numRestart w:val="eachSect"/>
          </w:footnotePr>
          <w:endnotePr>
            <w:numFmt w:val="decimal"/>
          </w:endnotePr>
          <w:pgSz w:w="12240" w:h="15840"/>
          <w:pgMar w:top="720" w:right="907" w:bottom="720" w:left="907" w:header="432" w:footer="432" w:gutter="0"/>
          <w:pgNumType w:start="7"/>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5FA1C8C7" w14:textId="77777777" w:rsidTr="005C57C9">
        <w:trPr>
          <w:cantSplit/>
        </w:trPr>
        <w:tc>
          <w:tcPr>
            <w:tcW w:w="5141" w:type="dxa"/>
            <w:shd w:val="clear" w:color="auto" w:fill="auto"/>
          </w:tcPr>
          <w:p w14:paraId="25EBBC41" w14:textId="77777777" w:rsidR="00307CAD" w:rsidRPr="00105574" w:rsidRDefault="00307CAD" w:rsidP="005C57C9">
            <w:pPr>
              <w:keepNext/>
              <w:spacing w:before="120" w:after="40" w:line="200" w:lineRule="exact"/>
              <w:ind w:left="144"/>
              <w:rPr>
                <w:b/>
                <w:noProof/>
                <w:sz w:val="19"/>
              </w:rPr>
            </w:pPr>
            <w:r w:rsidRPr="00105574">
              <w:rPr>
                <w:b/>
                <w:noProof/>
                <w:sz w:val="19"/>
              </w:rPr>
              <w:pict w14:anchorId="6905FF5E">
                <v:line id="_x0000_s2058" style="position:absolute;left:0;text-align:left;z-index:251655168" from="260pt,2.75pt" to="260pt,646.5pt"/>
              </w:pict>
            </w:r>
            <w:r w:rsidRPr="00105574">
              <w:rPr>
                <w:b/>
                <w:noProof/>
                <w:sz w:val="19"/>
              </w:rPr>
              <w:pict w14:anchorId="2622AD24">
                <v:rect id="_x0000_s2057" style="position:absolute;left:0;text-align:left;margin-left:-.35pt;margin-top:2.05pt;width:528.45pt;height:644.5pt;z-index:-251662336;mso-position-horizontal-relative:page;mso-position-vertical-relative:page" filled="f">
                  <w10:wrap anchorx="page" anchory="page"/>
                </v:rect>
              </w:pict>
            </w:r>
            <w:r w:rsidRPr="00105574">
              <w:rPr>
                <w:b/>
                <w:noProof/>
                <w:sz w:val="19"/>
              </w:rPr>
              <w:t>EXTERIOR</w:t>
            </w:r>
          </w:p>
        </w:tc>
      </w:tr>
      <w:tr w:rsidR="00307CAD" w:rsidRPr="00105574" w14:paraId="0E7D85E1" w14:textId="77777777" w:rsidTr="005C57C9">
        <w:trPr>
          <w:cantSplit/>
        </w:trPr>
        <w:tc>
          <w:tcPr>
            <w:tcW w:w="5141" w:type="dxa"/>
            <w:shd w:val="clear" w:color="auto" w:fill="auto"/>
          </w:tcPr>
          <w:p w14:paraId="5CA058DA"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Grille – Oxford White with “BRONCO™” Molded in Red (Unique Color Grille) </w:t>
            </w:r>
            <w:r w:rsidRPr="00105574">
              <w:rPr>
                <w:rStyle w:val="Wers"/>
                <w:vanish w:val="0"/>
                <w:rPrChange w:id="207" w:author="Sai Raj Deep Thikkisetty" w:date="2024-07-01T14:47:00Z">
                  <w:rPr>
                    <w:rStyle w:val="Wers"/>
                  </w:rPr>
                </w:rPrChange>
              </w:rPr>
              <w:t>B2LBB/AD7AF</w:t>
            </w:r>
          </w:p>
        </w:tc>
      </w:tr>
      <w:tr w:rsidR="00307CAD" w:rsidRPr="00105574" w14:paraId="26D72D0A" w14:textId="77777777" w:rsidTr="005C57C9">
        <w:trPr>
          <w:cantSplit/>
        </w:trPr>
        <w:tc>
          <w:tcPr>
            <w:tcW w:w="5141" w:type="dxa"/>
            <w:shd w:val="clear" w:color="auto" w:fill="auto"/>
          </w:tcPr>
          <w:p w14:paraId="0085C4AF"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LED Fog Lamps </w:t>
            </w:r>
            <w:r w:rsidRPr="00105574">
              <w:rPr>
                <w:rStyle w:val="Wers"/>
                <w:vanish w:val="0"/>
                <w:rPrChange w:id="208" w:author="Sai Raj Deep Thikkisetty" w:date="2024-07-01T14:47:00Z">
                  <w:rPr>
                    <w:rStyle w:val="Wers"/>
                  </w:rPr>
                </w:rPrChange>
              </w:rPr>
              <w:t>JBKAK</w:t>
            </w:r>
          </w:p>
        </w:tc>
      </w:tr>
      <w:tr w:rsidR="00307CAD" w:rsidRPr="00105574" w14:paraId="7DD95316" w14:textId="77777777" w:rsidTr="005C57C9">
        <w:trPr>
          <w:cantSplit/>
        </w:trPr>
        <w:tc>
          <w:tcPr>
            <w:tcW w:w="5141" w:type="dxa"/>
            <w:shd w:val="clear" w:color="auto" w:fill="auto"/>
          </w:tcPr>
          <w:p w14:paraId="27E7ACB5"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Painted Oxford White Roof </w:t>
            </w:r>
            <w:r w:rsidRPr="00105574">
              <w:rPr>
                <w:rStyle w:val="Wers"/>
                <w:vanish w:val="0"/>
                <w:rPrChange w:id="209" w:author="Sai Raj Deep Thikkisetty" w:date="2024-07-01T14:47:00Z">
                  <w:rPr>
                    <w:rStyle w:val="Wers"/>
                  </w:rPr>
                </w:rPrChange>
              </w:rPr>
              <w:t>CJDAP</w:t>
            </w:r>
          </w:p>
        </w:tc>
      </w:tr>
      <w:tr w:rsidR="00307CAD" w:rsidRPr="00105574" w14:paraId="08219E9C" w14:textId="77777777" w:rsidTr="005C57C9">
        <w:trPr>
          <w:cantSplit/>
        </w:trPr>
        <w:tc>
          <w:tcPr>
            <w:tcW w:w="5141" w:type="dxa"/>
            <w:shd w:val="clear" w:color="auto" w:fill="auto"/>
          </w:tcPr>
          <w:p w14:paraId="15556573"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Side Decals – Oxford White with Heritage Bronco Script</w:t>
            </w:r>
            <w:r w:rsidRPr="00105574">
              <w:rPr>
                <w:rStyle w:val="HeaderChar"/>
                <w:noProof/>
              </w:rPr>
              <w:t xml:space="preserve"> </w:t>
            </w:r>
            <w:r w:rsidRPr="00105574">
              <w:rPr>
                <w:rStyle w:val="Wers"/>
                <w:vanish w:val="0"/>
                <w:rPrChange w:id="210" w:author="Sai Raj Deep Thikkisetty" w:date="2024-07-01T14:47:00Z">
                  <w:rPr>
                    <w:rStyle w:val="Wers"/>
                  </w:rPr>
                </w:rPrChange>
              </w:rPr>
              <w:t>C3AAE</w:t>
            </w:r>
          </w:p>
        </w:tc>
      </w:tr>
      <w:tr w:rsidR="00307CAD" w:rsidRPr="00105574" w14:paraId="66FD4350" w14:textId="77777777" w:rsidTr="005C57C9">
        <w:trPr>
          <w:cantSplit/>
        </w:trPr>
        <w:tc>
          <w:tcPr>
            <w:tcW w:w="5141" w:type="dxa"/>
            <w:shd w:val="clear" w:color="auto" w:fill="auto"/>
          </w:tcPr>
          <w:p w14:paraId="0CCE7222"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Wheels – 17” Oxford White-Painted Aluminum </w:t>
            </w:r>
            <w:r w:rsidRPr="00105574">
              <w:rPr>
                <w:rStyle w:val="Wers"/>
                <w:vanish w:val="0"/>
                <w:rPrChange w:id="211" w:author="Sai Raj Deep Thikkisetty" w:date="2024-07-01T14:47:00Z">
                  <w:rPr>
                    <w:rStyle w:val="Wers"/>
                  </w:rPr>
                </w:rPrChange>
              </w:rPr>
              <w:t>D2YLW/D5ACG/DAWAB</w:t>
            </w:r>
          </w:p>
        </w:tc>
      </w:tr>
    </w:tbl>
    <w:p w14:paraId="1D0C4069" w14:textId="77777777" w:rsidR="00307CAD" w:rsidRPr="00105574" w:rsidRDefault="00307CAD" w:rsidP="005C57C9">
      <w:pPr>
        <w:spacing w:line="20" w:lineRule="exact"/>
        <w:rPr>
          <w:noProof/>
          <w:sz w:val="8"/>
        </w:rPr>
      </w:pPr>
    </w:p>
    <w:p w14:paraId="7A0FC8A5" w14:textId="77777777" w:rsidR="00307CAD" w:rsidRPr="00105574" w:rsidRDefault="00307CAD" w:rsidP="005C57C9">
      <w:pPr>
        <w:spacing w:line="20" w:lineRule="exact"/>
        <w:rPr>
          <w:noProof/>
          <w:sz w:val="8"/>
        </w:rPr>
      </w:pPr>
      <w:r w:rsidRPr="00105574">
        <w:rPr>
          <w:noProof/>
          <w:sz w:val="8"/>
        </w:rPr>
        <w:br w:type="column"/>
      </w: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434CFB32" w14:textId="77777777" w:rsidTr="005C57C9">
        <w:trPr>
          <w:cantSplit/>
        </w:trPr>
        <w:tc>
          <w:tcPr>
            <w:tcW w:w="5141" w:type="dxa"/>
            <w:shd w:val="clear" w:color="auto" w:fill="auto"/>
          </w:tcPr>
          <w:p w14:paraId="4A914D3D" w14:textId="77777777" w:rsidR="00307CAD" w:rsidRPr="00105574" w:rsidRDefault="00307CAD" w:rsidP="005C57C9">
            <w:pPr>
              <w:keepNext/>
              <w:spacing w:before="120" w:after="40" w:line="200" w:lineRule="exact"/>
              <w:ind w:left="144"/>
              <w:rPr>
                <w:b/>
                <w:noProof/>
                <w:sz w:val="19"/>
              </w:rPr>
            </w:pPr>
            <w:r w:rsidRPr="00105574">
              <w:rPr>
                <w:b/>
                <w:noProof/>
                <w:sz w:val="19"/>
              </w:rPr>
              <w:t>INTERIOR/COMFORT</w:t>
            </w:r>
          </w:p>
        </w:tc>
      </w:tr>
      <w:tr w:rsidR="00307CAD" w:rsidRPr="00105574" w14:paraId="6804A5C0" w14:textId="77777777" w:rsidTr="005C57C9">
        <w:trPr>
          <w:cantSplit/>
        </w:trPr>
        <w:tc>
          <w:tcPr>
            <w:tcW w:w="5141" w:type="dxa"/>
            <w:shd w:val="clear" w:color="auto" w:fill="auto"/>
          </w:tcPr>
          <w:p w14:paraId="7B4D856D"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Seats </w:t>
            </w:r>
            <w:r w:rsidRPr="00105574">
              <w:rPr>
                <w:rStyle w:val="Wers"/>
                <w:vanish w:val="0"/>
                <w:rPrChange w:id="212" w:author="Sai Raj Deep Thikkisetty" w:date="2024-07-01T14:47:00Z">
                  <w:rPr>
                    <w:rStyle w:val="Wers"/>
                  </w:rPr>
                </w:rPrChange>
              </w:rPr>
              <w:t>FS--B</w:t>
            </w:r>
          </w:p>
        </w:tc>
      </w:tr>
      <w:tr w:rsidR="00307CAD" w:rsidRPr="00105574" w14:paraId="5CBCF23B" w14:textId="77777777" w:rsidTr="005C57C9">
        <w:trPr>
          <w:cantSplit/>
        </w:trPr>
        <w:tc>
          <w:tcPr>
            <w:tcW w:w="5141" w:type="dxa"/>
            <w:shd w:val="clear" w:color="auto" w:fill="auto"/>
          </w:tcPr>
          <w:p w14:paraId="15579A08" w14:textId="77777777" w:rsidR="00307CAD" w:rsidRPr="00105574" w:rsidRDefault="00307CAD" w:rsidP="005C57C9">
            <w:pPr>
              <w:tabs>
                <w:tab w:val="left" w:pos="648"/>
              </w:tabs>
              <w:spacing w:line="200" w:lineRule="exact"/>
              <w:ind w:left="648" w:hanging="288"/>
              <w:rPr>
                <w:bCs/>
                <w:noProof/>
                <w:sz w:val="17"/>
              </w:rPr>
            </w:pPr>
            <w:r w:rsidRPr="00105574">
              <w:rPr>
                <w:rFonts w:cs="Arial"/>
                <w:noProof/>
                <w:sz w:val="17"/>
              </w:rPr>
              <w:t>—</w:t>
            </w:r>
            <w:r w:rsidRPr="00105574">
              <w:rPr>
                <w:rFonts w:cs="Arial"/>
                <w:noProof/>
                <w:sz w:val="17"/>
              </w:rPr>
              <w:tab/>
            </w:r>
            <w:r w:rsidRPr="00105574">
              <w:rPr>
                <w:bCs/>
                <w:noProof/>
                <w:sz w:val="17"/>
              </w:rPr>
              <w:t xml:space="preserve">Plaid Cloth </w:t>
            </w:r>
            <w:r w:rsidRPr="00105574">
              <w:rPr>
                <w:rStyle w:val="Wers"/>
                <w:vanish w:val="0"/>
                <w:rPrChange w:id="213" w:author="Sai Raj Deep Thikkisetty" w:date="2024-07-01T14:47:00Z">
                  <w:rPr>
                    <w:rStyle w:val="Wers"/>
                  </w:rPr>
                </w:rPrChange>
              </w:rPr>
              <w:t>3HR00</w:t>
            </w:r>
          </w:p>
        </w:tc>
      </w:tr>
      <w:tr w:rsidR="00307CAD" w:rsidRPr="00105574" w14:paraId="09DD801A" w14:textId="77777777" w:rsidTr="005C57C9">
        <w:trPr>
          <w:cantSplit/>
        </w:trPr>
        <w:tc>
          <w:tcPr>
            <w:tcW w:w="5141" w:type="dxa"/>
            <w:shd w:val="clear" w:color="auto" w:fill="auto"/>
          </w:tcPr>
          <w:p w14:paraId="57A5ACA8"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Oxford White Door Ring and I.P. Bin</w:t>
            </w:r>
          </w:p>
        </w:tc>
      </w:tr>
      <w:tr w:rsidR="00307CAD" w:rsidRPr="00105574" w14:paraId="2D92A303" w14:textId="77777777" w:rsidTr="005C57C9">
        <w:trPr>
          <w:cantSplit/>
        </w:trPr>
        <w:tc>
          <w:tcPr>
            <w:tcW w:w="5141" w:type="dxa"/>
            <w:shd w:val="clear" w:color="auto" w:fill="auto"/>
          </w:tcPr>
          <w:p w14:paraId="11881B79"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Armrest and Center Console – Navy Pier Micro Suede with Race Red Stitching</w:t>
            </w:r>
            <w:r w:rsidRPr="00105574">
              <w:rPr>
                <w:rStyle w:val="HeaderChar"/>
                <w:noProof/>
              </w:rPr>
              <w:t xml:space="preserve"> </w:t>
            </w:r>
            <w:r w:rsidRPr="00105574">
              <w:rPr>
                <w:rStyle w:val="Wers"/>
                <w:vanish w:val="0"/>
                <w:rPrChange w:id="214" w:author="Sai Raj Deep Thikkisetty" w:date="2024-07-01T14:47:00Z">
                  <w:rPr>
                    <w:rStyle w:val="Wers"/>
                  </w:rPr>
                </w:rPrChange>
              </w:rPr>
              <w:t>B5WAL</w:t>
            </w:r>
          </w:p>
        </w:tc>
      </w:tr>
      <w:tr w:rsidR="00307CAD" w:rsidRPr="00105574" w14:paraId="0BF4BF1B" w14:textId="77777777" w:rsidTr="005C57C9">
        <w:trPr>
          <w:cantSplit/>
        </w:trPr>
        <w:tc>
          <w:tcPr>
            <w:tcW w:w="5141" w:type="dxa"/>
            <w:shd w:val="clear" w:color="auto" w:fill="auto"/>
          </w:tcPr>
          <w:p w14:paraId="6D846A73"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Navy Pier Instrument Panel Surround</w:t>
            </w:r>
          </w:p>
        </w:tc>
      </w:tr>
    </w:tbl>
    <w:p w14:paraId="47543611" w14:textId="77777777" w:rsidR="00307CAD" w:rsidRPr="00105574" w:rsidRDefault="00307CAD" w:rsidP="005C57C9">
      <w:pPr>
        <w:spacing w:line="14" w:lineRule="exact"/>
        <w:rPr>
          <w:rFonts w:cs="Arial"/>
          <w:b/>
          <w:noProof/>
          <w:sz w:val="15"/>
        </w:rPr>
        <w:sectPr w:rsidR="00307CAD" w:rsidRPr="00105574" w:rsidSect="00307CAD">
          <w:type w:val="continuous"/>
          <w:pgSz w:w="12240" w:h="15840" w:code="1"/>
          <w:pgMar w:top="720" w:right="907" w:bottom="720" w:left="907" w:header="432" w:footer="432" w:gutter="0"/>
          <w:cols w:num="2" w:space="432"/>
          <w:docGrid w:linePitch="272"/>
        </w:sectPr>
      </w:pPr>
    </w:p>
    <w:p w14:paraId="04AAFA0E" w14:textId="77777777" w:rsidR="00307CAD" w:rsidRPr="00105574" w:rsidRDefault="00307CAD" w:rsidP="005C57C9">
      <w:pPr>
        <w:spacing w:line="14" w:lineRule="exact"/>
        <w:rPr>
          <w:rFonts w:cs="Arial"/>
          <w:b/>
          <w:noProof/>
          <w:sz w:val="15"/>
        </w:rPr>
      </w:pPr>
    </w:p>
    <w:p w14:paraId="2E479054" w14:textId="77777777" w:rsidR="00307CAD" w:rsidRPr="00105574" w:rsidRDefault="00307CAD" w:rsidP="001512F6">
      <w:pPr>
        <w:spacing w:line="14" w:lineRule="exact"/>
        <w:rPr>
          <w:rFonts w:cs="Arial"/>
          <w:b/>
          <w:noProof/>
          <w:sz w:val="14"/>
        </w:rPr>
        <w:sectPr w:rsidR="00307CAD" w:rsidRPr="00105574" w:rsidSect="00307CAD">
          <w:type w:val="continuous"/>
          <w:pgSz w:w="12240" w:h="15840" w:code="1"/>
          <w:pgMar w:top="720" w:right="907" w:bottom="720" w:left="907" w:header="432" w:footer="432" w:gutter="0"/>
          <w:cols w:space="720"/>
          <w:docGrid w:linePitch="272"/>
        </w:sectPr>
      </w:pPr>
    </w:p>
    <w:p w14:paraId="0A78A48F" w14:textId="77777777" w:rsidR="00307CAD" w:rsidRPr="00105574" w:rsidRDefault="00307CAD" w:rsidP="005C57C9">
      <w:pPr>
        <w:pStyle w:val="RSHeadData8p9l"/>
        <w:spacing w:before="0" w:after="0" w:line="14" w:lineRule="exact"/>
        <w:ind w:left="0"/>
        <w:rPr>
          <w:noProof/>
        </w:rPr>
        <w:sectPr w:rsidR="00307CAD" w:rsidRPr="00105574" w:rsidSect="00307CAD">
          <w:headerReference w:type="default" r:id="rId25"/>
          <w:footerReference w:type="default" r:id="rId26"/>
          <w:pgSz w:w="12240" w:h="15840" w:code="1"/>
          <w:pgMar w:top="720" w:right="907" w:bottom="720" w:left="907" w:header="432" w:footer="432" w:gutter="0"/>
          <w:pgNumType w:start="8"/>
          <w:cols w:space="720"/>
          <w:docGrid w:linePitch="272"/>
        </w:sectPr>
      </w:pPr>
    </w:p>
    <w:tbl>
      <w:tblPr>
        <w:tblW w:w="1058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36" w:type="dxa"/>
          <w:right w:w="36" w:type="dxa"/>
        </w:tblCellMar>
        <w:tblLook w:val="04A0" w:firstRow="1" w:lastRow="0" w:firstColumn="1" w:lastColumn="0" w:noHBand="0" w:noVBand="1"/>
      </w:tblPr>
      <w:tblGrid>
        <w:gridCol w:w="6480"/>
        <w:gridCol w:w="1440"/>
        <w:gridCol w:w="2664"/>
      </w:tblGrid>
      <w:tr w:rsidR="00307CAD" w:rsidRPr="00105574" w14:paraId="6815D817" w14:textId="77777777" w:rsidTr="005C57C9">
        <w:trPr>
          <w:cantSplit/>
          <w:jc w:val="center"/>
        </w:trPr>
        <w:tc>
          <w:tcPr>
            <w:tcW w:w="6480" w:type="dxa"/>
            <w:shd w:val="solid" w:color="auto" w:fill="auto"/>
            <w:vAlign w:val="center"/>
          </w:tcPr>
          <w:p w14:paraId="514DC4B6" w14:textId="77777777" w:rsidR="00307CAD" w:rsidRPr="00105574" w:rsidRDefault="00307CAD" w:rsidP="005C57C9">
            <w:pPr>
              <w:pStyle w:val="RSHeadData8p9l"/>
              <w:rPr>
                <w:noProof/>
              </w:rPr>
            </w:pPr>
            <w:r w:rsidRPr="00105574">
              <w:rPr>
                <w:noProof/>
              </w:rPr>
              <w:t>Series/Rate</w:t>
            </w:r>
          </w:p>
        </w:tc>
        <w:tc>
          <w:tcPr>
            <w:tcW w:w="1440" w:type="dxa"/>
            <w:shd w:val="solid" w:color="auto" w:fill="auto"/>
            <w:vAlign w:val="center"/>
          </w:tcPr>
          <w:p w14:paraId="2F804DE3" w14:textId="77777777" w:rsidR="00307CAD" w:rsidRPr="00105574" w:rsidRDefault="00307CAD" w:rsidP="005C57C9">
            <w:pPr>
              <w:spacing w:before="32" w:after="32" w:line="180" w:lineRule="exact"/>
              <w:jc w:val="center"/>
              <w:rPr>
                <w:b/>
                <w:noProof/>
                <w:sz w:val="16"/>
              </w:rPr>
            </w:pPr>
            <w:r w:rsidRPr="00105574">
              <w:rPr>
                <w:b/>
                <w:noProof/>
                <w:sz w:val="16"/>
              </w:rPr>
              <w:t>Order Code</w:t>
            </w:r>
          </w:p>
        </w:tc>
        <w:tc>
          <w:tcPr>
            <w:tcW w:w="2664" w:type="dxa"/>
            <w:shd w:val="solid" w:color="auto" w:fill="auto"/>
            <w:vAlign w:val="center"/>
          </w:tcPr>
          <w:p w14:paraId="6838DA26" w14:textId="77777777" w:rsidR="00307CAD" w:rsidRPr="00105574" w:rsidRDefault="00307CAD" w:rsidP="005C57C9">
            <w:pPr>
              <w:spacing w:before="32" w:after="32" w:line="180" w:lineRule="exact"/>
              <w:jc w:val="center"/>
              <w:rPr>
                <w:b/>
                <w:noProof/>
                <w:sz w:val="16"/>
              </w:rPr>
            </w:pPr>
            <w:r w:rsidRPr="00105574">
              <w:rPr>
                <w:b/>
                <w:noProof/>
                <w:sz w:val="16"/>
              </w:rPr>
              <w:t>Heritage™</w:t>
            </w:r>
          </w:p>
        </w:tc>
      </w:tr>
      <w:tr w:rsidR="00307CAD" w:rsidRPr="00105574" w14:paraId="7C4A7EA8" w14:textId="77777777" w:rsidTr="005C57C9">
        <w:trPr>
          <w:cantSplit/>
          <w:jc w:val="center"/>
        </w:trPr>
        <w:tc>
          <w:tcPr>
            <w:tcW w:w="6480" w:type="dxa"/>
            <w:shd w:val="clear" w:color="auto" w:fill="auto"/>
            <w:vAlign w:val="center"/>
          </w:tcPr>
          <w:p w14:paraId="290FE6F7" w14:textId="77777777" w:rsidR="00307CAD" w:rsidRPr="00105574" w:rsidRDefault="00307CAD" w:rsidP="005C57C9">
            <w:pPr>
              <w:pStyle w:val="RSRowData8p9l"/>
              <w:rPr>
                <w:noProof/>
              </w:rPr>
            </w:pPr>
            <w:r w:rsidRPr="00105574">
              <w:rPr>
                <w:noProof/>
              </w:rPr>
              <w:t>Retail Series Mix (% of Total Vehicle)</w:t>
            </w:r>
          </w:p>
        </w:tc>
        <w:tc>
          <w:tcPr>
            <w:tcW w:w="1440" w:type="dxa"/>
            <w:shd w:val="clear" w:color="auto" w:fill="CCCCCC"/>
            <w:vAlign w:val="center"/>
          </w:tcPr>
          <w:p w14:paraId="621C47D4"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71FC6F66" w14:textId="77777777" w:rsidR="00307CAD" w:rsidRPr="00105574" w:rsidRDefault="00307CAD" w:rsidP="005C57C9">
            <w:pPr>
              <w:spacing w:line="180" w:lineRule="exact"/>
              <w:jc w:val="center"/>
              <w:rPr>
                <w:noProof/>
                <w:sz w:val="16"/>
              </w:rPr>
            </w:pPr>
            <w:r w:rsidRPr="00105574">
              <w:rPr>
                <w:noProof/>
                <w:sz w:val="16"/>
              </w:rPr>
              <w:t>TBD%</w:t>
            </w:r>
          </w:p>
        </w:tc>
      </w:tr>
      <w:tr w:rsidR="00307CAD" w:rsidRPr="00105574" w14:paraId="2B7689B8" w14:textId="77777777" w:rsidTr="005C57C9">
        <w:trPr>
          <w:cantSplit/>
          <w:jc w:val="center"/>
        </w:trPr>
        <w:tc>
          <w:tcPr>
            <w:tcW w:w="6480" w:type="dxa"/>
            <w:shd w:val="solid" w:color="auto" w:fill="auto"/>
          </w:tcPr>
          <w:p w14:paraId="50E9F4BB" w14:textId="77777777" w:rsidR="00307CAD" w:rsidRPr="00105574" w:rsidRDefault="00307CAD" w:rsidP="005C57C9">
            <w:pPr>
              <w:pStyle w:val="RSHeadData8p9l"/>
              <w:rPr>
                <w:noProof/>
              </w:rPr>
            </w:pPr>
          </w:p>
        </w:tc>
        <w:tc>
          <w:tcPr>
            <w:tcW w:w="1440" w:type="dxa"/>
            <w:shd w:val="solid" w:color="auto" w:fill="auto"/>
          </w:tcPr>
          <w:p w14:paraId="3A5E93F5" w14:textId="77777777" w:rsidR="00307CAD" w:rsidRPr="00105574" w:rsidRDefault="00307CAD" w:rsidP="005C57C9">
            <w:pPr>
              <w:spacing w:line="180" w:lineRule="exact"/>
              <w:rPr>
                <w:noProof/>
                <w:sz w:val="16"/>
              </w:rPr>
            </w:pPr>
          </w:p>
        </w:tc>
        <w:tc>
          <w:tcPr>
            <w:tcW w:w="2664" w:type="dxa"/>
            <w:shd w:val="solid" w:color="auto" w:fill="auto"/>
          </w:tcPr>
          <w:p w14:paraId="595EF8AA" w14:textId="77777777" w:rsidR="00307CAD" w:rsidRPr="00105574" w:rsidRDefault="00307CAD" w:rsidP="005C57C9">
            <w:pPr>
              <w:spacing w:line="180" w:lineRule="exact"/>
              <w:jc w:val="center"/>
              <w:rPr>
                <w:b/>
                <w:noProof/>
                <w:sz w:val="16"/>
              </w:rPr>
            </w:pPr>
            <w:r w:rsidRPr="00105574">
              <w:rPr>
                <w:rStyle w:val="Wers"/>
                <w:b/>
                <w:vanish w:val="0"/>
                <w:sz w:val="16"/>
                <w:rPrChange w:id="215" w:author="Sai Raj Deep Thikkisetty" w:date="2024-07-01T14:47:00Z">
                  <w:rPr>
                    <w:rStyle w:val="Wers"/>
                    <w:b/>
                    <w:sz w:val="16"/>
                  </w:rPr>
                </w:rPrChange>
              </w:rPr>
              <w:t>VS-AN</w:t>
            </w:r>
          </w:p>
        </w:tc>
      </w:tr>
      <w:tr w:rsidR="00307CAD" w:rsidRPr="00105574" w14:paraId="4181C7D1" w14:textId="77777777" w:rsidTr="005C57C9">
        <w:trPr>
          <w:cantSplit/>
          <w:jc w:val="center"/>
        </w:trPr>
        <w:tc>
          <w:tcPr>
            <w:tcW w:w="6480" w:type="dxa"/>
            <w:shd w:val="clear" w:color="auto" w:fill="auto"/>
            <w:vAlign w:val="center"/>
          </w:tcPr>
          <w:p w14:paraId="7D8E2A43" w14:textId="77777777" w:rsidR="00307CAD" w:rsidRPr="00105574" w:rsidRDefault="00307CAD" w:rsidP="005C57C9">
            <w:pPr>
              <w:pStyle w:val="RSRowData8p9l"/>
              <w:rPr>
                <w:noProof/>
              </w:rPr>
            </w:pPr>
            <w:r w:rsidRPr="00105574">
              <w:rPr>
                <w:noProof/>
              </w:rPr>
              <w:t>Bronco</w:t>
            </w:r>
            <w:r w:rsidRPr="00105574">
              <w:rPr>
                <w:noProof/>
                <w:vertAlign w:val="superscript"/>
              </w:rPr>
              <w:t>TM</w:t>
            </w:r>
            <w:r w:rsidRPr="00105574">
              <w:rPr>
                <w:noProof/>
              </w:rPr>
              <w:t xml:space="preserve"> Sport 4x4 </w:t>
            </w:r>
            <w:r w:rsidRPr="00105574">
              <w:rPr>
                <w:rStyle w:val="Wers"/>
                <w:vanish w:val="0"/>
                <w:rPrChange w:id="216" w:author="Sai Raj Deep Thikkisetty" w:date="2024-07-01T14:47:00Z">
                  <w:rPr>
                    <w:rStyle w:val="Wers"/>
                  </w:rPr>
                </w:rPrChange>
              </w:rPr>
              <w:t>DR—E/YZVB4</w:t>
            </w:r>
          </w:p>
        </w:tc>
        <w:tc>
          <w:tcPr>
            <w:tcW w:w="1440" w:type="dxa"/>
            <w:shd w:val="clear" w:color="auto" w:fill="auto"/>
            <w:vAlign w:val="center"/>
          </w:tcPr>
          <w:p w14:paraId="51F8450C" w14:textId="77777777" w:rsidR="00307CAD" w:rsidRPr="00105574" w:rsidRDefault="00307CAD" w:rsidP="005C57C9">
            <w:pPr>
              <w:spacing w:line="180" w:lineRule="exact"/>
              <w:jc w:val="center"/>
              <w:rPr>
                <w:b/>
                <w:noProof/>
                <w:sz w:val="16"/>
              </w:rPr>
            </w:pPr>
            <w:r w:rsidRPr="00105574">
              <w:rPr>
                <w:b/>
                <w:noProof/>
                <w:sz w:val="16"/>
              </w:rPr>
              <w:t>R9G</w:t>
            </w:r>
          </w:p>
        </w:tc>
        <w:tc>
          <w:tcPr>
            <w:tcW w:w="2664" w:type="dxa"/>
            <w:shd w:val="clear" w:color="auto" w:fill="auto"/>
            <w:vAlign w:val="center"/>
          </w:tcPr>
          <w:p w14:paraId="3C7DCF2D" w14:textId="77777777" w:rsidR="00307CAD" w:rsidRPr="00105574" w:rsidRDefault="00307CAD" w:rsidP="005C57C9">
            <w:pPr>
              <w:spacing w:line="180" w:lineRule="exact"/>
              <w:jc w:val="center"/>
              <w:rPr>
                <w:noProof/>
                <w:sz w:val="16"/>
              </w:rPr>
            </w:pPr>
            <w:r w:rsidRPr="00105574">
              <w:rPr>
                <w:noProof/>
                <w:sz w:val="16"/>
              </w:rPr>
              <w:t>S</w:t>
            </w:r>
          </w:p>
        </w:tc>
      </w:tr>
      <w:tr w:rsidR="00307CAD" w:rsidRPr="00105574" w14:paraId="64628DA7" w14:textId="77777777" w:rsidTr="005C57C9">
        <w:trPr>
          <w:cantSplit/>
          <w:jc w:val="center"/>
        </w:trPr>
        <w:tc>
          <w:tcPr>
            <w:tcW w:w="6480" w:type="dxa"/>
            <w:shd w:val="clear" w:color="auto" w:fill="auto"/>
            <w:vAlign w:val="center"/>
          </w:tcPr>
          <w:p w14:paraId="2ADB67EE" w14:textId="77777777" w:rsidR="00307CAD" w:rsidRPr="00105574" w:rsidRDefault="00307CAD" w:rsidP="005C57C9">
            <w:pPr>
              <w:pStyle w:val="RSRowData8p9l"/>
              <w:spacing w:after="0"/>
              <w:rPr>
                <w:noProof/>
              </w:rPr>
            </w:pPr>
            <w:r w:rsidRPr="00105574">
              <w:rPr>
                <w:noProof/>
              </w:rPr>
              <w:t xml:space="preserve">● Engine: 1.5L EcoBoost® with Auto Start-Stop Technology </w:t>
            </w:r>
            <w:r w:rsidRPr="00105574">
              <w:rPr>
                <w:rStyle w:val="Wers"/>
                <w:vanish w:val="0"/>
                <w:rPrChange w:id="217" w:author="Sai Raj Deep Thikkisetty" w:date="2024-07-01T14:47:00Z">
                  <w:rPr>
                    <w:rStyle w:val="Wers"/>
                  </w:rPr>
                </w:rPrChange>
              </w:rPr>
              <w:t>EN-CR/DECAU</w:t>
            </w:r>
          </w:p>
          <w:p w14:paraId="3E2EE87B" w14:textId="77777777" w:rsidR="00307CAD" w:rsidRPr="00105574" w:rsidRDefault="00307CAD" w:rsidP="005C57C9">
            <w:pPr>
              <w:pStyle w:val="RSRowData8p9l"/>
              <w:spacing w:before="0"/>
              <w:rPr>
                <w:noProof/>
              </w:rPr>
            </w:pPr>
            <w:r w:rsidRPr="00105574">
              <w:rPr>
                <w:noProof/>
              </w:rPr>
              <w:t xml:space="preserve">● Transmission: 8-Speed Automatic </w:t>
            </w:r>
            <w:r w:rsidRPr="00105574">
              <w:rPr>
                <w:rStyle w:val="Wers"/>
                <w:vanish w:val="0"/>
                <w:rPrChange w:id="218" w:author="Sai Raj Deep Thikkisetty" w:date="2024-07-01T14:47:00Z">
                  <w:rPr>
                    <w:rStyle w:val="Wers"/>
                  </w:rPr>
                </w:rPrChange>
              </w:rPr>
              <w:t>TR-GM</w:t>
            </w:r>
          </w:p>
        </w:tc>
        <w:tc>
          <w:tcPr>
            <w:tcW w:w="1440" w:type="dxa"/>
            <w:shd w:val="clear" w:color="auto" w:fill="auto"/>
            <w:vAlign w:val="center"/>
          </w:tcPr>
          <w:p w14:paraId="28999A6A" w14:textId="77777777" w:rsidR="00307CAD" w:rsidRPr="00105574" w:rsidRDefault="00307CAD" w:rsidP="005C57C9">
            <w:pPr>
              <w:spacing w:line="180" w:lineRule="exact"/>
              <w:jc w:val="center"/>
              <w:rPr>
                <w:b/>
                <w:noProof/>
                <w:sz w:val="16"/>
              </w:rPr>
            </w:pPr>
            <w:r w:rsidRPr="00105574">
              <w:rPr>
                <w:b/>
                <w:noProof/>
                <w:sz w:val="16"/>
              </w:rPr>
              <w:t>99N/448</w:t>
            </w:r>
          </w:p>
        </w:tc>
        <w:tc>
          <w:tcPr>
            <w:tcW w:w="2664" w:type="dxa"/>
            <w:shd w:val="clear" w:color="auto" w:fill="auto"/>
            <w:vAlign w:val="center"/>
          </w:tcPr>
          <w:p w14:paraId="27C5A548" w14:textId="77777777" w:rsidR="00307CAD" w:rsidRPr="00105574" w:rsidRDefault="00307CAD" w:rsidP="005C57C9">
            <w:pPr>
              <w:spacing w:line="180" w:lineRule="exact"/>
              <w:jc w:val="center"/>
              <w:rPr>
                <w:noProof/>
                <w:sz w:val="16"/>
              </w:rPr>
            </w:pPr>
            <w:r w:rsidRPr="00105574">
              <w:rPr>
                <w:noProof/>
                <w:sz w:val="16"/>
              </w:rPr>
              <w:t>S</w:t>
            </w:r>
          </w:p>
        </w:tc>
      </w:tr>
      <w:tr w:rsidR="00307CAD" w:rsidRPr="00105574" w14:paraId="4F77A8B5" w14:textId="77777777" w:rsidTr="005C57C9">
        <w:trPr>
          <w:cantSplit/>
          <w:jc w:val="center"/>
        </w:trPr>
        <w:tc>
          <w:tcPr>
            <w:tcW w:w="10584" w:type="dxa"/>
            <w:gridSpan w:val="3"/>
            <w:shd w:val="clear" w:color="auto" w:fill="CCCCCC"/>
          </w:tcPr>
          <w:p w14:paraId="33E118FC" w14:textId="77777777" w:rsidR="00307CAD" w:rsidRPr="00105574" w:rsidRDefault="00307CAD" w:rsidP="005C57C9">
            <w:pPr>
              <w:pStyle w:val="RSHeadData8p9l"/>
              <w:spacing w:after="0"/>
              <w:rPr>
                <w:noProof/>
              </w:rPr>
            </w:pPr>
            <w:r w:rsidRPr="00105574">
              <w:rPr>
                <w:noProof/>
              </w:rPr>
              <w:t>Entities (Series, Drive, Engine, Transmission)</w:t>
            </w:r>
          </w:p>
          <w:p w14:paraId="5D8842CD" w14:textId="77777777" w:rsidR="00307CAD" w:rsidRPr="00105574" w:rsidRDefault="00307CAD" w:rsidP="005C57C9">
            <w:pPr>
              <w:pStyle w:val="RSHeadData8p9l"/>
              <w:spacing w:before="0"/>
              <w:rPr>
                <w:noProof/>
              </w:rPr>
            </w:pPr>
            <w:r w:rsidRPr="00105574">
              <w:rPr>
                <w:noProof/>
              </w:rPr>
              <w:t>(This section is for WBDO users only)</w:t>
            </w:r>
          </w:p>
        </w:tc>
      </w:tr>
      <w:tr w:rsidR="00307CAD" w:rsidRPr="00105574" w14:paraId="1C80E4F0" w14:textId="77777777" w:rsidTr="005C57C9">
        <w:trPr>
          <w:cantSplit/>
          <w:jc w:val="center"/>
        </w:trPr>
        <w:tc>
          <w:tcPr>
            <w:tcW w:w="6480" w:type="dxa"/>
            <w:shd w:val="clear" w:color="auto" w:fill="auto"/>
            <w:vAlign w:val="center"/>
          </w:tcPr>
          <w:p w14:paraId="3C9019B8" w14:textId="77777777" w:rsidR="00307CAD" w:rsidRPr="00105574" w:rsidRDefault="00307CAD" w:rsidP="005C57C9">
            <w:pPr>
              <w:pStyle w:val="RSRowData8p9l"/>
              <w:rPr>
                <w:noProof/>
              </w:rPr>
            </w:pPr>
            <w:r w:rsidRPr="00105574">
              <w:rPr>
                <w:noProof/>
              </w:rPr>
              <w:t xml:space="preserve">Bronco™ Sport 4x4, 1.5L EcoBoost® with Auto Start-Stop Technology, 8-Speed Automatic </w:t>
            </w:r>
            <w:r w:rsidRPr="00105574">
              <w:rPr>
                <w:rStyle w:val="Wers"/>
                <w:vanish w:val="0"/>
                <w:rPrChange w:id="219" w:author="Sai Raj Deep Thikkisetty" w:date="2024-07-01T14:47:00Z">
                  <w:rPr>
                    <w:rStyle w:val="Wers"/>
                  </w:rPr>
                </w:rPrChange>
              </w:rPr>
              <w:t>DR—E/EN-CR/DECAU/TR-GM/YZPAK</w:t>
            </w:r>
          </w:p>
        </w:tc>
        <w:tc>
          <w:tcPr>
            <w:tcW w:w="1440" w:type="dxa"/>
            <w:shd w:val="clear" w:color="auto" w:fill="auto"/>
            <w:vAlign w:val="center"/>
          </w:tcPr>
          <w:p w14:paraId="7F378C3E" w14:textId="77777777" w:rsidR="00307CAD" w:rsidRPr="00105574" w:rsidRDefault="00307CAD" w:rsidP="005C57C9">
            <w:pPr>
              <w:spacing w:line="180" w:lineRule="exact"/>
              <w:jc w:val="center"/>
              <w:rPr>
                <w:b/>
                <w:noProof/>
                <w:sz w:val="16"/>
              </w:rPr>
            </w:pPr>
            <w:r w:rsidRPr="00105574">
              <w:rPr>
                <w:b/>
                <w:noProof/>
                <w:sz w:val="16"/>
              </w:rPr>
              <w:t>R9G / 99N/ 448</w:t>
            </w:r>
          </w:p>
        </w:tc>
        <w:tc>
          <w:tcPr>
            <w:tcW w:w="2664" w:type="dxa"/>
            <w:shd w:val="clear" w:color="auto" w:fill="auto"/>
            <w:vAlign w:val="center"/>
          </w:tcPr>
          <w:p w14:paraId="110C3604" w14:textId="77777777" w:rsidR="00307CAD" w:rsidRPr="00105574" w:rsidRDefault="00307CAD" w:rsidP="005C57C9">
            <w:pPr>
              <w:spacing w:line="180" w:lineRule="exact"/>
              <w:jc w:val="center"/>
              <w:rPr>
                <w:noProof/>
                <w:sz w:val="16"/>
              </w:rPr>
            </w:pPr>
            <w:r w:rsidRPr="00105574">
              <w:rPr>
                <w:noProof/>
                <w:sz w:val="16"/>
              </w:rPr>
              <w:t>250A</w:t>
            </w:r>
          </w:p>
        </w:tc>
      </w:tr>
      <w:tr w:rsidR="00307CAD" w:rsidRPr="00105574" w14:paraId="690B52D3" w14:textId="77777777" w:rsidTr="005C57C9">
        <w:trPr>
          <w:cantSplit/>
          <w:jc w:val="center"/>
        </w:trPr>
        <w:tc>
          <w:tcPr>
            <w:tcW w:w="6480" w:type="dxa"/>
            <w:shd w:val="solid" w:color="auto" w:fill="auto"/>
            <w:vAlign w:val="center"/>
          </w:tcPr>
          <w:p w14:paraId="17DB887B" w14:textId="77777777" w:rsidR="00307CAD" w:rsidRPr="00105574" w:rsidRDefault="00307CAD" w:rsidP="005C57C9">
            <w:pPr>
              <w:pStyle w:val="RSHeadData8p9l"/>
              <w:rPr>
                <w:noProof/>
              </w:rPr>
            </w:pPr>
            <w:r w:rsidRPr="00105574">
              <w:rPr>
                <w:noProof/>
              </w:rPr>
              <w:t xml:space="preserve">Equipment Group </w:t>
            </w:r>
            <w:r w:rsidRPr="00105574">
              <w:rPr>
                <w:noProof/>
                <w:color w:val="FFFFFF"/>
                <w:szCs w:val="17"/>
                <w:shd w:val="clear" w:color="auto" w:fill="FF9900"/>
                <w:rPrChange w:id="220" w:author="Sai Raj Deep Thikkisetty" w:date="2024-07-01T14:47:00Z">
                  <w:rPr>
                    <w:noProof/>
                    <w:vanish/>
                    <w:color w:val="FFFFFF"/>
                    <w:szCs w:val="17"/>
                    <w:shd w:val="clear" w:color="auto" w:fill="FF9900"/>
                  </w:rPr>
                </w:rPrChange>
              </w:rPr>
              <w:t>YZBBM</w:t>
            </w:r>
          </w:p>
        </w:tc>
        <w:tc>
          <w:tcPr>
            <w:tcW w:w="1440" w:type="dxa"/>
            <w:shd w:val="solid" w:color="auto" w:fill="auto"/>
            <w:vAlign w:val="center"/>
          </w:tcPr>
          <w:p w14:paraId="5C0FA07D" w14:textId="77777777" w:rsidR="00307CAD" w:rsidRPr="00105574" w:rsidRDefault="00307CAD" w:rsidP="005C57C9">
            <w:pPr>
              <w:spacing w:line="180" w:lineRule="exact"/>
              <w:jc w:val="center"/>
              <w:rPr>
                <w:b/>
                <w:noProof/>
                <w:sz w:val="16"/>
              </w:rPr>
            </w:pPr>
          </w:p>
        </w:tc>
        <w:tc>
          <w:tcPr>
            <w:tcW w:w="2664" w:type="dxa"/>
            <w:shd w:val="solid" w:color="auto" w:fill="auto"/>
            <w:vAlign w:val="center"/>
          </w:tcPr>
          <w:p w14:paraId="5E8CB207" w14:textId="77777777" w:rsidR="00307CAD" w:rsidRPr="00105574" w:rsidRDefault="00307CAD" w:rsidP="005C57C9">
            <w:pPr>
              <w:spacing w:line="180" w:lineRule="exact"/>
              <w:jc w:val="center"/>
              <w:rPr>
                <w:b/>
                <w:noProof/>
                <w:sz w:val="16"/>
              </w:rPr>
            </w:pPr>
          </w:p>
          <w:p w14:paraId="56968F7B" w14:textId="77777777" w:rsidR="00307CAD" w:rsidRPr="00105574" w:rsidRDefault="00307CAD" w:rsidP="005C57C9">
            <w:pPr>
              <w:spacing w:line="180" w:lineRule="exact"/>
              <w:jc w:val="center"/>
              <w:rPr>
                <w:b/>
                <w:noProof/>
                <w:sz w:val="16"/>
              </w:rPr>
            </w:pPr>
            <w:r w:rsidRPr="00105574">
              <w:rPr>
                <w:b/>
                <w:noProof/>
                <w:sz w:val="16"/>
              </w:rPr>
              <w:t>Standard Package (250A)</w:t>
            </w:r>
          </w:p>
        </w:tc>
      </w:tr>
      <w:tr w:rsidR="00307CAD" w:rsidRPr="00105574" w14:paraId="389874DB" w14:textId="77777777" w:rsidTr="005C57C9">
        <w:trPr>
          <w:cantSplit/>
          <w:jc w:val="center"/>
        </w:trPr>
        <w:tc>
          <w:tcPr>
            <w:tcW w:w="6480" w:type="dxa"/>
            <w:shd w:val="clear" w:color="auto" w:fill="auto"/>
            <w:vAlign w:val="center"/>
          </w:tcPr>
          <w:p w14:paraId="72754D21" w14:textId="77777777" w:rsidR="00307CAD" w:rsidRPr="00105574" w:rsidRDefault="00307CAD" w:rsidP="005C57C9">
            <w:pPr>
              <w:pStyle w:val="RSRowData8p9l"/>
              <w:rPr>
                <w:noProof/>
              </w:rPr>
            </w:pPr>
            <w:r w:rsidRPr="00105574">
              <w:rPr>
                <w:noProof/>
              </w:rPr>
              <w:t>Equipment Group Mix</w:t>
            </w:r>
          </w:p>
        </w:tc>
        <w:tc>
          <w:tcPr>
            <w:tcW w:w="1440" w:type="dxa"/>
            <w:shd w:val="clear" w:color="auto" w:fill="CCCCCC"/>
            <w:vAlign w:val="center"/>
          </w:tcPr>
          <w:p w14:paraId="191CDB15"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030D8448" w14:textId="77777777" w:rsidR="00307CAD" w:rsidRPr="00105574" w:rsidRDefault="00307CAD" w:rsidP="005C57C9">
            <w:pPr>
              <w:spacing w:line="180" w:lineRule="exact"/>
              <w:jc w:val="center"/>
              <w:rPr>
                <w:noProof/>
                <w:sz w:val="16"/>
              </w:rPr>
            </w:pPr>
            <w:r w:rsidRPr="00105574">
              <w:rPr>
                <w:noProof/>
                <w:sz w:val="16"/>
              </w:rPr>
              <w:t>100%</w:t>
            </w:r>
          </w:p>
        </w:tc>
      </w:tr>
      <w:tr w:rsidR="00307CAD" w:rsidRPr="00105574" w14:paraId="491C3F5F" w14:textId="77777777" w:rsidTr="005C57C9">
        <w:trPr>
          <w:cantSplit/>
          <w:jc w:val="center"/>
        </w:trPr>
        <w:tc>
          <w:tcPr>
            <w:tcW w:w="10584" w:type="dxa"/>
            <w:gridSpan w:val="3"/>
            <w:shd w:val="clear" w:color="auto" w:fill="CCCCCC"/>
          </w:tcPr>
          <w:p w14:paraId="4BC7BFF7" w14:textId="77777777" w:rsidR="00307CAD" w:rsidRPr="00105574" w:rsidRDefault="00307CAD" w:rsidP="005C57C9">
            <w:pPr>
              <w:pStyle w:val="RSHeadData8p9l"/>
              <w:rPr>
                <w:noProof/>
              </w:rPr>
            </w:pPr>
            <w:r w:rsidRPr="00105574">
              <w:rPr>
                <w:noProof/>
              </w:rPr>
              <w:t>Free Standing Packages &amp; Options (FSO)</w:t>
            </w:r>
          </w:p>
        </w:tc>
      </w:tr>
      <w:tr w:rsidR="00307CAD" w:rsidRPr="00105574" w14:paraId="5A3E337A" w14:textId="77777777" w:rsidTr="005C57C9">
        <w:trPr>
          <w:cantSplit/>
          <w:jc w:val="center"/>
        </w:trPr>
        <w:tc>
          <w:tcPr>
            <w:tcW w:w="6480" w:type="dxa"/>
            <w:shd w:val="clear" w:color="auto" w:fill="auto"/>
            <w:vAlign w:val="center"/>
          </w:tcPr>
          <w:p w14:paraId="5BB7F4C7" w14:textId="77777777" w:rsidR="00307CAD" w:rsidRPr="00105574" w:rsidRDefault="00307CAD" w:rsidP="005C57C9">
            <w:pPr>
              <w:spacing w:before="32" w:line="180" w:lineRule="exact"/>
              <w:ind w:left="360" w:hanging="144"/>
              <w:rPr>
                <w:b/>
                <w:bCs/>
                <w:noProof/>
                <w:sz w:val="16"/>
              </w:rPr>
            </w:pPr>
            <w:r w:rsidRPr="00105574">
              <w:rPr>
                <w:rFonts w:cs="Arial"/>
                <w:b/>
                <w:noProof/>
                <w:sz w:val="16"/>
              </w:rPr>
              <w:sym w:font="Wingdings" w:char="F0AB"/>
            </w:r>
            <w:r w:rsidRPr="00105574">
              <w:rPr>
                <w:b/>
                <w:noProof/>
                <w:sz w:val="16"/>
              </w:rPr>
              <w:t>Convenience Package</w:t>
            </w:r>
            <w:r w:rsidRPr="00105574">
              <w:rPr>
                <w:b/>
                <w:bCs/>
                <w:noProof/>
                <w:sz w:val="16"/>
              </w:rPr>
              <w:t xml:space="preserve"> </w:t>
            </w:r>
            <w:r w:rsidRPr="00105574">
              <w:rPr>
                <w:rStyle w:val="Wers"/>
                <w:b/>
                <w:vanish w:val="0"/>
                <w:sz w:val="16"/>
                <w:rPrChange w:id="221" w:author="Sai Raj Deep Thikkisetty" w:date="2024-07-01T14:47:00Z">
                  <w:rPr>
                    <w:rStyle w:val="Wers"/>
                    <w:b/>
                    <w:sz w:val="16"/>
                  </w:rPr>
                </w:rPrChange>
              </w:rPr>
              <w:t>*</w:t>
            </w:r>
            <w:r w:rsidRPr="00105574">
              <w:rPr>
                <w:rStyle w:val="Wers"/>
                <w:b/>
                <w:vanish w:val="0"/>
                <w:sz w:val="16"/>
                <w:szCs w:val="16"/>
                <w:rPrChange w:id="222" w:author="Sai Raj Deep Thikkisetty" w:date="2024-07-01T14:47:00Z">
                  <w:rPr>
                    <w:rStyle w:val="Wers"/>
                    <w:b/>
                    <w:sz w:val="16"/>
                    <w:szCs w:val="16"/>
                  </w:rPr>
                </w:rPrChange>
              </w:rPr>
              <w:t>AALAP</w:t>
            </w:r>
          </w:p>
          <w:p w14:paraId="3B366B42"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 xml:space="preserve">LED Fog Lamps </w:t>
            </w:r>
            <w:r w:rsidRPr="00105574">
              <w:rPr>
                <w:rStyle w:val="Wers"/>
                <w:b/>
                <w:vanish w:val="0"/>
                <w:sz w:val="16"/>
                <w:szCs w:val="16"/>
                <w:rPrChange w:id="223" w:author="Sai Raj Deep Thikkisetty" w:date="2024-07-01T14:47:00Z">
                  <w:rPr>
                    <w:rStyle w:val="Wers"/>
                    <w:b/>
                    <w:sz w:val="16"/>
                    <w:szCs w:val="16"/>
                  </w:rPr>
                </w:rPrChange>
              </w:rPr>
              <w:t>[</w:t>
            </w:r>
            <w:r w:rsidRPr="00105574">
              <w:rPr>
                <w:rStyle w:val="Wers"/>
                <w:vanish w:val="0"/>
                <w:sz w:val="16"/>
                <w:szCs w:val="16"/>
                <w:rPrChange w:id="224" w:author="Sai Raj Deep Thikkisetty" w:date="2024-07-01T14:47:00Z">
                  <w:rPr>
                    <w:rStyle w:val="Wers"/>
                    <w:sz w:val="16"/>
                    <w:szCs w:val="16"/>
                  </w:rPr>
                </w:rPrChange>
              </w:rPr>
              <w:t>JBKAK]</w:t>
            </w:r>
          </w:p>
          <w:p w14:paraId="31BD8B35"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Seats</w:t>
            </w:r>
            <w:r w:rsidRPr="00105574">
              <w:rPr>
                <w:bCs/>
                <w:noProof/>
                <w:sz w:val="16"/>
              </w:rPr>
              <w:br/>
              <w:t xml:space="preserve">– 8-way Power Driver’s Seat (Fore/Aft, Up/Down, Recline, Lumbar) </w:t>
            </w:r>
            <w:r w:rsidRPr="00105574">
              <w:rPr>
                <w:rStyle w:val="Wers"/>
                <w:vanish w:val="0"/>
                <w:sz w:val="16"/>
                <w:szCs w:val="16"/>
                <w:rPrChange w:id="225" w:author="Sai Raj Deep Thikkisetty" w:date="2024-07-01T14:47:00Z">
                  <w:rPr>
                    <w:rStyle w:val="Wers"/>
                    <w:sz w:val="16"/>
                    <w:szCs w:val="16"/>
                  </w:rPr>
                </w:rPrChange>
              </w:rPr>
              <w:t>[BYPAK]</w:t>
            </w:r>
            <w:r w:rsidRPr="00105574">
              <w:rPr>
                <w:bCs/>
                <w:noProof/>
                <w:sz w:val="16"/>
              </w:rPr>
              <w:br/>
              <w:t xml:space="preserve">– Front Row – Heated </w:t>
            </w:r>
            <w:r w:rsidRPr="00105574">
              <w:rPr>
                <w:rStyle w:val="Wers"/>
                <w:vanish w:val="0"/>
                <w:sz w:val="16"/>
                <w:szCs w:val="16"/>
                <w:rPrChange w:id="226" w:author="Sai Raj Deep Thikkisetty" w:date="2024-07-01T14:47:00Z">
                  <w:rPr>
                    <w:rStyle w:val="Wers"/>
                    <w:sz w:val="16"/>
                    <w:szCs w:val="16"/>
                  </w:rPr>
                </w:rPrChange>
              </w:rPr>
              <w:t>[BY1AL]/[BY2AL]</w:t>
            </w:r>
          </w:p>
          <w:p w14:paraId="4F924DFD"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Steering Wheel – Premium Wrapped</w:t>
            </w:r>
            <w:r w:rsidRPr="00105574">
              <w:rPr>
                <w:rStyle w:val="Wers"/>
                <w:vanish w:val="0"/>
                <w:sz w:val="16"/>
                <w:szCs w:val="16"/>
                <w:rPrChange w:id="227" w:author="Sai Raj Deep Thikkisetty" w:date="2024-07-01T14:47:00Z">
                  <w:rPr>
                    <w:rStyle w:val="Wers"/>
                    <w:sz w:val="16"/>
                    <w:szCs w:val="16"/>
                  </w:rPr>
                </w:rPrChange>
              </w:rPr>
              <w:t>[GTAAE]</w:t>
            </w:r>
          </w:p>
          <w:p w14:paraId="3AC6C5AB" w14:textId="77777777" w:rsidR="00307CAD" w:rsidRPr="00105574" w:rsidRDefault="00307CAD" w:rsidP="005C57C9">
            <w:pPr>
              <w:tabs>
                <w:tab w:val="left" w:pos="576"/>
              </w:tabs>
              <w:spacing w:after="32"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 xml:space="preserve">Universal Garage Door Opener (UGDO) </w:t>
            </w:r>
            <w:r w:rsidRPr="00105574">
              <w:rPr>
                <w:rStyle w:val="Wers"/>
                <w:vanish w:val="0"/>
                <w:sz w:val="16"/>
                <w:szCs w:val="16"/>
                <w:rPrChange w:id="228" w:author="Sai Raj Deep Thikkisetty" w:date="2024-07-01T14:47:00Z">
                  <w:rPr>
                    <w:rStyle w:val="Wers"/>
                    <w:sz w:val="16"/>
                    <w:szCs w:val="16"/>
                  </w:rPr>
                </w:rPrChange>
              </w:rPr>
              <w:t>[IGDAC]</w:t>
            </w:r>
          </w:p>
        </w:tc>
        <w:tc>
          <w:tcPr>
            <w:tcW w:w="1440" w:type="dxa"/>
            <w:shd w:val="clear" w:color="auto" w:fill="auto"/>
            <w:vAlign w:val="center"/>
          </w:tcPr>
          <w:p w14:paraId="7699F407" w14:textId="77777777" w:rsidR="00307CAD" w:rsidRPr="00105574" w:rsidRDefault="00307CAD" w:rsidP="005C57C9">
            <w:pPr>
              <w:spacing w:line="180" w:lineRule="exact"/>
              <w:jc w:val="center"/>
              <w:rPr>
                <w:b/>
                <w:noProof/>
                <w:sz w:val="16"/>
              </w:rPr>
            </w:pPr>
            <w:r w:rsidRPr="00105574">
              <w:rPr>
                <w:b/>
                <w:noProof/>
                <w:sz w:val="16"/>
              </w:rPr>
              <w:t>96P</w:t>
            </w:r>
          </w:p>
        </w:tc>
        <w:tc>
          <w:tcPr>
            <w:tcW w:w="2664" w:type="dxa"/>
            <w:shd w:val="clear" w:color="auto" w:fill="auto"/>
            <w:vAlign w:val="center"/>
          </w:tcPr>
          <w:p w14:paraId="0B33B89E"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6384B1E" w14:textId="77777777" w:rsidTr="005C57C9">
        <w:trPr>
          <w:cantSplit/>
          <w:jc w:val="center"/>
        </w:trPr>
        <w:tc>
          <w:tcPr>
            <w:tcW w:w="6480" w:type="dxa"/>
            <w:shd w:val="clear" w:color="auto" w:fill="auto"/>
            <w:vAlign w:val="center"/>
          </w:tcPr>
          <w:p w14:paraId="1F49C45C" w14:textId="77777777" w:rsidR="00307CAD" w:rsidRPr="00105574" w:rsidRDefault="00307CAD" w:rsidP="005C57C9">
            <w:pPr>
              <w:pStyle w:val="RSRowData8p9l"/>
              <w:spacing w:after="0"/>
              <w:rPr>
                <w:noProof/>
              </w:rPr>
            </w:pPr>
            <w:r w:rsidRPr="00105574">
              <w:rPr>
                <w:noProof/>
              </w:rPr>
              <w:t xml:space="preserve">Power Moonroof </w:t>
            </w:r>
            <w:r w:rsidRPr="00105574">
              <w:rPr>
                <w:rStyle w:val="Wers"/>
                <w:vanish w:val="0"/>
                <w:rPrChange w:id="229" w:author="Sai Raj Deep Thikkisetty" w:date="2024-07-01T14:47:00Z">
                  <w:rPr>
                    <w:rStyle w:val="Wers"/>
                  </w:rPr>
                </w:rPrChange>
              </w:rPr>
              <w:t>A1GAB</w:t>
            </w:r>
          </w:p>
          <w:p w14:paraId="6BFECC9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bCs/>
                <w:noProof/>
                <w:sz w:val="14"/>
              </w:rPr>
              <w:t>Requires Convenience Package (96P)</w:t>
            </w:r>
            <w:r w:rsidRPr="00105574">
              <w:rPr>
                <w:rStyle w:val="PWTTableTitle"/>
                <w:noProof/>
                <w:sz w:val="14"/>
              </w:rPr>
              <w:t xml:space="preserve"> </w:t>
            </w:r>
            <w:r w:rsidRPr="00105574">
              <w:rPr>
                <w:rStyle w:val="Wers"/>
                <w:vanish w:val="0"/>
                <w:sz w:val="14"/>
                <w:rPrChange w:id="230" w:author="Sai Raj Deep Thikkisetty" w:date="2024-07-01T14:47:00Z">
                  <w:rPr>
                    <w:rStyle w:val="Wers"/>
                    <w:sz w:val="14"/>
                  </w:rPr>
                </w:rPrChange>
              </w:rPr>
              <w:t>AALAP</w:t>
            </w:r>
          </w:p>
        </w:tc>
        <w:tc>
          <w:tcPr>
            <w:tcW w:w="1440" w:type="dxa"/>
            <w:shd w:val="clear" w:color="auto" w:fill="auto"/>
            <w:vAlign w:val="center"/>
          </w:tcPr>
          <w:p w14:paraId="28FCC961" w14:textId="77777777" w:rsidR="00307CAD" w:rsidRPr="00105574" w:rsidRDefault="00307CAD" w:rsidP="005C57C9">
            <w:pPr>
              <w:spacing w:line="180" w:lineRule="exact"/>
              <w:jc w:val="center"/>
              <w:rPr>
                <w:b/>
                <w:noProof/>
                <w:sz w:val="16"/>
              </w:rPr>
            </w:pPr>
            <w:r w:rsidRPr="00105574">
              <w:rPr>
                <w:b/>
                <w:noProof/>
                <w:sz w:val="16"/>
              </w:rPr>
              <w:t>17B</w:t>
            </w:r>
          </w:p>
        </w:tc>
        <w:tc>
          <w:tcPr>
            <w:tcW w:w="2664" w:type="dxa"/>
            <w:shd w:val="clear" w:color="auto" w:fill="auto"/>
            <w:vAlign w:val="center"/>
          </w:tcPr>
          <w:p w14:paraId="04C64B0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41397D3" w14:textId="77777777" w:rsidTr="005C57C9">
        <w:trPr>
          <w:cantSplit/>
          <w:jc w:val="center"/>
        </w:trPr>
        <w:tc>
          <w:tcPr>
            <w:tcW w:w="6480" w:type="dxa"/>
            <w:shd w:val="clear" w:color="auto" w:fill="auto"/>
            <w:vAlign w:val="center"/>
          </w:tcPr>
          <w:p w14:paraId="78A68AFF" w14:textId="77777777" w:rsidR="00307CAD" w:rsidRPr="00105574" w:rsidRDefault="00307CAD" w:rsidP="005C57C9">
            <w:pPr>
              <w:pStyle w:val="RSRowData8p9l"/>
              <w:rPr>
                <w:noProof/>
              </w:rPr>
            </w:pPr>
            <w:r w:rsidRPr="00105574">
              <w:rPr>
                <w:noProof/>
              </w:rPr>
              <w:t>Cargo Management System (Shelf/Divider/Table)</w:t>
            </w:r>
            <w:r w:rsidRPr="00105574">
              <w:rPr>
                <w:rStyle w:val="Wers"/>
                <w:vanish w:val="0"/>
                <w:rPrChange w:id="231" w:author="Sai Raj Deep Thikkisetty" w:date="2024-07-01T14:47:00Z">
                  <w:rPr>
                    <w:rStyle w:val="Wers"/>
                  </w:rPr>
                </w:rPrChange>
              </w:rPr>
              <w:t>BDCAF</w:t>
            </w:r>
          </w:p>
        </w:tc>
        <w:tc>
          <w:tcPr>
            <w:tcW w:w="1440" w:type="dxa"/>
            <w:shd w:val="clear" w:color="auto" w:fill="auto"/>
            <w:vAlign w:val="center"/>
          </w:tcPr>
          <w:p w14:paraId="282F5552" w14:textId="77777777" w:rsidR="00307CAD" w:rsidRPr="00105574" w:rsidRDefault="00307CAD" w:rsidP="005C57C9">
            <w:pPr>
              <w:spacing w:line="180" w:lineRule="exact"/>
              <w:jc w:val="center"/>
              <w:rPr>
                <w:b/>
                <w:noProof/>
                <w:sz w:val="16"/>
              </w:rPr>
            </w:pPr>
            <w:r w:rsidRPr="00105574">
              <w:rPr>
                <w:b/>
                <w:noProof/>
                <w:sz w:val="16"/>
              </w:rPr>
              <w:t>90A</w:t>
            </w:r>
          </w:p>
        </w:tc>
        <w:tc>
          <w:tcPr>
            <w:tcW w:w="2664" w:type="dxa"/>
            <w:shd w:val="clear" w:color="auto" w:fill="auto"/>
            <w:vAlign w:val="center"/>
          </w:tcPr>
          <w:p w14:paraId="3AE8E7DB"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3851E0E" w14:textId="77777777" w:rsidTr="005C57C9">
        <w:trPr>
          <w:cantSplit/>
          <w:jc w:val="center"/>
        </w:trPr>
        <w:tc>
          <w:tcPr>
            <w:tcW w:w="6480" w:type="dxa"/>
            <w:shd w:val="clear" w:color="auto" w:fill="auto"/>
            <w:vAlign w:val="center"/>
          </w:tcPr>
          <w:p w14:paraId="4EB43645" w14:textId="77777777" w:rsidR="00307CAD" w:rsidRPr="00105574" w:rsidRDefault="00307CAD" w:rsidP="005C57C9">
            <w:pPr>
              <w:pStyle w:val="RSRowData8p9l"/>
              <w:rPr>
                <w:noProof/>
              </w:rPr>
            </w:pPr>
            <w:r w:rsidRPr="00105574">
              <w:rPr>
                <w:noProof/>
              </w:rPr>
              <w:t>Robin’s Egg Blue</w:t>
            </w:r>
            <w:bookmarkStart w:id="232" w:name="_Ref145703591"/>
            <w:r w:rsidRPr="00105574">
              <w:rPr>
                <w:rStyle w:val="FootnoteReference"/>
                <w:noProof/>
              </w:rPr>
              <w:footnoteReference w:id="7"/>
            </w:r>
            <w:bookmarkEnd w:id="232"/>
            <w:r w:rsidRPr="00105574">
              <w:rPr>
                <w:noProof/>
              </w:rPr>
              <w:t xml:space="preserve"> </w:t>
            </w:r>
            <w:r w:rsidRPr="00105574">
              <w:rPr>
                <w:rStyle w:val="Wers"/>
                <w:vanish w:val="0"/>
                <w:rPrChange w:id="233" w:author="Sai Raj Deep Thikkisetty" w:date="2024-07-01T14:47:00Z">
                  <w:rPr>
                    <w:rStyle w:val="Wers"/>
                  </w:rPr>
                </w:rPrChange>
              </w:rPr>
              <w:t>PN4JQ</w:t>
            </w:r>
          </w:p>
        </w:tc>
        <w:tc>
          <w:tcPr>
            <w:tcW w:w="1440" w:type="dxa"/>
            <w:shd w:val="clear" w:color="auto" w:fill="auto"/>
            <w:vAlign w:val="center"/>
          </w:tcPr>
          <w:p w14:paraId="7292CCE1" w14:textId="77777777" w:rsidR="00307CAD" w:rsidRPr="00105574" w:rsidRDefault="00307CAD" w:rsidP="005C57C9">
            <w:pPr>
              <w:spacing w:line="180" w:lineRule="exact"/>
              <w:jc w:val="center"/>
              <w:rPr>
                <w:b/>
                <w:noProof/>
                <w:sz w:val="16"/>
              </w:rPr>
            </w:pPr>
            <w:r w:rsidRPr="00105574">
              <w:rPr>
                <w:b/>
                <w:noProof/>
                <w:sz w:val="16"/>
              </w:rPr>
              <w:t>CW</w:t>
            </w:r>
          </w:p>
        </w:tc>
        <w:tc>
          <w:tcPr>
            <w:tcW w:w="2664" w:type="dxa"/>
            <w:shd w:val="clear" w:color="auto" w:fill="auto"/>
            <w:vAlign w:val="center"/>
          </w:tcPr>
          <w:p w14:paraId="04CACF73"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ACB23E1" w14:textId="77777777" w:rsidTr="005C57C9">
        <w:trPr>
          <w:cantSplit/>
          <w:jc w:val="center"/>
        </w:trPr>
        <w:tc>
          <w:tcPr>
            <w:tcW w:w="6480" w:type="dxa"/>
            <w:shd w:val="clear" w:color="auto" w:fill="auto"/>
            <w:vAlign w:val="center"/>
          </w:tcPr>
          <w:p w14:paraId="54DEF087" w14:textId="77777777" w:rsidR="00307CAD" w:rsidRPr="00105574" w:rsidRDefault="00307CAD" w:rsidP="005C57C9">
            <w:pPr>
              <w:pStyle w:val="RSRowData8p9l"/>
              <w:rPr>
                <w:noProof/>
              </w:rPr>
            </w:pPr>
            <w:r w:rsidRPr="00105574">
              <w:rPr>
                <w:noProof/>
              </w:rPr>
              <w:t>Azure Gray Metallic Tri-Coat</w:t>
            </w:r>
            <w:r w:rsidRPr="00105574">
              <w:rPr>
                <w:noProof/>
              </w:rPr>
              <w:fldChar w:fldCharType="begin"/>
            </w:r>
            <w:r w:rsidRPr="00105574">
              <w:rPr>
                <w:noProof/>
              </w:rPr>
              <w:instrText xml:space="preserve"> NOTEREF _Ref145703591 \f \h </w:instrText>
            </w:r>
            <w:r w:rsidRPr="00105574">
              <w:rPr>
                <w:noProof/>
              </w:rPr>
            </w:r>
            <w:r w:rsidR="00105574">
              <w:rPr>
                <w:noProof/>
              </w:rPr>
              <w:instrText xml:space="preserve"> \* MERGEFORMAT </w:instrText>
            </w:r>
            <w:r w:rsidRPr="00105574">
              <w:rPr>
                <w:noProof/>
              </w:rPr>
              <w:fldChar w:fldCharType="separate"/>
            </w:r>
            <w:r w:rsidRPr="00105574">
              <w:rPr>
                <w:rStyle w:val="FootnoteReference"/>
                <w:noProof/>
              </w:rPr>
              <w:t>1</w:t>
            </w:r>
            <w:r w:rsidRPr="00105574">
              <w:rPr>
                <w:noProof/>
              </w:rPr>
              <w:fldChar w:fldCharType="end"/>
            </w:r>
            <w:r w:rsidRPr="00105574">
              <w:rPr>
                <w:noProof/>
              </w:rPr>
              <w:t xml:space="preserve"> </w:t>
            </w:r>
            <w:r w:rsidRPr="00105574">
              <w:rPr>
                <w:rStyle w:val="Wers"/>
                <w:vanish w:val="0"/>
                <w:rPrChange w:id="234" w:author="Sai Raj Deep Thikkisetty" w:date="2024-07-01T14:47:00Z">
                  <w:rPr>
                    <w:rStyle w:val="Wers"/>
                  </w:rPr>
                </w:rPrChange>
              </w:rPr>
              <w:t>PN4KJ</w:t>
            </w:r>
          </w:p>
        </w:tc>
        <w:tc>
          <w:tcPr>
            <w:tcW w:w="1440" w:type="dxa"/>
            <w:shd w:val="clear" w:color="auto" w:fill="auto"/>
            <w:vAlign w:val="center"/>
          </w:tcPr>
          <w:p w14:paraId="07BE452F" w14:textId="77777777" w:rsidR="00307CAD" w:rsidRPr="00105574" w:rsidRDefault="00307CAD" w:rsidP="005C57C9">
            <w:pPr>
              <w:spacing w:line="180" w:lineRule="exact"/>
              <w:jc w:val="center"/>
              <w:rPr>
                <w:b/>
                <w:noProof/>
                <w:sz w:val="16"/>
              </w:rPr>
            </w:pPr>
            <w:r w:rsidRPr="00105574">
              <w:rPr>
                <w:b/>
                <w:noProof/>
                <w:sz w:val="16"/>
              </w:rPr>
              <w:t>G4</w:t>
            </w:r>
          </w:p>
        </w:tc>
        <w:tc>
          <w:tcPr>
            <w:tcW w:w="2664" w:type="dxa"/>
            <w:shd w:val="clear" w:color="auto" w:fill="auto"/>
            <w:vAlign w:val="center"/>
          </w:tcPr>
          <w:p w14:paraId="2970E34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31C62EF" w14:textId="77777777" w:rsidTr="005C57C9">
        <w:trPr>
          <w:cantSplit/>
          <w:jc w:val="center"/>
        </w:trPr>
        <w:tc>
          <w:tcPr>
            <w:tcW w:w="6480" w:type="dxa"/>
            <w:shd w:val="clear" w:color="auto" w:fill="auto"/>
            <w:vAlign w:val="center"/>
          </w:tcPr>
          <w:p w14:paraId="0E2C64D4" w14:textId="77777777" w:rsidR="00307CAD" w:rsidRPr="00105574" w:rsidRDefault="00307CAD" w:rsidP="005C57C9">
            <w:pPr>
              <w:spacing w:before="32" w:after="32" w:line="180" w:lineRule="exact"/>
              <w:ind w:left="360" w:hanging="144"/>
              <w:rPr>
                <w:noProof/>
                <w:sz w:val="16"/>
              </w:rPr>
            </w:pPr>
            <w:r w:rsidRPr="00105574">
              <w:rPr>
                <w:rFonts w:cs="Arial"/>
                <w:noProof/>
                <w:sz w:val="16"/>
              </w:rPr>
              <w:sym w:font="Wingdings" w:char="F0AB"/>
            </w:r>
            <w:r w:rsidRPr="00105574">
              <w:rPr>
                <w:rFonts w:cs="Arial"/>
                <w:noProof/>
                <w:sz w:val="16"/>
              </w:rPr>
              <w:t>Ruby Red Metallic Tinted Clearcoat</w:t>
            </w:r>
            <w:r w:rsidRPr="00105574">
              <w:rPr>
                <w:rFonts w:cs="Arial"/>
                <w:noProof/>
                <w:sz w:val="16"/>
              </w:rPr>
              <w:fldChar w:fldCharType="begin"/>
            </w:r>
            <w:r w:rsidRPr="00105574">
              <w:rPr>
                <w:rFonts w:cs="Arial"/>
                <w:noProof/>
                <w:sz w:val="16"/>
              </w:rPr>
              <w:instrText xml:space="preserve"> NOTEREF _Ref145703591 \f \h </w:instrText>
            </w:r>
            <w:r w:rsidRPr="00105574">
              <w:rPr>
                <w:rFonts w:cs="Arial"/>
                <w:noProof/>
                <w:sz w:val="16"/>
              </w:rPr>
            </w:r>
            <w:r w:rsidR="00105574">
              <w:rPr>
                <w:rFonts w:cs="Arial"/>
                <w:noProof/>
                <w:sz w:val="16"/>
              </w:rPr>
              <w:instrText xml:space="preserve"> \* MERGEFORMAT </w:instrText>
            </w:r>
            <w:r w:rsidRPr="00105574">
              <w:rPr>
                <w:rFonts w:cs="Arial"/>
                <w:noProof/>
                <w:sz w:val="16"/>
              </w:rPr>
              <w:fldChar w:fldCharType="separate"/>
            </w:r>
            <w:r w:rsidRPr="00105574">
              <w:rPr>
                <w:rStyle w:val="FootnoteReference"/>
                <w:noProof/>
                <w:sz w:val="16"/>
              </w:rPr>
              <w:t>1</w:t>
            </w:r>
            <w:r w:rsidRPr="00105574">
              <w:rPr>
                <w:rFonts w:cs="Arial"/>
                <w:noProof/>
                <w:sz w:val="16"/>
              </w:rPr>
              <w:fldChar w:fldCharType="end"/>
            </w:r>
            <w:r w:rsidRPr="00105574">
              <w:rPr>
                <w:rFonts w:cs="Arial"/>
                <w:noProof/>
                <w:sz w:val="16"/>
              </w:rPr>
              <w:t xml:space="preserve"> </w:t>
            </w:r>
            <w:r w:rsidRPr="00105574">
              <w:rPr>
                <w:rStyle w:val="Wers"/>
                <w:b/>
                <w:vanish w:val="0"/>
                <w:sz w:val="16"/>
                <w:rPrChange w:id="235" w:author="Sai Raj Deep Thikkisetty" w:date="2024-07-01T14:47:00Z">
                  <w:rPr>
                    <w:rStyle w:val="Wers"/>
                    <w:b/>
                    <w:sz w:val="16"/>
                  </w:rPr>
                </w:rPrChange>
              </w:rPr>
              <w:t>PNEAM</w:t>
            </w:r>
          </w:p>
        </w:tc>
        <w:tc>
          <w:tcPr>
            <w:tcW w:w="1440" w:type="dxa"/>
            <w:shd w:val="clear" w:color="auto" w:fill="auto"/>
            <w:vAlign w:val="center"/>
          </w:tcPr>
          <w:p w14:paraId="5824D6AE" w14:textId="77777777" w:rsidR="00307CAD" w:rsidRPr="00105574" w:rsidRDefault="00307CAD" w:rsidP="005C57C9">
            <w:pPr>
              <w:spacing w:line="180" w:lineRule="exact"/>
              <w:jc w:val="center"/>
              <w:rPr>
                <w:b/>
                <w:noProof/>
                <w:sz w:val="16"/>
              </w:rPr>
            </w:pPr>
            <w:r w:rsidRPr="00105574">
              <w:rPr>
                <w:b/>
                <w:noProof/>
                <w:sz w:val="16"/>
              </w:rPr>
              <w:t>RR</w:t>
            </w:r>
          </w:p>
        </w:tc>
        <w:tc>
          <w:tcPr>
            <w:tcW w:w="2664" w:type="dxa"/>
            <w:shd w:val="clear" w:color="auto" w:fill="auto"/>
            <w:vAlign w:val="center"/>
          </w:tcPr>
          <w:p w14:paraId="184CBDDC"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0D5CFB8" w14:textId="77777777" w:rsidTr="005C57C9">
        <w:trPr>
          <w:cantSplit/>
          <w:jc w:val="center"/>
        </w:trPr>
        <w:tc>
          <w:tcPr>
            <w:tcW w:w="6480" w:type="dxa"/>
            <w:shd w:val="clear" w:color="auto" w:fill="auto"/>
            <w:vAlign w:val="center"/>
          </w:tcPr>
          <w:p w14:paraId="030C45A4" w14:textId="77777777" w:rsidR="00307CAD" w:rsidRPr="00105574" w:rsidRDefault="00307CAD" w:rsidP="005C57C9">
            <w:pPr>
              <w:pStyle w:val="RSRowData8p9l"/>
              <w:spacing w:after="0"/>
              <w:rPr>
                <w:noProof/>
              </w:rPr>
            </w:pPr>
            <w:r w:rsidRPr="00105574">
              <w:rPr>
                <w:noProof/>
              </w:rPr>
              <w:t xml:space="preserve">Front License Plate Bracket </w:t>
            </w:r>
            <w:r w:rsidRPr="00105574">
              <w:rPr>
                <w:rStyle w:val="Wers"/>
                <w:vanish w:val="0"/>
                <w:rPrChange w:id="236" w:author="Sai Raj Deep Thikkisetty" w:date="2024-07-01T14:47:00Z">
                  <w:rPr>
                    <w:rStyle w:val="Wers"/>
                  </w:rPr>
                </w:rPrChange>
              </w:rPr>
              <w:t>CLVAB</w:t>
            </w:r>
          </w:p>
          <w:p w14:paraId="08D85DC1"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See “Emissions” section for additional information</w:t>
            </w:r>
          </w:p>
        </w:tc>
        <w:tc>
          <w:tcPr>
            <w:tcW w:w="1440" w:type="dxa"/>
            <w:shd w:val="clear" w:color="auto" w:fill="auto"/>
            <w:vAlign w:val="center"/>
          </w:tcPr>
          <w:p w14:paraId="6F9158EE" w14:textId="77777777" w:rsidR="00307CAD" w:rsidRPr="00105574" w:rsidRDefault="00307CAD" w:rsidP="005C57C9">
            <w:pPr>
              <w:spacing w:line="180" w:lineRule="exact"/>
              <w:jc w:val="center"/>
              <w:rPr>
                <w:b/>
                <w:noProof/>
                <w:sz w:val="16"/>
              </w:rPr>
            </w:pPr>
            <w:r w:rsidRPr="00105574">
              <w:rPr>
                <w:b/>
                <w:noProof/>
                <w:sz w:val="16"/>
              </w:rPr>
              <w:t>153</w:t>
            </w:r>
          </w:p>
        </w:tc>
        <w:tc>
          <w:tcPr>
            <w:tcW w:w="2664" w:type="dxa"/>
            <w:shd w:val="clear" w:color="auto" w:fill="auto"/>
            <w:vAlign w:val="center"/>
          </w:tcPr>
          <w:p w14:paraId="360D8C8D"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8DDE098" w14:textId="77777777" w:rsidTr="005C57C9">
        <w:trPr>
          <w:cantSplit/>
          <w:jc w:val="center"/>
        </w:trPr>
        <w:tc>
          <w:tcPr>
            <w:tcW w:w="6480" w:type="dxa"/>
            <w:shd w:val="clear" w:color="auto" w:fill="auto"/>
            <w:vAlign w:val="center"/>
          </w:tcPr>
          <w:p w14:paraId="658E9F28" w14:textId="77777777" w:rsidR="00307CAD" w:rsidRPr="00105574" w:rsidRDefault="00307CAD" w:rsidP="005C57C9">
            <w:pPr>
              <w:pStyle w:val="RSRowData8p9l"/>
              <w:rPr>
                <w:noProof/>
              </w:rPr>
            </w:pPr>
            <w:r w:rsidRPr="00105574">
              <w:rPr>
                <w:noProof/>
              </w:rPr>
              <w:t xml:space="preserve">Engine Block Heater </w:t>
            </w:r>
            <w:r w:rsidRPr="00105574">
              <w:rPr>
                <w:rStyle w:val="Wers"/>
                <w:vanish w:val="0"/>
                <w:rPrChange w:id="237" w:author="Sai Raj Deep Thikkisetty" w:date="2024-07-01T14:47:00Z">
                  <w:rPr>
                    <w:rStyle w:val="Wers"/>
                  </w:rPr>
                </w:rPrChange>
              </w:rPr>
              <w:t>DEBAF</w:t>
            </w:r>
          </w:p>
        </w:tc>
        <w:tc>
          <w:tcPr>
            <w:tcW w:w="1440" w:type="dxa"/>
            <w:shd w:val="clear" w:color="auto" w:fill="auto"/>
            <w:vAlign w:val="center"/>
          </w:tcPr>
          <w:p w14:paraId="2B7CAF27" w14:textId="77777777" w:rsidR="00307CAD" w:rsidRPr="00105574" w:rsidRDefault="00307CAD" w:rsidP="005C57C9">
            <w:pPr>
              <w:spacing w:line="180" w:lineRule="exact"/>
              <w:jc w:val="center"/>
              <w:rPr>
                <w:b/>
                <w:noProof/>
                <w:sz w:val="16"/>
              </w:rPr>
            </w:pPr>
            <w:r w:rsidRPr="00105574">
              <w:rPr>
                <w:b/>
                <w:noProof/>
                <w:sz w:val="16"/>
              </w:rPr>
              <w:t>41H</w:t>
            </w:r>
          </w:p>
        </w:tc>
        <w:tc>
          <w:tcPr>
            <w:tcW w:w="2664" w:type="dxa"/>
            <w:shd w:val="clear" w:color="auto" w:fill="auto"/>
            <w:vAlign w:val="center"/>
          </w:tcPr>
          <w:p w14:paraId="69583B0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CD079AC" w14:textId="77777777" w:rsidTr="005C57C9">
        <w:trPr>
          <w:cantSplit/>
          <w:jc w:val="center"/>
        </w:trPr>
        <w:tc>
          <w:tcPr>
            <w:tcW w:w="10584" w:type="dxa"/>
            <w:gridSpan w:val="3"/>
            <w:shd w:val="clear" w:color="auto" w:fill="CCCCCC"/>
          </w:tcPr>
          <w:p w14:paraId="72FE31FC" w14:textId="77777777" w:rsidR="00307CAD" w:rsidRPr="00105574" w:rsidRDefault="00307CAD" w:rsidP="005C57C9">
            <w:pPr>
              <w:pStyle w:val="RSHeadData8p9l"/>
              <w:rPr>
                <w:noProof/>
              </w:rPr>
            </w:pPr>
            <w:r w:rsidRPr="00105574">
              <w:rPr>
                <w:noProof/>
              </w:rPr>
              <w:t>Ford Accessories (Custom Accessories, Pre-Installed)</w:t>
            </w:r>
          </w:p>
        </w:tc>
      </w:tr>
      <w:tr w:rsidR="00307CAD" w:rsidRPr="00105574" w14:paraId="12A0EE01" w14:textId="77777777" w:rsidTr="005C57C9">
        <w:trPr>
          <w:cantSplit/>
          <w:jc w:val="center"/>
        </w:trPr>
        <w:tc>
          <w:tcPr>
            <w:tcW w:w="6480" w:type="dxa"/>
            <w:shd w:val="clear" w:color="auto" w:fill="auto"/>
            <w:vAlign w:val="center"/>
          </w:tcPr>
          <w:p w14:paraId="04D88F55" w14:textId="77777777" w:rsidR="00307CAD" w:rsidRPr="00105574" w:rsidRDefault="00307CAD" w:rsidP="005C57C9">
            <w:pPr>
              <w:pStyle w:val="RSRowData8p9l"/>
              <w:rPr>
                <w:rFonts w:cs="Arial"/>
                <w:noProof/>
              </w:rPr>
            </w:pPr>
            <w:r w:rsidRPr="00105574">
              <w:rPr>
                <w:noProof/>
              </w:rPr>
              <w:t xml:space="preserve">Floor Liners, Front and Rear (without Carpet Mats) </w:t>
            </w:r>
            <w:r w:rsidRPr="00105574">
              <w:rPr>
                <w:rStyle w:val="Wers"/>
                <w:vanish w:val="0"/>
                <w:rPrChange w:id="238" w:author="Sai Raj Deep Thikkisetty" w:date="2024-07-01T14:47:00Z">
                  <w:rPr>
                    <w:rStyle w:val="Wers"/>
                  </w:rPr>
                </w:rPrChange>
              </w:rPr>
              <w:t>BAYAC</w:t>
            </w:r>
          </w:p>
        </w:tc>
        <w:tc>
          <w:tcPr>
            <w:tcW w:w="1440" w:type="dxa"/>
            <w:shd w:val="clear" w:color="auto" w:fill="auto"/>
            <w:vAlign w:val="center"/>
          </w:tcPr>
          <w:p w14:paraId="02FF6D2D" w14:textId="77777777" w:rsidR="00307CAD" w:rsidRPr="00105574" w:rsidRDefault="00307CAD" w:rsidP="005C57C9">
            <w:pPr>
              <w:spacing w:line="180" w:lineRule="exact"/>
              <w:jc w:val="center"/>
              <w:rPr>
                <w:b/>
                <w:noProof/>
                <w:sz w:val="16"/>
              </w:rPr>
            </w:pPr>
            <w:r w:rsidRPr="00105574">
              <w:rPr>
                <w:b/>
                <w:noProof/>
                <w:sz w:val="16"/>
              </w:rPr>
              <w:t>50C</w:t>
            </w:r>
          </w:p>
        </w:tc>
        <w:tc>
          <w:tcPr>
            <w:tcW w:w="2664" w:type="dxa"/>
            <w:shd w:val="clear" w:color="auto" w:fill="auto"/>
            <w:vAlign w:val="center"/>
          </w:tcPr>
          <w:p w14:paraId="1C0BFACB"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9E72E9E" w14:textId="77777777" w:rsidTr="005C57C9">
        <w:trPr>
          <w:cantSplit/>
          <w:jc w:val="center"/>
        </w:trPr>
        <w:tc>
          <w:tcPr>
            <w:tcW w:w="6480" w:type="dxa"/>
            <w:shd w:val="clear" w:color="auto" w:fill="auto"/>
            <w:vAlign w:val="center"/>
          </w:tcPr>
          <w:p w14:paraId="42D765F1" w14:textId="77777777" w:rsidR="00307CAD" w:rsidRPr="00105574" w:rsidRDefault="00307CAD" w:rsidP="005C57C9">
            <w:pPr>
              <w:pStyle w:val="RSRowData8p9l"/>
              <w:rPr>
                <w:noProof/>
              </w:rPr>
            </w:pPr>
            <w:r w:rsidRPr="00105574">
              <w:rPr>
                <w:noProof/>
              </w:rPr>
              <w:t xml:space="preserve">Cargo Mat </w:t>
            </w:r>
            <w:r w:rsidRPr="00105574">
              <w:rPr>
                <w:rStyle w:val="Wers"/>
                <w:vanish w:val="0"/>
                <w:rPrChange w:id="239" w:author="Sai Raj Deep Thikkisetty" w:date="2024-07-01T14:47:00Z">
                  <w:rPr>
                    <w:rStyle w:val="Wers"/>
                  </w:rPr>
                </w:rPrChange>
              </w:rPr>
              <w:t>A6ZAB</w:t>
            </w:r>
          </w:p>
        </w:tc>
        <w:tc>
          <w:tcPr>
            <w:tcW w:w="1440" w:type="dxa"/>
            <w:shd w:val="clear" w:color="auto" w:fill="auto"/>
            <w:vAlign w:val="center"/>
          </w:tcPr>
          <w:p w14:paraId="5C6EB6A0" w14:textId="77777777" w:rsidR="00307CAD" w:rsidRPr="00105574" w:rsidRDefault="00307CAD" w:rsidP="005C57C9">
            <w:pPr>
              <w:spacing w:line="180" w:lineRule="exact"/>
              <w:jc w:val="center"/>
              <w:rPr>
                <w:b/>
                <w:noProof/>
                <w:sz w:val="16"/>
              </w:rPr>
            </w:pPr>
            <w:r w:rsidRPr="00105574">
              <w:rPr>
                <w:b/>
                <w:noProof/>
                <w:sz w:val="16"/>
              </w:rPr>
              <w:t>51B</w:t>
            </w:r>
          </w:p>
        </w:tc>
        <w:tc>
          <w:tcPr>
            <w:tcW w:w="2664" w:type="dxa"/>
            <w:shd w:val="clear" w:color="auto" w:fill="auto"/>
            <w:vAlign w:val="center"/>
          </w:tcPr>
          <w:p w14:paraId="1E60FD6E"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09D3101" w14:textId="77777777" w:rsidTr="005C57C9">
        <w:trPr>
          <w:cantSplit/>
          <w:jc w:val="center"/>
        </w:trPr>
        <w:tc>
          <w:tcPr>
            <w:tcW w:w="6480" w:type="dxa"/>
            <w:shd w:val="clear" w:color="auto" w:fill="auto"/>
            <w:vAlign w:val="center"/>
          </w:tcPr>
          <w:p w14:paraId="04F42C15" w14:textId="77777777" w:rsidR="00307CAD" w:rsidRPr="00105574" w:rsidRDefault="00307CAD" w:rsidP="005C57C9">
            <w:pPr>
              <w:pStyle w:val="RSRowData8p9l"/>
              <w:spacing w:after="0"/>
              <w:rPr>
                <w:noProof/>
              </w:rPr>
            </w:pPr>
            <w:r w:rsidRPr="00105574">
              <w:rPr>
                <w:noProof/>
              </w:rPr>
              <w:t>Front and Rear Splash Guards</w:t>
            </w:r>
            <w:r w:rsidRPr="00105574">
              <w:rPr>
                <w:rStyle w:val="RSRowData8p9l"/>
                <w:noProof/>
              </w:rPr>
              <w:t xml:space="preserve"> </w:t>
            </w:r>
            <w:r w:rsidRPr="00105574">
              <w:rPr>
                <w:rStyle w:val="SysDesc"/>
                <w:vanish w:val="0"/>
                <w:rPrChange w:id="240" w:author="Sai Raj Deep Thikkisetty" w:date="2024-07-01T14:47:00Z">
                  <w:rPr>
                    <w:rStyle w:val="SysDesc"/>
                  </w:rPr>
                </w:rPrChange>
              </w:rPr>
              <w:t>FRT AND RR APLASH GUARDS</w:t>
            </w:r>
            <w:r w:rsidRPr="00105574">
              <w:rPr>
                <w:rStyle w:val="Wers"/>
                <w:vanish w:val="0"/>
                <w:rPrChange w:id="241" w:author="Sai Raj Deep Thikkisetty" w:date="2024-07-01T14:47:00Z">
                  <w:rPr>
                    <w:rStyle w:val="Wers"/>
                  </w:rPr>
                </w:rPrChange>
              </w:rPr>
              <w:t>A3EAB/A1KAB</w:t>
            </w:r>
          </w:p>
          <w:p w14:paraId="264BDC73"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Fender Flare Kit I, Fender Flare Kit II, Mudflaps Kit Rear and Mudflaps Kit Front &amp; Rear </w:t>
            </w:r>
            <w:r w:rsidRPr="00105574">
              <w:rPr>
                <w:rStyle w:val="Wers"/>
                <w:vanish w:val="0"/>
                <w:sz w:val="14"/>
                <w:rPrChange w:id="242" w:author="Sai Raj Deep Thikkisetty" w:date="2024-07-01T14:47:00Z">
                  <w:rPr>
                    <w:rStyle w:val="Wers"/>
                    <w:sz w:val="14"/>
                  </w:rPr>
                </w:rPrChange>
              </w:rPr>
              <w:t>FIMAC/FIMAD/FIMAE/B5BAB/B5BAE–A3EABisoptionalwithB5BAA+FIMAA</w:t>
            </w:r>
          </w:p>
        </w:tc>
        <w:tc>
          <w:tcPr>
            <w:tcW w:w="1440" w:type="dxa"/>
            <w:shd w:val="clear" w:color="auto" w:fill="auto"/>
            <w:vAlign w:val="center"/>
          </w:tcPr>
          <w:p w14:paraId="4754F1CE" w14:textId="77777777" w:rsidR="00307CAD" w:rsidRPr="00105574" w:rsidRDefault="00307CAD" w:rsidP="005C57C9">
            <w:pPr>
              <w:spacing w:line="180" w:lineRule="exact"/>
              <w:jc w:val="center"/>
              <w:rPr>
                <w:b/>
                <w:noProof/>
                <w:sz w:val="16"/>
              </w:rPr>
            </w:pPr>
            <w:r w:rsidRPr="00105574">
              <w:rPr>
                <w:b/>
                <w:noProof/>
                <w:sz w:val="16"/>
              </w:rPr>
              <w:t>63B</w:t>
            </w:r>
          </w:p>
        </w:tc>
        <w:tc>
          <w:tcPr>
            <w:tcW w:w="2664" w:type="dxa"/>
            <w:shd w:val="clear" w:color="auto" w:fill="auto"/>
            <w:vAlign w:val="center"/>
          </w:tcPr>
          <w:p w14:paraId="20CD575C"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C8FAFD5" w14:textId="77777777" w:rsidTr="005C57C9">
        <w:trPr>
          <w:cantSplit/>
          <w:jc w:val="center"/>
        </w:trPr>
        <w:tc>
          <w:tcPr>
            <w:tcW w:w="10584" w:type="dxa"/>
            <w:gridSpan w:val="3"/>
            <w:shd w:val="clear" w:color="auto" w:fill="CCCCCC"/>
          </w:tcPr>
          <w:p w14:paraId="296D98E7" w14:textId="77777777" w:rsidR="00307CAD" w:rsidRPr="00105574" w:rsidRDefault="00307CAD" w:rsidP="005C57C9">
            <w:pPr>
              <w:pStyle w:val="RSHeadData8p9l"/>
              <w:rPr>
                <w:noProof/>
              </w:rPr>
            </w:pPr>
            <w:r w:rsidRPr="00105574">
              <w:rPr>
                <w:noProof/>
              </w:rPr>
              <w:t>Dealer Installed Options (DIO) – Shipped separately from the vehicle for dealer installation</w:t>
            </w:r>
            <w:r w:rsidRPr="00105574">
              <w:rPr>
                <w:noProof/>
              </w:rPr>
              <w:br/>
            </w:r>
            <w:r w:rsidRPr="00105574">
              <w:rPr>
                <w:bCs/>
                <w:noProof/>
              </w:rPr>
              <w:t>Note: These features are ordered through WBDO only</w:t>
            </w:r>
          </w:p>
        </w:tc>
      </w:tr>
      <w:tr w:rsidR="00307CAD" w:rsidRPr="00105574" w14:paraId="221A18F6" w14:textId="77777777" w:rsidTr="005C57C9">
        <w:trPr>
          <w:cantSplit/>
          <w:jc w:val="center"/>
        </w:trPr>
        <w:tc>
          <w:tcPr>
            <w:tcW w:w="6480" w:type="dxa"/>
            <w:shd w:val="clear" w:color="auto" w:fill="auto"/>
            <w:vAlign w:val="center"/>
          </w:tcPr>
          <w:p w14:paraId="5F596285" w14:textId="77777777" w:rsidR="00307CAD" w:rsidRPr="00105574" w:rsidRDefault="00307CAD" w:rsidP="005C57C9">
            <w:pPr>
              <w:pStyle w:val="RSRowData8p9l"/>
              <w:spacing w:after="0"/>
              <w:rPr>
                <w:noProof/>
              </w:rPr>
            </w:pPr>
            <w:r w:rsidRPr="00105574">
              <w:rPr>
                <w:noProof/>
              </w:rPr>
              <w:t xml:space="preserve">Assistance Kit, On-Road </w:t>
            </w:r>
            <w:r w:rsidRPr="00105574">
              <w:rPr>
                <w:rStyle w:val="Wers"/>
                <w:vanish w:val="0"/>
                <w:rPrChange w:id="243" w:author="Sai Raj Deep Thikkisetty" w:date="2024-07-01T14:47:00Z">
                  <w:rPr>
                    <w:rStyle w:val="Wers"/>
                  </w:rPr>
                </w:rPrChange>
              </w:rPr>
              <w:t>AAMBA</w:t>
            </w:r>
          </w:p>
          <w:p w14:paraId="03256C5A"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Off-Road </w:t>
            </w:r>
            <w:r w:rsidRPr="00105574">
              <w:rPr>
                <w:rStyle w:val="Wers"/>
                <w:vanish w:val="0"/>
                <w:sz w:val="14"/>
                <w:rPrChange w:id="244" w:author="Sai Raj Deep Thikkisetty" w:date="2024-07-01T14:47:00Z">
                  <w:rPr>
                    <w:rStyle w:val="Wers"/>
                    <w:sz w:val="14"/>
                  </w:rPr>
                </w:rPrChange>
              </w:rPr>
              <w:t>AAMBE</w:t>
            </w:r>
          </w:p>
        </w:tc>
        <w:tc>
          <w:tcPr>
            <w:tcW w:w="1440" w:type="dxa"/>
            <w:shd w:val="clear" w:color="auto" w:fill="CCCCCC"/>
            <w:vAlign w:val="center"/>
          </w:tcPr>
          <w:p w14:paraId="4DBA589D"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00E6676B"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0A8DC6F" w14:textId="77777777" w:rsidTr="005C57C9">
        <w:trPr>
          <w:cantSplit/>
          <w:jc w:val="center"/>
        </w:trPr>
        <w:tc>
          <w:tcPr>
            <w:tcW w:w="6480" w:type="dxa"/>
            <w:shd w:val="clear" w:color="auto" w:fill="auto"/>
            <w:vAlign w:val="center"/>
          </w:tcPr>
          <w:p w14:paraId="5E3C6BD6" w14:textId="77777777" w:rsidR="00307CAD" w:rsidRPr="00105574" w:rsidRDefault="00307CAD" w:rsidP="005C57C9">
            <w:pPr>
              <w:pStyle w:val="RSRowData8p9l"/>
              <w:spacing w:after="0"/>
              <w:rPr>
                <w:noProof/>
              </w:rPr>
            </w:pPr>
            <w:r w:rsidRPr="00105574">
              <w:rPr>
                <w:noProof/>
              </w:rPr>
              <w:t xml:space="preserve">Assistance Kit, Off-Road </w:t>
            </w:r>
            <w:r w:rsidRPr="00105574">
              <w:rPr>
                <w:rStyle w:val="Wers"/>
                <w:vanish w:val="0"/>
                <w:rPrChange w:id="245" w:author="Sai Raj Deep Thikkisetty" w:date="2024-07-01T14:47:00Z">
                  <w:rPr>
                    <w:rStyle w:val="Wers"/>
                  </w:rPr>
                </w:rPrChange>
              </w:rPr>
              <w:t>AAMBE</w:t>
            </w:r>
          </w:p>
          <w:p w14:paraId="4F01C73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On-Road </w:t>
            </w:r>
            <w:r w:rsidRPr="00105574">
              <w:rPr>
                <w:rStyle w:val="Wers"/>
                <w:vanish w:val="0"/>
                <w:sz w:val="14"/>
                <w:rPrChange w:id="246" w:author="Sai Raj Deep Thikkisetty" w:date="2024-07-01T14:47:00Z">
                  <w:rPr>
                    <w:rStyle w:val="Wers"/>
                    <w:sz w:val="14"/>
                  </w:rPr>
                </w:rPrChange>
              </w:rPr>
              <w:t>AAMBA</w:t>
            </w:r>
          </w:p>
        </w:tc>
        <w:tc>
          <w:tcPr>
            <w:tcW w:w="1440" w:type="dxa"/>
            <w:shd w:val="clear" w:color="auto" w:fill="CCCCCC"/>
            <w:vAlign w:val="center"/>
          </w:tcPr>
          <w:p w14:paraId="12459D99"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13BBA4A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B6A97A0" w14:textId="77777777" w:rsidTr="005C57C9">
        <w:trPr>
          <w:cantSplit/>
          <w:jc w:val="center"/>
        </w:trPr>
        <w:tc>
          <w:tcPr>
            <w:tcW w:w="6480" w:type="dxa"/>
            <w:shd w:val="clear" w:color="auto" w:fill="auto"/>
            <w:vAlign w:val="center"/>
          </w:tcPr>
          <w:p w14:paraId="091D5D87" w14:textId="77777777" w:rsidR="00307CAD" w:rsidRPr="00105574" w:rsidRDefault="00307CAD" w:rsidP="005C57C9">
            <w:pPr>
              <w:pStyle w:val="RSRowData8p9l"/>
              <w:rPr>
                <w:noProof/>
              </w:rPr>
            </w:pPr>
            <w:r w:rsidRPr="00105574">
              <w:rPr>
                <w:noProof/>
              </w:rPr>
              <w:t xml:space="preserve">Center Console Vault w/Coded Lock </w:t>
            </w:r>
            <w:r w:rsidRPr="00105574">
              <w:rPr>
                <w:rStyle w:val="SysDesc"/>
                <w:vanish w:val="0"/>
                <w:rPrChange w:id="247" w:author="Sai Raj Deep Thikkisetty" w:date="2024-07-01T14:47:00Z">
                  <w:rPr>
                    <w:rStyle w:val="SysDesc"/>
                  </w:rPr>
                </w:rPrChange>
              </w:rPr>
              <w:t>CONSOLE VAULT W/CODED LOCK</w:t>
            </w:r>
            <w:r w:rsidRPr="00105574">
              <w:rPr>
                <w:rStyle w:val="Wers"/>
                <w:vanish w:val="0"/>
                <w:rPrChange w:id="248" w:author="Sai Raj Deep Thikkisetty" w:date="2024-07-01T14:47:00Z">
                  <w:rPr>
                    <w:rStyle w:val="Wers"/>
                  </w:rPr>
                </w:rPrChange>
              </w:rPr>
              <w:t>J4JAB</w:t>
            </w:r>
          </w:p>
        </w:tc>
        <w:tc>
          <w:tcPr>
            <w:tcW w:w="1440" w:type="dxa"/>
            <w:shd w:val="clear" w:color="auto" w:fill="CCCCCC"/>
            <w:vAlign w:val="center"/>
          </w:tcPr>
          <w:p w14:paraId="4699B74B"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12199B61"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C6DC618" w14:textId="77777777" w:rsidTr="005C57C9">
        <w:trPr>
          <w:cantSplit/>
          <w:jc w:val="center"/>
        </w:trPr>
        <w:tc>
          <w:tcPr>
            <w:tcW w:w="6480" w:type="dxa"/>
            <w:shd w:val="clear" w:color="auto" w:fill="auto"/>
            <w:vAlign w:val="center"/>
          </w:tcPr>
          <w:p w14:paraId="4347C897" w14:textId="77777777" w:rsidR="00307CAD" w:rsidRPr="00105574" w:rsidRDefault="00307CAD" w:rsidP="005C57C9">
            <w:pPr>
              <w:pStyle w:val="RSRowData8p9l"/>
              <w:spacing w:after="0"/>
              <w:rPr>
                <w:noProof/>
              </w:rPr>
            </w:pPr>
            <w:r w:rsidRPr="00105574">
              <w:rPr>
                <w:noProof/>
              </w:rPr>
              <w:t xml:space="preserve">Fender Flare Kit I </w:t>
            </w:r>
            <w:r w:rsidRPr="00105574">
              <w:rPr>
                <w:rStyle w:val="Wers"/>
                <w:vanish w:val="0"/>
                <w:rPrChange w:id="249" w:author="Sai Raj Deep Thikkisetty" w:date="2024-07-01T14:47:00Z">
                  <w:rPr>
                    <w:rStyle w:val="Wers"/>
                  </w:rPr>
                </w:rPrChange>
              </w:rPr>
              <w:t>B5BAB</w:t>
            </w:r>
          </w:p>
          <w:p w14:paraId="33E71F40"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pre-assembled, non-paintable</w:t>
            </w:r>
          </w:p>
          <w:p w14:paraId="44A69E49"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Requires Convenience Package (96P)</w:t>
            </w:r>
            <w:r w:rsidRPr="00105574">
              <w:rPr>
                <w:rStyle w:val="Wers"/>
                <w:vanish w:val="0"/>
                <w:sz w:val="14"/>
                <w:rPrChange w:id="250" w:author="Sai Raj Deep Thikkisetty" w:date="2024-07-01T14:47:00Z">
                  <w:rPr>
                    <w:rStyle w:val="Wers"/>
                    <w:sz w:val="14"/>
                  </w:rPr>
                </w:rPrChange>
              </w:rPr>
              <w:t>AALAP</w:t>
            </w:r>
          </w:p>
          <w:p w14:paraId="47132DA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Fender Flare Kit II, Mudflaps Kit Front, Mudflaps Kit Rear, Mudflaps Kit Front &amp; Rear or Power Moonroof (17B)</w:t>
            </w:r>
            <w:r w:rsidRPr="00105574">
              <w:rPr>
                <w:rStyle w:val="PWTTableTitle"/>
                <w:noProof/>
                <w:sz w:val="14"/>
              </w:rPr>
              <w:t xml:space="preserve"> </w:t>
            </w:r>
            <w:r w:rsidRPr="00105574">
              <w:rPr>
                <w:rStyle w:val="Wers"/>
                <w:vanish w:val="0"/>
                <w:sz w:val="14"/>
                <w:rPrChange w:id="251" w:author="Sai Raj Deep Thikkisetty" w:date="2024-07-01T14:47:00Z">
                  <w:rPr>
                    <w:rStyle w:val="Wers"/>
                    <w:sz w:val="14"/>
                  </w:rPr>
                </w:rPrChange>
              </w:rPr>
              <w:t>B5BAE/FIMAC/FIMAD/FIMAE/A1GAB</w:t>
            </w:r>
          </w:p>
        </w:tc>
        <w:tc>
          <w:tcPr>
            <w:tcW w:w="1440" w:type="dxa"/>
            <w:shd w:val="clear" w:color="auto" w:fill="CCCCCC"/>
            <w:vAlign w:val="center"/>
          </w:tcPr>
          <w:p w14:paraId="45CB8FC0"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2D568D0C"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A373341" w14:textId="77777777" w:rsidTr="005C57C9">
        <w:trPr>
          <w:cantSplit/>
          <w:jc w:val="center"/>
        </w:trPr>
        <w:tc>
          <w:tcPr>
            <w:tcW w:w="6480" w:type="dxa"/>
            <w:shd w:val="clear" w:color="auto" w:fill="auto"/>
            <w:vAlign w:val="center"/>
          </w:tcPr>
          <w:p w14:paraId="4A558486" w14:textId="77777777" w:rsidR="00307CAD" w:rsidRPr="00105574" w:rsidRDefault="00307CAD" w:rsidP="005C57C9">
            <w:pPr>
              <w:pStyle w:val="RSRowData8p9l"/>
              <w:spacing w:after="0"/>
              <w:rPr>
                <w:noProof/>
              </w:rPr>
            </w:pPr>
            <w:r w:rsidRPr="00105574">
              <w:rPr>
                <w:noProof/>
              </w:rPr>
              <w:t xml:space="preserve">Fender Flare Kit II </w:t>
            </w:r>
            <w:r w:rsidRPr="00105574">
              <w:rPr>
                <w:rStyle w:val="Wers"/>
                <w:vanish w:val="0"/>
                <w:rPrChange w:id="252" w:author="Sai Raj Deep Thikkisetty" w:date="2024-07-01T14:47:00Z">
                  <w:rPr>
                    <w:rStyle w:val="Wers"/>
                  </w:rPr>
                </w:rPrChange>
              </w:rPr>
              <w:t>B5BAE</w:t>
            </w:r>
          </w:p>
          <w:p w14:paraId="4DC9E19E"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unassembled, paintable</w:t>
            </w:r>
          </w:p>
          <w:p w14:paraId="54E15B8A"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 xml:space="preserve">Requires Convenience Package (96P) </w:t>
            </w:r>
            <w:r w:rsidRPr="00105574">
              <w:rPr>
                <w:rStyle w:val="Wers"/>
                <w:vanish w:val="0"/>
                <w:sz w:val="14"/>
                <w:rPrChange w:id="253" w:author="Sai Raj Deep Thikkisetty" w:date="2024-07-01T14:47:00Z">
                  <w:rPr>
                    <w:rStyle w:val="Wers"/>
                    <w:sz w:val="14"/>
                  </w:rPr>
                </w:rPrChange>
              </w:rPr>
              <w:t>AALAP</w:t>
            </w:r>
          </w:p>
          <w:p w14:paraId="6481A19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Fender Flare Kit I, Mudflaps Kit Front, Mudflaps Kit Rear, Mudflaps Kit Front &amp; Rear</w:t>
            </w:r>
            <w:r w:rsidRPr="00105574">
              <w:rPr>
                <w:rStyle w:val="PWTTableTitle"/>
                <w:noProof/>
                <w:sz w:val="14"/>
              </w:rPr>
              <w:t xml:space="preserve"> or Power Moonroof (17B) </w:t>
            </w:r>
            <w:r w:rsidRPr="00105574">
              <w:rPr>
                <w:rStyle w:val="Wers"/>
                <w:vanish w:val="0"/>
                <w:sz w:val="14"/>
                <w:rPrChange w:id="254" w:author="Sai Raj Deep Thikkisetty" w:date="2024-07-01T14:47:00Z">
                  <w:rPr>
                    <w:rStyle w:val="Wers"/>
                    <w:sz w:val="14"/>
                  </w:rPr>
                </w:rPrChange>
              </w:rPr>
              <w:t>B5BAB/FIMAC/FIMAD/FIMAE/A1GAB</w:t>
            </w:r>
          </w:p>
        </w:tc>
        <w:tc>
          <w:tcPr>
            <w:tcW w:w="1440" w:type="dxa"/>
            <w:shd w:val="clear" w:color="auto" w:fill="CCCCCC"/>
            <w:vAlign w:val="center"/>
          </w:tcPr>
          <w:p w14:paraId="5C21CDC3"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17DFA7DB"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4A0BBCF" w14:textId="77777777" w:rsidTr="005C57C9">
        <w:trPr>
          <w:cantSplit/>
          <w:jc w:val="center"/>
        </w:trPr>
        <w:tc>
          <w:tcPr>
            <w:tcW w:w="6480" w:type="dxa"/>
            <w:shd w:val="clear" w:color="auto" w:fill="auto"/>
            <w:vAlign w:val="center"/>
          </w:tcPr>
          <w:p w14:paraId="32B63562" w14:textId="77777777" w:rsidR="00307CAD" w:rsidRPr="00105574" w:rsidRDefault="00307CAD" w:rsidP="005C57C9">
            <w:pPr>
              <w:pStyle w:val="RSRowData8p9l"/>
              <w:rPr>
                <w:noProof/>
              </w:rPr>
            </w:pPr>
            <w:r w:rsidRPr="00105574">
              <w:rPr>
                <w:noProof/>
              </w:rPr>
              <w:t xml:space="preserve">First Aid Kit </w:t>
            </w:r>
            <w:r w:rsidRPr="00105574">
              <w:rPr>
                <w:rStyle w:val="Wers"/>
                <w:vanish w:val="0"/>
                <w:rPrChange w:id="255" w:author="Sai Raj Deep Thikkisetty" w:date="2024-07-01T14:47:00Z">
                  <w:rPr>
                    <w:rStyle w:val="Wers"/>
                  </w:rPr>
                </w:rPrChange>
              </w:rPr>
              <w:t>AHQAB</w:t>
            </w:r>
          </w:p>
        </w:tc>
        <w:tc>
          <w:tcPr>
            <w:tcW w:w="1440" w:type="dxa"/>
            <w:shd w:val="clear" w:color="auto" w:fill="CCCCCC"/>
            <w:vAlign w:val="center"/>
          </w:tcPr>
          <w:p w14:paraId="132AB251"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68078C5D"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3817EB8C" w14:textId="77777777" w:rsidTr="005C57C9">
        <w:trPr>
          <w:cantSplit/>
          <w:jc w:val="center"/>
        </w:trPr>
        <w:tc>
          <w:tcPr>
            <w:tcW w:w="6480" w:type="dxa"/>
            <w:shd w:val="clear" w:color="auto" w:fill="auto"/>
            <w:vAlign w:val="center"/>
          </w:tcPr>
          <w:p w14:paraId="25519685" w14:textId="77777777" w:rsidR="00307CAD" w:rsidRPr="00105574" w:rsidRDefault="00307CAD" w:rsidP="005C57C9">
            <w:pPr>
              <w:pStyle w:val="RSRowData8p9l"/>
              <w:rPr>
                <w:noProof/>
              </w:rPr>
            </w:pPr>
            <w:r w:rsidRPr="00105574">
              <w:rPr>
                <w:noProof/>
              </w:rPr>
              <w:t xml:space="preserve">Interior Bike Rack </w:t>
            </w:r>
            <w:r w:rsidRPr="00105574">
              <w:rPr>
                <w:rStyle w:val="Wers"/>
                <w:vanish w:val="0"/>
                <w:rPrChange w:id="256" w:author="Sai Raj Deep Thikkisetty" w:date="2024-07-01T14:47:00Z">
                  <w:rPr>
                    <w:rStyle w:val="Wers"/>
                  </w:rPr>
                </w:rPrChange>
              </w:rPr>
              <w:t>AHVAB</w:t>
            </w:r>
          </w:p>
        </w:tc>
        <w:tc>
          <w:tcPr>
            <w:tcW w:w="1440" w:type="dxa"/>
            <w:shd w:val="clear" w:color="auto" w:fill="CCCCCC"/>
            <w:vAlign w:val="center"/>
          </w:tcPr>
          <w:p w14:paraId="46082723"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41D233BF"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2DBA237" w14:textId="77777777" w:rsidTr="005C57C9">
        <w:trPr>
          <w:cantSplit/>
          <w:jc w:val="center"/>
        </w:trPr>
        <w:tc>
          <w:tcPr>
            <w:tcW w:w="6480" w:type="dxa"/>
            <w:shd w:val="clear" w:color="auto" w:fill="auto"/>
            <w:vAlign w:val="center"/>
          </w:tcPr>
          <w:p w14:paraId="08B42671" w14:textId="77777777" w:rsidR="00307CAD" w:rsidRPr="00105574" w:rsidRDefault="00307CAD" w:rsidP="005C57C9">
            <w:pPr>
              <w:pStyle w:val="RSRowData8p9l"/>
              <w:rPr>
                <w:noProof/>
              </w:rPr>
            </w:pPr>
            <w:r w:rsidRPr="00105574">
              <w:rPr>
                <w:noProof/>
              </w:rPr>
              <w:t xml:space="preserve">Illuminated Door Entry Keypad </w:t>
            </w:r>
            <w:r w:rsidRPr="00105574">
              <w:rPr>
                <w:rStyle w:val="Wers"/>
                <w:vanish w:val="0"/>
                <w:rPrChange w:id="257" w:author="Sai Raj Deep Thikkisetty" w:date="2024-07-01T14:47:00Z">
                  <w:rPr>
                    <w:rStyle w:val="Wers"/>
                  </w:rPr>
                </w:rPrChange>
              </w:rPr>
              <w:t>FI4AB</w:t>
            </w:r>
          </w:p>
        </w:tc>
        <w:tc>
          <w:tcPr>
            <w:tcW w:w="1440" w:type="dxa"/>
            <w:shd w:val="clear" w:color="auto" w:fill="CCCCCC"/>
            <w:vAlign w:val="center"/>
          </w:tcPr>
          <w:p w14:paraId="02336298"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085A14C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2E39134" w14:textId="77777777" w:rsidTr="005C57C9">
        <w:trPr>
          <w:cantSplit/>
          <w:jc w:val="center"/>
        </w:trPr>
        <w:tc>
          <w:tcPr>
            <w:tcW w:w="6480" w:type="dxa"/>
            <w:shd w:val="clear" w:color="auto" w:fill="auto"/>
            <w:vAlign w:val="center"/>
          </w:tcPr>
          <w:p w14:paraId="3EEAB784" w14:textId="77777777" w:rsidR="00307CAD" w:rsidRPr="00105574" w:rsidRDefault="00307CAD" w:rsidP="005C57C9">
            <w:pPr>
              <w:pStyle w:val="RSRowData8p9l"/>
              <w:rPr>
                <w:noProof/>
              </w:rPr>
            </w:pPr>
            <w:r w:rsidRPr="00105574">
              <w:rPr>
                <w:noProof/>
              </w:rPr>
              <w:t xml:space="preserve">Liftgate Privacy Curtain </w:t>
            </w:r>
            <w:r w:rsidRPr="00105574">
              <w:rPr>
                <w:rStyle w:val="Wers"/>
                <w:vanish w:val="0"/>
                <w:rPrChange w:id="258" w:author="Sai Raj Deep Thikkisetty" w:date="2024-07-01T14:47:00Z">
                  <w:rPr>
                    <w:rStyle w:val="Wers"/>
                  </w:rPr>
                </w:rPrChange>
              </w:rPr>
              <w:t>CQBAB</w:t>
            </w:r>
          </w:p>
        </w:tc>
        <w:tc>
          <w:tcPr>
            <w:tcW w:w="1440" w:type="dxa"/>
            <w:shd w:val="clear" w:color="auto" w:fill="CCCCCC"/>
            <w:vAlign w:val="center"/>
          </w:tcPr>
          <w:p w14:paraId="4D8F1F98"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06BBEF9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B0B65B2" w14:textId="77777777" w:rsidTr="005C57C9">
        <w:trPr>
          <w:cantSplit/>
          <w:jc w:val="center"/>
        </w:trPr>
        <w:tc>
          <w:tcPr>
            <w:tcW w:w="6480" w:type="dxa"/>
            <w:tcBorders>
              <w:bottom w:val="single" w:sz="2" w:space="0" w:color="auto"/>
            </w:tcBorders>
            <w:shd w:val="clear" w:color="auto" w:fill="auto"/>
            <w:vAlign w:val="center"/>
          </w:tcPr>
          <w:p w14:paraId="1F4662D1" w14:textId="77777777" w:rsidR="00307CAD" w:rsidRPr="00105574" w:rsidRDefault="00307CAD" w:rsidP="005C57C9">
            <w:pPr>
              <w:pStyle w:val="RSRowData8p9l"/>
              <w:spacing w:after="0"/>
              <w:rPr>
                <w:noProof/>
              </w:rPr>
            </w:pPr>
            <w:r w:rsidRPr="00105574">
              <w:rPr>
                <w:noProof/>
              </w:rPr>
              <w:t xml:space="preserve">Mudflaps Kit Front </w:t>
            </w:r>
            <w:r w:rsidRPr="00105574">
              <w:rPr>
                <w:rStyle w:val="Wers"/>
                <w:vanish w:val="0"/>
                <w:rPrChange w:id="259" w:author="Sai Raj Deep Thikkisetty" w:date="2024-07-01T14:47:00Z">
                  <w:rPr>
                    <w:rStyle w:val="Wers"/>
                  </w:rPr>
                </w:rPrChange>
              </w:rPr>
              <w:t>FIMAC</w:t>
            </w:r>
          </w:p>
          <w:p w14:paraId="6A49A731"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Rear, Mud Flaps Kit Front &amp; Rear, Fender Flare Kit I, or Fender Flare Kit II</w:t>
            </w:r>
            <w:r w:rsidRPr="00105574">
              <w:rPr>
                <w:rStyle w:val="PWTTableTitle"/>
                <w:noProof/>
                <w:sz w:val="14"/>
              </w:rPr>
              <w:t xml:space="preserve"> </w:t>
            </w:r>
            <w:r w:rsidRPr="00105574">
              <w:rPr>
                <w:rStyle w:val="Wers"/>
                <w:vanish w:val="0"/>
                <w:sz w:val="14"/>
                <w:rPrChange w:id="260" w:author="Sai Raj Deep Thikkisetty" w:date="2024-07-01T14:47:00Z">
                  <w:rPr>
                    <w:rStyle w:val="Wers"/>
                    <w:sz w:val="14"/>
                  </w:rPr>
                </w:rPrChange>
              </w:rPr>
              <w:t>FIMAD/FIMAE/B5BAB/B5BAE</w:t>
            </w:r>
          </w:p>
        </w:tc>
        <w:tc>
          <w:tcPr>
            <w:tcW w:w="1440" w:type="dxa"/>
            <w:tcBorders>
              <w:bottom w:val="single" w:sz="2" w:space="0" w:color="auto"/>
            </w:tcBorders>
            <w:shd w:val="clear" w:color="auto" w:fill="CCCCCC"/>
            <w:vAlign w:val="center"/>
          </w:tcPr>
          <w:p w14:paraId="269FF6A4" w14:textId="77777777" w:rsidR="00307CAD" w:rsidRPr="00105574" w:rsidRDefault="00307CAD" w:rsidP="005C57C9">
            <w:pPr>
              <w:spacing w:line="180" w:lineRule="exact"/>
              <w:jc w:val="center"/>
              <w:rPr>
                <w:noProof/>
                <w:sz w:val="16"/>
              </w:rPr>
            </w:pPr>
          </w:p>
        </w:tc>
        <w:tc>
          <w:tcPr>
            <w:tcW w:w="2664" w:type="dxa"/>
            <w:tcBorders>
              <w:bottom w:val="single" w:sz="2" w:space="0" w:color="auto"/>
            </w:tcBorders>
            <w:shd w:val="clear" w:color="auto" w:fill="auto"/>
            <w:vAlign w:val="center"/>
          </w:tcPr>
          <w:p w14:paraId="61C5C45F"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FF60146" w14:textId="77777777" w:rsidTr="005C57C9">
        <w:trPr>
          <w:cantSplit/>
          <w:jc w:val="center"/>
        </w:trPr>
        <w:tc>
          <w:tcPr>
            <w:tcW w:w="6480" w:type="dxa"/>
            <w:shd w:val="solid" w:color="auto" w:fill="auto"/>
            <w:vAlign w:val="center"/>
          </w:tcPr>
          <w:p w14:paraId="7F496129" w14:textId="77777777" w:rsidR="00307CAD" w:rsidRPr="00105574" w:rsidRDefault="00307CAD" w:rsidP="005C57C9">
            <w:pPr>
              <w:pStyle w:val="RSHeadData8p9l"/>
              <w:keepLines/>
              <w:rPr>
                <w:noProof/>
              </w:rPr>
            </w:pPr>
            <w:r w:rsidRPr="00105574">
              <w:rPr>
                <w:noProof/>
              </w:rPr>
              <w:lastRenderedPageBreak/>
              <w:t xml:space="preserve">Equipment Group </w:t>
            </w:r>
            <w:r w:rsidRPr="00105574">
              <w:rPr>
                <w:noProof/>
                <w:color w:val="FFFFFF"/>
                <w:szCs w:val="17"/>
                <w:shd w:val="clear" w:color="auto" w:fill="FF9900"/>
                <w:rPrChange w:id="261" w:author="Sai Raj Deep Thikkisetty" w:date="2024-07-01T14:47:00Z">
                  <w:rPr>
                    <w:noProof/>
                    <w:vanish/>
                    <w:color w:val="FFFFFF"/>
                    <w:szCs w:val="17"/>
                    <w:shd w:val="clear" w:color="auto" w:fill="FF9900"/>
                  </w:rPr>
                </w:rPrChange>
              </w:rPr>
              <w:t>YZBBM</w:t>
            </w:r>
          </w:p>
        </w:tc>
        <w:tc>
          <w:tcPr>
            <w:tcW w:w="1440" w:type="dxa"/>
            <w:shd w:val="solid" w:color="auto" w:fill="auto"/>
            <w:vAlign w:val="center"/>
          </w:tcPr>
          <w:p w14:paraId="3D2159B5" w14:textId="77777777" w:rsidR="00307CAD" w:rsidRPr="00105574" w:rsidRDefault="00307CAD" w:rsidP="005C57C9">
            <w:pPr>
              <w:keepNext/>
              <w:keepLines/>
              <w:spacing w:line="180" w:lineRule="exact"/>
              <w:jc w:val="center"/>
              <w:rPr>
                <w:b/>
                <w:noProof/>
                <w:sz w:val="16"/>
              </w:rPr>
            </w:pPr>
          </w:p>
        </w:tc>
        <w:tc>
          <w:tcPr>
            <w:tcW w:w="2664" w:type="dxa"/>
            <w:shd w:val="solid" w:color="auto" w:fill="auto"/>
            <w:vAlign w:val="center"/>
          </w:tcPr>
          <w:p w14:paraId="437B3950" w14:textId="77777777" w:rsidR="00307CAD" w:rsidRPr="00105574" w:rsidRDefault="00307CAD" w:rsidP="005C57C9">
            <w:pPr>
              <w:keepNext/>
              <w:keepLines/>
              <w:spacing w:line="180" w:lineRule="exact"/>
              <w:jc w:val="center"/>
              <w:rPr>
                <w:b/>
                <w:noProof/>
                <w:sz w:val="16"/>
              </w:rPr>
            </w:pPr>
          </w:p>
          <w:p w14:paraId="6952939E" w14:textId="77777777" w:rsidR="00307CAD" w:rsidRPr="00105574" w:rsidRDefault="00307CAD" w:rsidP="005C57C9">
            <w:pPr>
              <w:keepNext/>
              <w:keepLines/>
              <w:spacing w:line="180" w:lineRule="exact"/>
              <w:jc w:val="center"/>
              <w:rPr>
                <w:b/>
                <w:noProof/>
                <w:sz w:val="16"/>
              </w:rPr>
            </w:pPr>
            <w:r w:rsidRPr="00105574">
              <w:rPr>
                <w:b/>
                <w:noProof/>
                <w:sz w:val="16"/>
              </w:rPr>
              <w:t>Standard Package (250A)</w:t>
            </w:r>
          </w:p>
        </w:tc>
      </w:tr>
      <w:tr w:rsidR="00307CAD" w:rsidRPr="00105574" w14:paraId="592FB3FF" w14:textId="77777777" w:rsidTr="005C57C9">
        <w:trPr>
          <w:cantSplit/>
          <w:jc w:val="center"/>
        </w:trPr>
        <w:tc>
          <w:tcPr>
            <w:tcW w:w="10584" w:type="dxa"/>
            <w:gridSpan w:val="3"/>
            <w:tcBorders>
              <w:top w:val="single" w:sz="2" w:space="0" w:color="auto"/>
              <w:bottom w:val="single" w:sz="2" w:space="0" w:color="auto"/>
            </w:tcBorders>
            <w:shd w:val="clear" w:color="auto" w:fill="CCCCCC"/>
            <w:vAlign w:val="center"/>
          </w:tcPr>
          <w:p w14:paraId="3B9B8AFC" w14:textId="77777777" w:rsidR="00307CAD" w:rsidRPr="00105574" w:rsidRDefault="00307CAD" w:rsidP="005C57C9">
            <w:pPr>
              <w:pStyle w:val="RSHeadData8p9l"/>
              <w:rPr>
                <w:noProof/>
              </w:rPr>
            </w:pPr>
            <w:r w:rsidRPr="00105574">
              <w:rPr>
                <w:noProof/>
              </w:rPr>
              <w:t>Dealer Installed Options (DIO) – Shipped separately from the vehicle for dealer installation</w:t>
            </w:r>
            <w:r w:rsidRPr="00105574">
              <w:rPr>
                <w:noProof/>
              </w:rPr>
              <w:br/>
              <w:t>Note: These features are ordered through WBDO only (continued)</w:t>
            </w:r>
          </w:p>
        </w:tc>
      </w:tr>
      <w:tr w:rsidR="00307CAD" w:rsidRPr="00105574" w14:paraId="3AAF1DE1" w14:textId="77777777" w:rsidTr="005C57C9">
        <w:trPr>
          <w:cantSplit/>
          <w:jc w:val="center"/>
        </w:trPr>
        <w:tc>
          <w:tcPr>
            <w:tcW w:w="6480" w:type="dxa"/>
            <w:tcBorders>
              <w:top w:val="single" w:sz="2" w:space="0" w:color="auto"/>
            </w:tcBorders>
            <w:shd w:val="clear" w:color="auto" w:fill="auto"/>
            <w:vAlign w:val="center"/>
          </w:tcPr>
          <w:p w14:paraId="16191E4C" w14:textId="77777777" w:rsidR="00307CAD" w:rsidRPr="00105574" w:rsidRDefault="00307CAD" w:rsidP="005C57C9">
            <w:pPr>
              <w:pStyle w:val="RSRowData8p9l"/>
              <w:spacing w:after="0"/>
              <w:rPr>
                <w:noProof/>
              </w:rPr>
            </w:pPr>
            <w:r w:rsidRPr="00105574">
              <w:rPr>
                <w:noProof/>
              </w:rPr>
              <w:t xml:space="preserve">Mudflaps Kit Rear </w:t>
            </w:r>
            <w:r w:rsidRPr="00105574">
              <w:rPr>
                <w:rStyle w:val="Wers"/>
                <w:vanish w:val="0"/>
                <w:rPrChange w:id="262" w:author="Sai Raj Deep Thikkisetty" w:date="2024-07-01T14:47:00Z">
                  <w:rPr>
                    <w:rStyle w:val="Wers"/>
                  </w:rPr>
                </w:rPrChange>
              </w:rPr>
              <w:t>FIMAD</w:t>
            </w:r>
          </w:p>
          <w:p w14:paraId="5CAC093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Front, Mud Flaps Kit Front &amp; Rear, Fender Flare Kit I, or Fender Flare Kit II</w:t>
            </w:r>
            <w:r w:rsidRPr="00105574">
              <w:rPr>
                <w:rStyle w:val="PWTTableTitle"/>
                <w:noProof/>
                <w:sz w:val="14"/>
              </w:rPr>
              <w:t xml:space="preserve"> </w:t>
            </w:r>
            <w:r w:rsidRPr="00105574">
              <w:rPr>
                <w:rStyle w:val="Wers"/>
                <w:vanish w:val="0"/>
                <w:sz w:val="14"/>
                <w:rPrChange w:id="263" w:author="Sai Raj Deep Thikkisetty" w:date="2024-07-01T14:47:00Z">
                  <w:rPr>
                    <w:rStyle w:val="Wers"/>
                    <w:sz w:val="14"/>
                  </w:rPr>
                </w:rPrChange>
              </w:rPr>
              <w:t>FIMAC/FIMAE/B5BAB/B5BAE</w:t>
            </w:r>
          </w:p>
        </w:tc>
        <w:tc>
          <w:tcPr>
            <w:tcW w:w="1440" w:type="dxa"/>
            <w:tcBorders>
              <w:top w:val="single" w:sz="2" w:space="0" w:color="auto"/>
            </w:tcBorders>
            <w:shd w:val="clear" w:color="auto" w:fill="CCCCCC"/>
            <w:vAlign w:val="center"/>
          </w:tcPr>
          <w:p w14:paraId="4EEAB1B6" w14:textId="77777777" w:rsidR="00307CAD" w:rsidRPr="00105574" w:rsidRDefault="00307CAD" w:rsidP="005C57C9">
            <w:pPr>
              <w:spacing w:line="180" w:lineRule="exact"/>
              <w:jc w:val="center"/>
              <w:rPr>
                <w:noProof/>
                <w:sz w:val="16"/>
              </w:rPr>
            </w:pPr>
          </w:p>
        </w:tc>
        <w:tc>
          <w:tcPr>
            <w:tcW w:w="2664" w:type="dxa"/>
            <w:tcBorders>
              <w:top w:val="single" w:sz="2" w:space="0" w:color="auto"/>
            </w:tcBorders>
            <w:shd w:val="clear" w:color="auto" w:fill="auto"/>
            <w:vAlign w:val="center"/>
          </w:tcPr>
          <w:p w14:paraId="1CB08370"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52EEA82" w14:textId="77777777" w:rsidTr="005C57C9">
        <w:trPr>
          <w:cantSplit/>
          <w:jc w:val="center"/>
        </w:trPr>
        <w:tc>
          <w:tcPr>
            <w:tcW w:w="6480" w:type="dxa"/>
            <w:shd w:val="clear" w:color="auto" w:fill="auto"/>
            <w:vAlign w:val="center"/>
          </w:tcPr>
          <w:p w14:paraId="6B1A116F" w14:textId="77777777" w:rsidR="00307CAD" w:rsidRPr="00105574" w:rsidRDefault="00307CAD" w:rsidP="005C57C9">
            <w:pPr>
              <w:pStyle w:val="RSRowData8p9l"/>
              <w:spacing w:after="0"/>
              <w:rPr>
                <w:noProof/>
              </w:rPr>
            </w:pPr>
            <w:r w:rsidRPr="00105574">
              <w:rPr>
                <w:noProof/>
              </w:rPr>
              <w:t xml:space="preserve">Mudflaps Kit Front &amp; Rear </w:t>
            </w:r>
            <w:r w:rsidRPr="00105574">
              <w:rPr>
                <w:rStyle w:val="Wers"/>
                <w:vanish w:val="0"/>
                <w:rPrChange w:id="264" w:author="Sai Raj Deep Thikkisetty" w:date="2024-07-01T14:47:00Z">
                  <w:rPr>
                    <w:rStyle w:val="Wers"/>
                  </w:rPr>
                </w:rPrChange>
              </w:rPr>
              <w:t>FIMAE</w:t>
            </w:r>
          </w:p>
          <w:p w14:paraId="621BC137"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Front, Mudflaps Kit Rear, Fender Flare Kit I, or Fender Flare Kit II</w:t>
            </w:r>
            <w:r w:rsidRPr="00105574">
              <w:rPr>
                <w:rStyle w:val="PWTTableTitle"/>
                <w:noProof/>
                <w:sz w:val="14"/>
              </w:rPr>
              <w:t xml:space="preserve"> </w:t>
            </w:r>
            <w:r w:rsidRPr="00105574">
              <w:rPr>
                <w:rStyle w:val="Wers"/>
                <w:vanish w:val="0"/>
                <w:sz w:val="14"/>
                <w:rPrChange w:id="265" w:author="Sai Raj Deep Thikkisetty" w:date="2024-07-01T14:47:00Z">
                  <w:rPr>
                    <w:rStyle w:val="Wers"/>
                    <w:sz w:val="14"/>
                  </w:rPr>
                </w:rPrChange>
              </w:rPr>
              <w:t>FIMAC/FIMAD/B5BAB/B5BAE</w:t>
            </w:r>
          </w:p>
        </w:tc>
        <w:tc>
          <w:tcPr>
            <w:tcW w:w="1440" w:type="dxa"/>
            <w:shd w:val="clear" w:color="auto" w:fill="CCCCCC"/>
            <w:vAlign w:val="center"/>
          </w:tcPr>
          <w:p w14:paraId="5DD0386A"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181127C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D10D851" w14:textId="77777777" w:rsidTr="005C57C9">
        <w:trPr>
          <w:cantSplit/>
          <w:jc w:val="center"/>
        </w:trPr>
        <w:tc>
          <w:tcPr>
            <w:tcW w:w="6480" w:type="dxa"/>
            <w:shd w:val="clear" w:color="auto" w:fill="auto"/>
            <w:vAlign w:val="center"/>
          </w:tcPr>
          <w:p w14:paraId="53E75D6F" w14:textId="77777777" w:rsidR="00307CAD" w:rsidRPr="00105574" w:rsidRDefault="00307CAD" w:rsidP="005C57C9">
            <w:pPr>
              <w:pStyle w:val="RSRowData8p9l"/>
              <w:rPr>
                <w:noProof/>
              </w:rPr>
            </w:pPr>
            <w:r w:rsidRPr="00105574">
              <w:rPr>
                <w:noProof/>
              </w:rPr>
              <w:t xml:space="preserve">Roof-Rail Crossbars 1 </w:t>
            </w:r>
            <w:r w:rsidRPr="00105574">
              <w:rPr>
                <w:rStyle w:val="SysDesc"/>
                <w:vanish w:val="0"/>
                <w:rPrChange w:id="266" w:author="Sai Raj Deep Thikkisetty" w:date="2024-07-01T14:47:00Z">
                  <w:rPr>
                    <w:rStyle w:val="SysDesc"/>
                  </w:rPr>
                </w:rPrChange>
              </w:rPr>
              <w:t>ROOF RAIL CRSBARS I</w:t>
            </w:r>
            <w:r w:rsidRPr="00105574">
              <w:rPr>
                <w:noProof/>
              </w:rPr>
              <w:t xml:space="preserve"> </w:t>
            </w:r>
            <w:r w:rsidRPr="00105574">
              <w:rPr>
                <w:rStyle w:val="Wers"/>
                <w:vanish w:val="0"/>
                <w:rPrChange w:id="267" w:author="Sai Raj Deep Thikkisetty" w:date="2024-07-01T14:47:00Z">
                  <w:rPr>
                    <w:rStyle w:val="Wers"/>
                  </w:rPr>
                </w:rPrChange>
              </w:rPr>
              <w:t>FIGAC</w:t>
            </w:r>
          </w:p>
        </w:tc>
        <w:tc>
          <w:tcPr>
            <w:tcW w:w="1440" w:type="dxa"/>
            <w:shd w:val="clear" w:color="auto" w:fill="CCCCCC"/>
            <w:vAlign w:val="center"/>
          </w:tcPr>
          <w:p w14:paraId="6DF84DDA"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69CF9EED" w14:textId="77777777" w:rsidR="00307CAD" w:rsidRPr="00105574" w:rsidRDefault="00307CAD" w:rsidP="005C57C9">
            <w:pPr>
              <w:spacing w:line="180" w:lineRule="exact"/>
              <w:jc w:val="center"/>
              <w:rPr>
                <w:noProof/>
                <w:sz w:val="16"/>
              </w:rPr>
            </w:pPr>
            <w:r w:rsidRPr="00105574">
              <w:rPr>
                <w:noProof/>
                <w:sz w:val="16"/>
              </w:rPr>
              <w:t>O</w:t>
            </w:r>
          </w:p>
        </w:tc>
      </w:tr>
    </w:tbl>
    <w:p w14:paraId="6A477CAE" w14:textId="77777777" w:rsidR="00307CAD" w:rsidRPr="00105574" w:rsidRDefault="00307CAD" w:rsidP="005C57C9">
      <w:pPr>
        <w:spacing w:line="14" w:lineRule="exact"/>
        <w:rPr>
          <w:rFonts w:cs="Arial"/>
          <w:b/>
          <w:noProof/>
          <w:sz w:val="14"/>
        </w:rPr>
      </w:pPr>
    </w:p>
    <w:p w14:paraId="53871692"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endnotePr>
            <w:numFmt w:val="decimal"/>
          </w:endnotePr>
          <w:type w:val="continuous"/>
          <w:pgSz w:w="12240" w:h="15840"/>
          <w:pgMar w:top="720" w:right="907" w:bottom="720" w:left="907" w:header="432" w:footer="432" w:gutter="0"/>
          <w:cols w:space="720"/>
          <w:docGrid w:linePitch="272"/>
        </w:sectPr>
      </w:pPr>
    </w:p>
    <w:p w14:paraId="0079C672" w14:textId="77777777" w:rsidR="00307CAD" w:rsidRPr="00105574" w:rsidRDefault="00307CAD" w:rsidP="005C57C9">
      <w:pPr>
        <w:spacing w:line="14" w:lineRule="exact"/>
        <w:rPr>
          <w:noProof/>
        </w:rPr>
      </w:pPr>
    </w:p>
    <w:tbl>
      <w:tblPr>
        <w:tblW w:w="0" w:type="auto"/>
        <w:tblLayout w:type="fixed"/>
        <w:tblCellMar>
          <w:left w:w="72" w:type="dxa"/>
          <w:right w:w="72" w:type="dxa"/>
        </w:tblCellMar>
        <w:tblLook w:val="04A0" w:firstRow="1" w:lastRow="0" w:firstColumn="1" w:lastColumn="0" w:noHBand="0" w:noVBand="1"/>
      </w:tblPr>
      <w:tblGrid>
        <w:gridCol w:w="10570"/>
      </w:tblGrid>
      <w:tr w:rsidR="00307CAD" w:rsidRPr="00105574" w14:paraId="5F8CB0BE" w14:textId="77777777" w:rsidTr="005C57C9">
        <w:trPr>
          <w:cantSplit/>
        </w:trPr>
        <w:tc>
          <w:tcPr>
            <w:tcW w:w="10570" w:type="dxa"/>
            <w:shd w:val="clear" w:color="auto" w:fill="auto"/>
          </w:tcPr>
          <w:p w14:paraId="5ABEAA00" w14:textId="77777777" w:rsidR="00307CAD" w:rsidRPr="00105574" w:rsidRDefault="00307CAD" w:rsidP="005C57C9">
            <w:pPr>
              <w:keepNext/>
              <w:spacing w:before="40" w:line="200" w:lineRule="exact"/>
              <w:ind w:left="144"/>
              <w:rPr>
                <w:b/>
                <w:noProof/>
                <w:sz w:val="17"/>
              </w:rPr>
            </w:pPr>
            <w:r w:rsidRPr="00105574">
              <w:rPr>
                <w:b/>
                <w:noProof/>
                <w:sz w:val="17"/>
              </w:rPr>
              <w:t>INCLUDES ALL BIG BEND™ STANDARD EQUIPMENT PLUS:</w:t>
            </w:r>
          </w:p>
        </w:tc>
      </w:tr>
    </w:tbl>
    <w:p w14:paraId="33656029" w14:textId="77777777" w:rsidR="00307CAD" w:rsidRPr="00105574" w:rsidRDefault="00307CAD" w:rsidP="005C57C9">
      <w:pPr>
        <w:keepNext/>
        <w:spacing w:before="120" w:after="40" w:line="200" w:lineRule="exact"/>
        <w:ind w:left="144"/>
        <w:rPr>
          <w:b/>
          <w:noProof/>
          <w:sz w:val="19"/>
        </w:rPr>
        <w:sectPr w:rsidR="00307CAD" w:rsidRPr="00105574" w:rsidSect="00307CAD">
          <w:headerReference w:type="default" r:id="rId27"/>
          <w:footerReference w:type="default" r:id="rId28"/>
          <w:footnotePr>
            <w:numRestart w:val="eachSect"/>
          </w:footnotePr>
          <w:endnotePr>
            <w:numFmt w:val="decimal"/>
          </w:endnotePr>
          <w:pgSz w:w="12240" w:h="15840"/>
          <w:pgMar w:top="720" w:right="907" w:bottom="720" w:left="907" w:header="432" w:footer="432" w:gutter="0"/>
          <w:pgNumType w:start="10"/>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1421F0A5" w14:textId="77777777" w:rsidTr="005C57C9">
        <w:trPr>
          <w:cantSplit/>
        </w:trPr>
        <w:tc>
          <w:tcPr>
            <w:tcW w:w="5141" w:type="dxa"/>
            <w:shd w:val="clear" w:color="auto" w:fill="auto"/>
          </w:tcPr>
          <w:p w14:paraId="5326D764" w14:textId="77777777" w:rsidR="00307CAD" w:rsidRPr="00105574" w:rsidRDefault="00307CAD" w:rsidP="005C57C9">
            <w:pPr>
              <w:keepNext/>
              <w:spacing w:before="120" w:after="40" w:line="200" w:lineRule="exact"/>
              <w:ind w:left="144"/>
              <w:rPr>
                <w:b/>
                <w:noProof/>
                <w:sz w:val="19"/>
              </w:rPr>
            </w:pPr>
            <w:r w:rsidRPr="00105574">
              <w:rPr>
                <w:b/>
                <w:noProof/>
                <w:sz w:val="19"/>
              </w:rPr>
              <w:pict w14:anchorId="1B58F873">
                <v:line id="_x0000_s2060" style="position:absolute;left:0;text-align:left;z-index:251657216" from="260pt,2.75pt" to="260pt,646.5pt"/>
              </w:pict>
            </w:r>
            <w:r w:rsidRPr="00105574">
              <w:rPr>
                <w:b/>
                <w:noProof/>
                <w:sz w:val="19"/>
              </w:rPr>
              <w:pict w14:anchorId="3F401A5C">
                <v:rect id="_x0000_s2059" style="position:absolute;left:0;text-align:left;margin-left:-.35pt;margin-top:2.05pt;width:528.45pt;height:644.5pt;z-index:-251660288;mso-position-horizontal-relative:page;mso-position-vertical-relative:page" filled="f">
                  <w10:wrap anchorx="page" anchory="page"/>
                </v:rect>
              </w:pict>
            </w:r>
            <w:r w:rsidRPr="00105574">
              <w:rPr>
                <w:b/>
                <w:noProof/>
                <w:sz w:val="19"/>
              </w:rPr>
              <w:t>EXTERIOR</w:t>
            </w:r>
          </w:p>
        </w:tc>
      </w:tr>
      <w:tr w:rsidR="00307CAD" w:rsidRPr="00105574" w14:paraId="75AFC166" w14:textId="77777777" w:rsidTr="005C57C9">
        <w:trPr>
          <w:cantSplit/>
        </w:trPr>
        <w:tc>
          <w:tcPr>
            <w:tcW w:w="5141" w:type="dxa"/>
            <w:shd w:val="clear" w:color="auto" w:fill="auto"/>
          </w:tcPr>
          <w:p w14:paraId="7519B132"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Bronco™ Sport Free Wheeling™ Graphics Package </w:t>
            </w:r>
            <w:r w:rsidRPr="00105574">
              <w:rPr>
                <w:rStyle w:val="Wers"/>
                <w:vanish w:val="0"/>
                <w:rPrChange w:id="268" w:author="Sai Raj Deep Thikkisetty" w:date="2024-07-01T14:47:00Z">
                  <w:rPr>
                    <w:rStyle w:val="Wers"/>
                  </w:rPr>
                </w:rPrChange>
              </w:rPr>
              <w:t>GAMAE</w:t>
            </w:r>
          </w:p>
        </w:tc>
      </w:tr>
      <w:tr w:rsidR="00307CAD" w:rsidRPr="00105574" w14:paraId="4C925C09" w14:textId="77777777" w:rsidTr="005C57C9">
        <w:trPr>
          <w:cantSplit/>
        </w:trPr>
        <w:tc>
          <w:tcPr>
            <w:tcW w:w="5141" w:type="dxa"/>
            <w:shd w:val="clear" w:color="auto" w:fill="auto"/>
          </w:tcPr>
          <w:p w14:paraId="729B582B"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Door Handles – Iconic Silver </w:t>
            </w:r>
            <w:r w:rsidRPr="00105574">
              <w:rPr>
                <w:rStyle w:val="Wers"/>
                <w:vanish w:val="0"/>
                <w:rPrChange w:id="269" w:author="Sai Raj Deep Thikkisetty" w:date="2024-07-01T14:47:00Z">
                  <w:rPr>
                    <w:rStyle w:val="Wers"/>
                  </w:rPr>
                </w:rPrChange>
              </w:rPr>
              <w:t>CAAAC</w:t>
            </w:r>
          </w:p>
        </w:tc>
      </w:tr>
      <w:tr w:rsidR="00307CAD" w:rsidRPr="00105574" w14:paraId="5DBE2E87" w14:textId="77777777" w:rsidTr="005C57C9">
        <w:trPr>
          <w:cantSplit/>
        </w:trPr>
        <w:tc>
          <w:tcPr>
            <w:tcW w:w="5141" w:type="dxa"/>
            <w:shd w:val="clear" w:color="auto" w:fill="auto"/>
          </w:tcPr>
          <w:p w14:paraId="25E1AD32"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Grille – Silver-Painted with Two-color “BRONCO” Lettering </w:t>
            </w:r>
            <w:r w:rsidRPr="00105574">
              <w:rPr>
                <w:rStyle w:val="Wers"/>
                <w:vanish w:val="0"/>
                <w:rPrChange w:id="270" w:author="Sai Raj Deep Thikkisetty" w:date="2024-07-01T14:47:00Z">
                  <w:rPr>
                    <w:rStyle w:val="Wers"/>
                  </w:rPr>
                </w:rPrChange>
              </w:rPr>
              <w:t>B2LBF</w:t>
            </w:r>
          </w:p>
        </w:tc>
      </w:tr>
      <w:tr w:rsidR="00307CAD" w:rsidRPr="00105574" w14:paraId="38021D45" w14:textId="77777777" w:rsidTr="005C57C9">
        <w:trPr>
          <w:cantSplit/>
        </w:trPr>
        <w:tc>
          <w:tcPr>
            <w:tcW w:w="5141" w:type="dxa"/>
            <w:shd w:val="clear" w:color="auto" w:fill="auto"/>
          </w:tcPr>
          <w:p w14:paraId="640BE94D"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Liftgate – Two-Color Lettering with Accent Surround </w:t>
            </w:r>
            <w:r w:rsidRPr="00105574">
              <w:rPr>
                <w:rStyle w:val="Wers"/>
                <w:vanish w:val="0"/>
                <w:rPrChange w:id="271" w:author="Sai Raj Deep Thikkisetty" w:date="2024-07-01T14:47:00Z">
                  <w:rPr>
                    <w:rStyle w:val="Wers"/>
                  </w:rPr>
                </w:rPrChange>
              </w:rPr>
              <w:t>AB5F7</w:t>
            </w:r>
          </w:p>
        </w:tc>
      </w:tr>
      <w:tr w:rsidR="00307CAD" w:rsidRPr="00105574" w14:paraId="0CEB6F05" w14:textId="77777777" w:rsidTr="005C57C9">
        <w:trPr>
          <w:cantSplit/>
        </w:trPr>
        <w:tc>
          <w:tcPr>
            <w:tcW w:w="5141" w:type="dxa"/>
            <w:shd w:val="clear" w:color="auto" w:fill="auto"/>
          </w:tcPr>
          <w:p w14:paraId="4429A1EE" w14:textId="77777777" w:rsidR="00307CAD" w:rsidRPr="00105574" w:rsidRDefault="00307CAD" w:rsidP="005C57C9">
            <w:pPr>
              <w:tabs>
                <w:tab w:val="left" w:pos="360"/>
              </w:tabs>
              <w:spacing w:line="200" w:lineRule="exact"/>
              <w:ind w:left="360" w:hanging="216"/>
              <w:rPr>
                <w:noProof/>
              </w:rPr>
            </w:pPr>
            <w:r w:rsidRPr="00105574">
              <w:rPr>
                <w:rFonts w:cs="Arial"/>
                <w:noProof/>
                <w:sz w:val="17"/>
              </w:rPr>
              <w:t>●</w:t>
            </w:r>
            <w:r w:rsidRPr="00105574">
              <w:rPr>
                <w:rFonts w:cs="Arial"/>
                <w:noProof/>
                <w:sz w:val="17"/>
              </w:rPr>
              <w:tab/>
            </w:r>
            <w:r w:rsidRPr="00105574">
              <w:rPr>
                <w:bCs/>
                <w:noProof/>
                <w:sz w:val="17"/>
              </w:rPr>
              <w:t xml:space="preserve">Painted Shadow Black Roof </w:t>
            </w:r>
            <w:r w:rsidRPr="00105574">
              <w:rPr>
                <w:rStyle w:val="Wers"/>
                <w:vanish w:val="0"/>
                <w:rPrChange w:id="272" w:author="Sai Raj Deep Thikkisetty" w:date="2024-07-01T14:47:00Z">
                  <w:rPr>
                    <w:rStyle w:val="Wers"/>
                  </w:rPr>
                </w:rPrChange>
              </w:rPr>
              <w:t>CJDAS</w:t>
            </w:r>
          </w:p>
          <w:p w14:paraId="0C35F457" w14:textId="77777777" w:rsidR="00307CAD" w:rsidRPr="00105574" w:rsidRDefault="00307CAD" w:rsidP="005C57C9">
            <w:pPr>
              <w:tabs>
                <w:tab w:val="left" w:pos="360"/>
              </w:tabs>
              <w:spacing w:line="176" w:lineRule="exact"/>
              <w:ind w:left="979" w:hanging="469"/>
              <w:rPr>
                <w:noProof/>
                <w:sz w:val="15"/>
                <w:szCs w:val="17"/>
                <w:shd w:val="clear" w:color="auto" w:fill="FF9900"/>
              </w:rPr>
            </w:pPr>
            <w:r w:rsidRPr="00105574">
              <w:rPr>
                <w:b/>
                <w:noProof/>
                <w:sz w:val="15"/>
                <w:szCs w:val="17"/>
              </w:rPr>
              <w:t>Note:</w:t>
            </w:r>
            <w:r w:rsidRPr="00105574">
              <w:rPr>
                <w:b/>
                <w:noProof/>
                <w:sz w:val="15"/>
                <w:szCs w:val="17"/>
              </w:rPr>
              <w:tab/>
            </w:r>
            <w:r w:rsidRPr="00105574">
              <w:rPr>
                <w:bCs/>
                <w:noProof/>
                <w:sz w:val="15"/>
              </w:rPr>
              <w:t>Not available with Shadow Black (G1)</w:t>
            </w:r>
          </w:p>
        </w:tc>
      </w:tr>
      <w:tr w:rsidR="00307CAD" w:rsidRPr="00105574" w14:paraId="38243707" w14:textId="77777777" w:rsidTr="005C57C9">
        <w:trPr>
          <w:cantSplit/>
        </w:trPr>
        <w:tc>
          <w:tcPr>
            <w:tcW w:w="5141" w:type="dxa"/>
            <w:shd w:val="clear" w:color="auto" w:fill="auto"/>
          </w:tcPr>
          <w:p w14:paraId="3F0EDC3F"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Wheels – 17” Ebony with Race Red-Painted</w:t>
            </w:r>
            <w:r w:rsidRPr="00105574">
              <w:rPr>
                <w:noProof/>
                <w:sz w:val="17"/>
              </w:rPr>
              <w:t xml:space="preserve"> </w:t>
            </w:r>
            <w:r w:rsidRPr="00105574">
              <w:rPr>
                <w:bCs/>
                <w:noProof/>
                <w:sz w:val="17"/>
              </w:rPr>
              <w:t>Accents</w:t>
            </w:r>
            <w:r w:rsidRPr="00105574">
              <w:rPr>
                <w:rStyle w:val="Wers"/>
                <w:bCs/>
                <w:vanish w:val="0"/>
              </w:rPr>
              <w:t xml:space="preserve"> </w:t>
            </w:r>
            <w:r w:rsidRPr="00105574">
              <w:rPr>
                <w:rStyle w:val="Wers"/>
                <w:vanish w:val="0"/>
                <w:rPrChange w:id="273" w:author="Sai Raj Deep Thikkisetty" w:date="2024-07-01T14:47:00Z">
                  <w:rPr>
                    <w:rStyle w:val="Wers"/>
                  </w:rPr>
                </w:rPrChange>
              </w:rPr>
              <w:t>D2YHF/D5ACG/DAWAB</w:t>
            </w:r>
          </w:p>
        </w:tc>
      </w:tr>
    </w:tbl>
    <w:p w14:paraId="605FCEB9" w14:textId="77777777" w:rsidR="00307CAD" w:rsidRPr="00105574" w:rsidRDefault="00307CAD" w:rsidP="005C57C9">
      <w:pPr>
        <w:spacing w:line="20" w:lineRule="exact"/>
        <w:rPr>
          <w:noProof/>
          <w:sz w:val="8"/>
        </w:rPr>
      </w:pPr>
    </w:p>
    <w:p w14:paraId="568A7E79" w14:textId="77777777" w:rsidR="00307CAD" w:rsidRPr="00105574" w:rsidRDefault="00307CAD" w:rsidP="005C57C9">
      <w:pPr>
        <w:spacing w:line="20" w:lineRule="exact"/>
        <w:rPr>
          <w:noProof/>
          <w:sz w:val="8"/>
        </w:rPr>
      </w:pPr>
      <w:r w:rsidRPr="00105574">
        <w:rPr>
          <w:noProof/>
          <w:sz w:val="8"/>
        </w:rPr>
        <w:br w:type="column"/>
      </w: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46AD3006" w14:textId="77777777" w:rsidTr="005C57C9">
        <w:trPr>
          <w:cantSplit/>
        </w:trPr>
        <w:tc>
          <w:tcPr>
            <w:tcW w:w="5141" w:type="dxa"/>
            <w:shd w:val="clear" w:color="auto" w:fill="auto"/>
          </w:tcPr>
          <w:p w14:paraId="1A22DE0C" w14:textId="77777777" w:rsidR="00307CAD" w:rsidRPr="00105574" w:rsidRDefault="00307CAD" w:rsidP="005C57C9">
            <w:pPr>
              <w:keepNext/>
              <w:spacing w:before="120" w:after="40" w:line="200" w:lineRule="exact"/>
              <w:ind w:left="144"/>
              <w:rPr>
                <w:b/>
                <w:noProof/>
                <w:sz w:val="19"/>
              </w:rPr>
            </w:pPr>
            <w:r w:rsidRPr="00105574">
              <w:rPr>
                <w:b/>
                <w:noProof/>
                <w:sz w:val="19"/>
              </w:rPr>
              <w:t>INTERIOR/COMFORT</w:t>
            </w:r>
          </w:p>
        </w:tc>
      </w:tr>
      <w:tr w:rsidR="00307CAD" w:rsidRPr="00105574" w14:paraId="26C88108" w14:textId="77777777" w:rsidTr="005C57C9">
        <w:trPr>
          <w:cantSplit/>
        </w:trPr>
        <w:tc>
          <w:tcPr>
            <w:tcW w:w="5141" w:type="dxa"/>
            <w:shd w:val="clear" w:color="auto" w:fill="auto"/>
          </w:tcPr>
          <w:p w14:paraId="7D1842D3"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Cargo Mat </w:t>
            </w:r>
            <w:r w:rsidRPr="00105574">
              <w:rPr>
                <w:rStyle w:val="Wers"/>
                <w:vanish w:val="0"/>
                <w:rPrChange w:id="274" w:author="Sai Raj Deep Thikkisetty" w:date="2024-07-01T14:47:00Z">
                  <w:rPr>
                    <w:rStyle w:val="Wers"/>
                  </w:rPr>
                </w:rPrChange>
              </w:rPr>
              <w:t>A6ZAB</w:t>
            </w:r>
          </w:p>
        </w:tc>
      </w:tr>
      <w:tr w:rsidR="00307CAD" w:rsidRPr="00105574" w14:paraId="391E9677" w14:textId="77777777" w:rsidTr="005C57C9">
        <w:trPr>
          <w:cantSplit/>
        </w:trPr>
        <w:tc>
          <w:tcPr>
            <w:tcW w:w="5141" w:type="dxa"/>
            <w:shd w:val="clear" w:color="auto" w:fill="auto"/>
          </w:tcPr>
          <w:p w14:paraId="750AC46E"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Floor Liners – Front and Rear (without Carpet Mats) </w:t>
            </w:r>
            <w:r w:rsidRPr="00105574">
              <w:rPr>
                <w:rStyle w:val="Wers"/>
                <w:vanish w:val="0"/>
                <w:rPrChange w:id="275" w:author="Sai Raj Deep Thikkisetty" w:date="2024-07-01T14:47:00Z">
                  <w:rPr>
                    <w:rStyle w:val="Wers"/>
                  </w:rPr>
                </w:rPrChange>
              </w:rPr>
              <w:t>BAYAC</w:t>
            </w:r>
          </w:p>
        </w:tc>
      </w:tr>
      <w:tr w:rsidR="00307CAD" w:rsidRPr="00105574" w14:paraId="57F9FF5A" w14:textId="77777777" w:rsidTr="005C57C9">
        <w:trPr>
          <w:cantSplit/>
        </w:trPr>
        <w:tc>
          <w:tcPr>
            <w:tcW w:w="5141" w:type="dxa"/>
            <w:shd w:val="clear" w:color="auto" w:fill="auto"/>
          </w:tcPr>
          <w:p w14:paraId="657F1949"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Race Red Door Ring and I.P. Bin</w:t>
            </w:r>
          </w:p>
        </w:tc>
      </w:tr>
      <w:tr w:rsidR="00307CAD" w:rsidRPr="00105574" w14:paraId="4402776C" w14:textId="77777777" w:rsidTr="005C57C9">
        <w:trPr>
          <w:cantSplit/>
        </w:trPr>
        <w:tc>
          <w:tcPr>
            <w:tcW w:w="5141" w:type="dxa"/>
            <w:shd w:val="clear" w:color="auto" w:fill="auto"/>
          </w:tcPr>
          <w:p w14:paraId="2CC606E0"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Seats </w:t>
            </w:r>
            <w:r w:rsidRPr="00105574">
              <w:rPr>
                <w:rStyle w:val="Wers"/>
                <w:vanish w:val="0"/>
                <w:rPrChange w:id="276" w:author="Sai Raj Deep Thikkisetty" w:date="2024-07-01T14:47:00Z">
                  <w:rPr>
                    <w:rStyle w:val="Wers"/>
                  </w:rPr>
                </w:rPrChange>
              </w:rPr>
              <w:t>FS--B</w:t>
            </w:r>
          </w:p>
        </w:tc>
      </w:tr>
      <w:tr w:rsidR="00307CAD" w:rsidRPr="00105574" w14:paraId="43F8E75E" w14:textId="77777777" w:rsidTr="005C57C9">
        <w:trPr>
          <w:cantSplit/>
        </w:trPr>
        <w:tc>
          <w:tcPr>
            <w:tcW w:w="5141" w:type="dxa"/>
            <w:shd w:val="clear" w:color="auto" w:fill="auto"/>
          </w:tcPr>
          <w:p w14:paraId="2DAC3EFB" w14:textId="77777777" w:rsidR="00307CAD" w:rsidRPr="00105574" w:rsidRDefault="00307CAD" w:rsidP="005C57C9">
            <w:pPr>
              <w:tabs>
                <w:tab w:val="left" w:pos="648"/>
              </w:tabs>
              <w:spacing w:line="200" w:lineRule="exact"/>
              <w:ind w:left="648" w:hanging="288"/>
              <w:rPr>
                <w:bCs/>
                <w:noProof/>
                <w:sz w:val="17"/>
              </w:rPr>
            </w:pPr>
            <w:r w:rsidRPr="00105574">
              <w:rPr>
                <w:rFonts w:cs="Arial"/>
                <w:noProof/>
                <w:sz w:val="17"/>
              </w:rPr>
              <w:t>—</w:t>
            </w:r>
            <w:r w:rsidRPr="00105574">
              <w:rPr>
                <w:rFonts w:cs="Arial"/>
                <w:noProof/>
                <w:sz w:val="17"/>
              </w:rPr>
              <w:tab/>
            </w:r>
            <w:r w:rsidRPr="00105574">
              <w:rPr>
                <w:bCs/>
                <w:noProof/>
                <w:sz w:val="17"/>
              </w:rPr>
              <w:t xml:space="preserve">Ombre Stitching with Sunset Weave Cloth </w:t>
            </w:r>
            <w:r w:rsidRPr="00105574">
              <w:rPr>
                <w:rStyle w:val="Wers"/>
                <w:vanish w:val="0"/>
                <w:rPrChange w:id="277" w:author="Sai Raj Deep Thikkisetty" w:date="2024-07-01T14:47:00Z">
                  <w:rPr>
                    <w:rStyle w:val="Wers"/>
                  </w:rPr>
                </w:rPrChange>
              </w:rPr>
              <w:t>12P00</w:t>
            </w:r>
          </w:p>
        </w:tc>
      </w:tr>
      <w:tr w:rsidR="00307CAD" w:rsidRPr="00105574" w14:paraId="6F1D1A2E" w14:textId="77777777" w:rsidTr="005C57C9">
        <w:trPr>
          <w:cantSplit/>
        </w:trPr>
        <w:tc>
          <w:tcPr>
            <w:tcW w:w="5141" w:type="dxa"/>
            <w:shd w:val="clear" w:color="auto" w:fill="auto"/>
          </w:tcPr>
          <w:p w14:paraId="3ED0E63A"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Armrest and Center Console</w:t>
            </w:r>
          </w:p>
        </w:tc>
      </w:tr>
      <w:tr w:rsidR="00307CAD" w:rsidRPr="00105574" w14:paraId="04952909" w14:textId="77777777" w:rsidTr="005C57C9">
        <w:trPr>
          <w:cantSplit/>
        </w:trPr>
        <w:tc>
          <w:tcPr>
            <w:tcW w:w="5141" w:type="dxa"/>
            <w:shd w:val="clear" w:color="auto" w:fill="auto"/>
          </w:tcPr>
          <w:p w14:paraId="4A82521E"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Badge in Center Console</w:t>
            </w:r>
          </w:p>
        </w:tc>
      </w:tr>
      <w:tr w:rsidR="00307CAD" w:rsidRPr="00105574" w14:paraId="54B01B15" w14:textId="77777777" w:rsidTr="005C57C9">
        <w:trPr>
          <w:cantSplit/>
        </w:trPr>
        <w:tc>
          <w:tcPr>
            <w:tcW w:w="5141" w:type="dxa"/>
            <w:shd w:val="clear" w:color="auto" w:fill="auto"/>
          </w:tcPr>
          <w:p w14:paraId="6953F377" w14:textId="77777777" w:rsidR="00307CAD" w:rsidRPr="00105574" w:rsidRDefault="00307CAD" w:rsidP="005C57C9">
            <w:pPr>
              <w:keepNext/>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Unique Door Trim Stitching</w:t>
            </w:r>
          </w:p>
        </w:tc>
      </w:tr>
    </w:tbl>
    <w:p w14:paraId="030BE254" w14:textId="77777777" w:rsidR="00307CAD" w:rsidRPr="00105574" w:rsidRDefault="00307CAD" w:rsidP="005C57C9">
      <w:pPr>
        <w:spacing w:line="14" w:lineRule="exact"/>
        <w:rPr>
          <w:rFonts w:cs="Arial"/>
          <w:b/>
          <w:noProof/>
          <w:sz w:val="15"/>
        </w:rPr>
        <w:sectPr w:rsidR="00307CAD" w:rsidRPr="00105574" w:rsidSect="00307CAD">
          <w:type w:val="continuous"/>
          <w:pgSz w:w="12240" w:h="15840" w:code="1"/>
          <w:pgMar w:top="720" w:right="907" w:bottom="720" w:left="907" w:header="432" w:footer="432" w:gutter="0"/>
          <w:cols w:num="2" w:space="432"/>
          <w:docGrid w:linePitch="272"/>
        </w:sectPr>
      </w:pPr>
    </w:p>
    <w:p w14:paraId="79F660FE" w14:textId="77777777" w:rsidR="00307CAD" w:rsidRPr="00105574" w:rsidRDefault="00307CAD" w:rsidP="005C57C9">
      <w:pPr>
        <w:spacing w:line="14" w:lineRule="exact"/>
        <w:rPr>
          <w:rFonts w:cs="Arial"/>
          <w:b/>
          <w:noProof/>
          <w:sz w:val="15"/>
        </w:rPr>
      </w:pPr>
    </w:p>
    <w:p w14:paraId="7BF3DE1E" w14:textId="77777777" w:rsidR="00307CAD" w:rsidRPr="00105574" w:rsidRDefault="00307CAD" w:rsidP="001512F6">
      <w:pPr>
        <w:spacing w:line="14" w:lineRule="exact"/>
        <w:rPr>
          <w:rFonts w:cs="Arial"/>
          <w:b/>
          <w:noProof/>
          <w:sz w:val="14"/>
        </w:rPr>
        <w:sectPr w:rsidR="00307CAD" w:rsidRPr="00105574" w:rsidSect="00307CAD">
          <w:type w:val="continuous"/>
          <w:pgSz w:w="12240" w:h="15840" w:code="1"/>
          <w:pgMar w:top="720" w:right="907" w:bottom="720" w:left="907" w:header="432" w:footer="432" w:gutter="0"/>
          <w:cols w:space="720"/>
          <w:docGrid w:linePitch="272"/>
        </w:sectPr>
      </w:pPr>
    </w:p>
    <w:p w14:paraId="559D20C1" w14:textId="77777777" w:rsidR="00307CAD" w:rsidRPr="00105574" w:rsidRDefault="00307CAD" w:rsidP="005C57C9">
      <w:pPr>
        <w:pStyle w:val="RSHeadData8p9l"/>
        <w:spacing w:before="0" w:after="0" w:line="14" w:lineRule="exact"/>
        <w:ind w:left="0"/>
        <w:rPr>
          <w:noProof/>
        </w:rPr>
        <w:sectPr w:rsidR="00307CAD" w:rsidRPr="00105574" w:rsidSect="00307CAD">
          <w:headerReference w:type="default" r:id="rId29"/>
          <w:footerReference w:type="default" r:id="rId30"/>
          <w:pgSz w:w="12240" w:h="15840" w:code="1"/>
          <w:pgMar w:top="720" w:right="907" w:bottom="720" w:left="907" w:header="432" w:footer="432" w:gutter="0"/>
          <w:pgNumType w:start="11"/>
          <w:cols w:space="720"/>
          <w:docGrid w:linePitch="272"/>
        </w:sectPr>
      </w:pPr>
    </w:p>
    <w:tbl>
      <w:tblPr>
        <w:tblW w:w="1058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36" w:type="dxa"/>
          <w:right w:w="36" w:type="dxa"/>
        </w:tblCellMar>
        <w:tblLook w:val="04A0" w:firstRow="1" w:lastRow="0" w:firstColumn="1" w:lastColumn="0" w:noHBand="0" w:noVBand="1"/>
      </w:tblPr>
      <w:tblGrid>
        <w:gridCol w:w="6480"/>
        <w:gridCol w:w="1440"/>
        <w:gridCol w:w="2664"/>
      </w:tblGrid>
      <w:tr w:rsidR="00307CAD" w:rsidRPr="00105574" w14:paraId="62A893B9" w14:textId="77777777" w:rsidTr="005C57C9">
        <w:trPr>
          <w:cantSplit/>
          <w:jc w:val="center"/>
        </w:trPr>
        <w:tc>
          <w:tcPr>
            <w:tcW w:w="6480" w:type="dxa"/>
            <w:shd w:val="solid" w:color="auto" w:fill="auto"/>
            <w:vAlign w:val="center"/>
          </w:tcPr>
          <w:p w14:paraId="07FE6FB2" w14:textId="77777777" w:rsidR="00307CAD" w:rsidRPr="00105574" w:rsidRDefault="00307CAD" w:rsidP="005C57C9">
            <w:pPr>
              <w:pStyle w:val="RSHeadData8p9l"/>
              <w:rPr>
                <w:noProof/>
              </w:rPr>
            </w:pPr>
            <w:r w:rsidRPr="00105574">
              <w:rPr>
                <w:noProof/>
              </w:rPr>
              <w:t>Series/Rate</w:t>
            </w:r>
          </w:p>
        </w:tc>
        <w:tc>
          <w:tcPr>
            <w:tcW w:w="1440" w:type="dxa"/>
            <w:shd w:val="solid" w:color="auto" w:fill="auto"/>
            <w:vAlign w:val="center"/>
          </w:tcPr>
          <w:p w14:paraId="470FC280" w14:textId="77777777" w:rsidR="00307CAD" w:rsidRPr="00105574" w:rsidRDefault="00307CAD" w:rsidP="005C57C9">
            <w:pPr>
              <w:spacing w:before="32" w:after="32" w:line="180" w:lineRule="exact"/>
              <w:jc w:val="center"/>
              <w:rPr>
                <w:b/>
                <w:noProof/>
                <w:sz w:val="16"/>
              </w:rPr>
            </w:pPr>
            <w:r w:rsidRPr="00105574">
              <w:rPr>
                <w:b/>
                <w:noProof/>
                <w:sz w:val="16"/>
              </w:rPr>
              <w:t>Order Code</w:t>
            </w:r>
          </w:p>
        </w:tc>
        <w:tc>
          <w:tcPr>
            <w:tcW w:w="2664" w:type="dxa"/>
            <w:shd w:val="solid" w:color="auto" w:fill="auto"/>
            <w:vAlign w:val="center"/>
          </w:tcPr>
          <w:p w14:paraId="42A5833D" w14:textId="77777777" w:rsidR="00307CAD" w:rsidRPr="00105574" w:rsidRDefault="00307CAD" w:rsidP="005C57C9">
            <w:pPr>
              <w:spacing w:before="32" w:after="32" w:line="180" w:lineRule="exact"/>
              <w:jc w:val="center"/>
              <w:rPr>
                <w:b/>
                <w:noProof/>
                <w:sz w:val="16"/>
              </w:rPr>
            </w:pPr>
            <w:r w:rsidRPr="00105574">
              <w:rPr>
                <w:b/>
                <w:noProof/>
                <w:sz w:val="16"/>
              </w:rPr>
              <w:t>FREE WHEELING™</w:t>
            </w:r>
          </w:p>
        </w:tc>
      </w:tr>
      <w:tr w:rsidR="00307CAD" w:rsidRPr="00105574" w14:paraId="2F3AA66D" w14:textId="77777777" w:rsidTr="005C57C9">
        <w:trPr>
          <w:cantSplit/>
          <w:jc w:val="center"/>
        </w:trPr>
        <w:tc>
          <w:tcPr>
            <w:tcW w:w="6480" w:type="dxa"/>
            <w:shd w:val="clear" w:color="auto" w:fill="auto"/>
            <w:vAlign w:val="center"/>
          </w:tcPr>
          <w:p w14:paraId="783814DE" w14:textId="77777777" w:rsidR="00307CAD" w:rsidRPr="00105574" w:rsidRDefault="00307CAD" w:rsidP="005C57C9">
            <w:pPr>
              <w:pStyle w:val="RSRowData8p9l"/>
              <w:rPr>
                <w:noProof/>
              </w:rPr>
            </w:pPr>
            <w:r w:rsidRPr="00105574">
              <w:rPr>
                <w:noProof/>
              </w:rPr>
              <w:t>Retail Series Mix (% of Total Vehicle)</w:t>
            </w:r>
          </w:p>
        </w:tc>
        <w:tc>
          <w:tcPr>
            <w:tcW w:w="1440" w:type="dxa"/>
            <w:shd w:val="clear" w:color="auto" w:fill="CCCCCC"/>
            <w:vAlign w:val="center"/>
          </w:tcPr>
          <w:p w14:paraId="1A8581BC"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0ECED128" w14:textId="77777777" w:rsidR="00307CAD" w:rsidRPr="00105574" w:rsidRDefault="00307CAD" w:rsidP="005C57C9">
            <w:pPr>
              <w:spacing w:line="180" w:lineRule="exact"/>
              <w:jc w:val="center"/>
              <w:rPr>
                <w:noProof/>
                <w:sz w:val="16"/>
              </w:rPr>
            </w:pPr>
            <w:r w:rsidRPr="00105574">
              <w:rPr>
                <w:noProof/>
                <w:sz w:val="16"/>
              </w:rPr>
              <w:t>TBD%</w:t>
            </w:r>
          </w:p>
        </w:tc>
      </w:tr>
      <w:tr w:rsidR="00307CAD" w:rsidRPr="00105574" w14:paraId="669D36DC" w14:textId="77777777" w:rsidTr="005C57C9">
        <w:trPr>
          <w:cantSplit/>
          <w:jc w:val="center"/>
        </w:trPr>
        <w:tc>
          <w:tcPr>
            <w:tcW w:w="6480" w:type="dxa"/>
            <w:shd w:val="solid" w:color="auto" w:fill="auto"/>
          </w:tcPr>
          <w:p w14:paraId="780F7498" w14:textId="77777777" w:rsidR="00307CAD" w:rsidRPr="00105574" w:rsidRDefault="00307CAD" w:rsidP="005C57C9">
            <w:pPr>
              <w:pStyle w:val="RSHeadData8p9l"/>
              <w:rPr>
                <w:noProof/>
              </w:rPr>
            </w:pPr>
          </w:p>
        </w:tc>
        <w:tc>
          <w:tcPr>
            <w:tcW w:w="1440" w:type="dxa"/>
            <w:shd w:val="solid" w:color="auto" w:fill="auto"/>
          </w:tcPr>
          <w:p w14:paraId="03F8D2A0" w14:textId="77777777" w:rsidR="00307CAD" w:rsidRPr="00105574" w:rsidRDefault="00307CAD" w:rsidP="005C57C9">
            <w:pPr>
              <w:spacing w:line="180" w:lineRule="exact"/>
              <w:rPr>
                <w:noProof/>
                <w:sz w:val="16"/>
              </w:rPr>
            </w:pPr>
          </w:p>
        </w:tc>
        <w:tc>
          <w:tcPr>
            <w:tcW w:w="2664" w:type="dxa"/>
            <w:shd w:val="solid" w:color="auto" w:fill="auto"/>
          </w:tcPr>
          <w:p w14:paraId="7BB4EAB6" w14:textId="77777777" w:rsidR="00307CAD" w:rsidRPr="00105574" w:rsidRDefault="00307CAD" w:rsidP="005C57C9">
            <w:pPr>
              <w:spacing w:line="180" w:lineRule="exact"/>
              <w:jc w:val="center"/>
              <w:rPr>
                <w:b/>
                <w:noProof/>
                <w:sz w:val="16"/>
              </w:rPr>
            </w:pPr>
            <w:r w:rsidRPr="00105574">
              <w:rPr>
                <w:rStyle w:val="Wers"/>
                <w:b/>
                <w:vanish w:val="0"/>
                <w:sz w:val="16"/>
                <w:rPrChange w:id="278" w:author="Sai Raj Deep Thikkisetty" w:date="2024-07-01T14:47:00Z">
                  <w:rPr>
                    <w:rStyle w:val="Wers"/>
                    <w:b/>
                    <w:sz w:val="16"/>
                  </w:rPr>
                </w:rPrChange>
              </w:rPr>
              <w:t>VS-L1</w:t>
            </w:r>
          </w:p>
        </w:tc>
      </w:tr>
      <w:tr w:rsidR="00307CAD" w:rsidRPr="00105574" w14:paraId="1049F313" w14:textId="77777777" w:rsidTr="005C57C9">
        <w:trPr>
          <w:cantSplit/>
          <w:jc w:val="center"/>
        </w:trPr>
        <w:tc>
          <w:tcPr>
            <w:tcW w:w="6480" w:type="dxa"/>
            <w:shd w:val="clear" w:color="auto" w:fill="auto"/>
            <w:vAlign w:val="center"/>
          </w:tcPr>
          <w:p w14:paraId="384E81BF" w14:textId="77777777" w:rsidR="00307CAD" w:rsidRPr="00105574" w:rsidRDefault="00307CAD" w:rsidP="005C57C9">
            <w:pPr>
              <w:pStyle w:val="RSRowData8p9l"/>
              <w:rPr>
                <w:noProof/>
              </w:rPr>
            </w:pPr>
            <w:r w:rsidRPr="00105574">
              <w:rPr>
                <w:noProof/>
              </w:rPr>
              <w:t xml:space="preserve">Bronco™ Sport 4x4 </w:t>
            </w:r>
            <w:r w:rsidRPr="00105574">
              <w:rPr>
                <w:rStyle w:val="Wers"/>
                <w:vanish w:val="0"/>
                <w:rPrChange w:id="279" w:author="Sai Raj Deep Thikkisetty" w:date="2024-07-01T14:47:00Z">
                  <w:rPr>
                    <w:rStyle w:val="Wers"/>
                  </w:rPr>
                </w:rPrChange>
              </w:rPr>
              <w:t>DR—E/YZVG2</w:t>
            </w:r>
          </w:p>
        </w:tc>
        <w:tc>
          <w:tcPr>
            <w:tcW w:w="1440" w:type="dxa"/>
            <w:shd w:val="clear" w:color="auto" w:fill="auto"/>
            <w:vAlign w:val="center"/>
          </w:tcPr>
          <w:p w14:paraId="36D43E79" w14:textId="77777777" w:rsidR="00307CAD" w:rsidRPr="00105574" w:rsidRDefault="00307CAD" w:rsidP="005C57C9">
            <w:pPr>
              <w:spacing w:line="180" w:lineRule="exact"/>
              <w:jc w:val="center"/>
              <w:rPr>
                <w:b/>
                <w:noProof/>
                <w:sz w:val="16"/>
              </w:rPr>
            </w:pPr>
            <w:r w:rsidRPr="00105574">
              <w:rPr>
                <w:b/>
                <w:noProof/>
                <w:sz w:val="16"/>
              </w:rPr>
              <w:t>R9K</w:t>
            </w:r>
          </w:p>
        </w:tc>
        <w:tc>
          <w:tcPr>
            <w:tcW w:w="2664" w:type="dxa"/>
            <w:shd w:val="clear" w:color="auto" w:fill="auto"/>
            <w:vAlign w:val="center"/>
          </w:tcPr>
          <w:p w14:paraId="076D89BE" w14:textId="77777777" w:rsidR="00307CAD" w:rsidRPr="00105574" w:rsidRDefault="00307CAD" w:rsidP="005C57C9">
            <w:pPr>
              <w:spacing w:line="180" w:lineRule="exact"/>
              <w:jc w:val="center"/>
              <w:rPr>
                <w:noProof/>
                <w:sz w:val="16"/>
              </w:rPr>
            </w:pPr>
            <w:r w:rsidRPr="00105574">
              <w:rPr>
                <w:noProof/>
                <w:sz w:val="16"/>
              </w:rPr>
              <w:t>S</w:t>
            </w:r>
          </w:p>
        </w:tc>
      </w:tr>
      <w:tr w:rsidR="00307CAD" w:rsidRPr="00105574" w14:paraId="311DB931" w14:textId="77777777" w:rsidTr="005C57C9">
        <w:trPr>
          <w:cantSplit/>
          <w:jc w:val="center"/>
        </w:trPr>
        <w:tc>
          <w:tcPr>
            <w:tcW w:w="6480" w:type="dxa"/>
            <w:shd w:val="clear" w:color="auto" w:fill="auto"/>
            <w:vAlign w:val="center"/>
          </w:tcPr>
          <w:p w14:paraId="7FFEEA74" w14:textId="77777777" w:rsidR="00307CAD" w:rsidRPr="00105574" w:rsidRDefault="00307CAD" w:rsidP="005C57C9">
            <w:pPr>
              <w:pStyle w:val="RSRowData8p9l"/>
              <w:spacing w:after="0"/>
              <w:rPr>
                <w:noProof/>
              </w:rPr>
            </w:pPr>
            <w:r w:rsidRPr="00105574">
              <w:rPr>
                <w:noProof/>
              </w:rPr>
              <w:t xml:space="preserve">● Engine: 1.5L EcoBoost® with Auto Start-Stop Technology </w:t>
            </w:r>
            <w:r w:rsidRPr="00105574">
              <w:rPr>
                <w:rStyle w:val="Wers"/>
                <w:vanish w:val="0"/>
                <w:rPrChange w:id="280" w:author="Sai Raj Deep Thikkisetty" w:date="2024-07-01T14:47:00Z">
                  <w:rPr>
                    <w:rStyle w:val="Wers"/>
                  </w:rPr>
                </w:rPrChange>
              </w:rPr>
              <w:t>EN-CR/DECAU</w:t>
            </w:r>
          </w:p>
          <w:p w14:paraId="71755A13" w14:textId="77777777" w:rsidR="00307CAD" w:rsidRPr="00105574" w:rsidRDefault="00307CAD" w:rsidP="005C57C9">
            <w:pPr>
              <w:pStyle w:val="RSRowData8p9l"/>
              <w:spacing w:before="0"/>
              <w:rPr>
                <w:noProof/>
              </w:rPr>
            </w:pPr>
            <w:r w:rsidRPr="00105574">
              <w:rPr>
                <w:noProof/>
              </w:rPr>
              <w:t xml:space="preserve">● Transmission: 8-Speed Automatic </w:t>
            </w:r>
            <w:r w:rsidRPr="00105574">
              <w:rPr>
                <w:rStyle w:val="Wers"/>
                <w:vanish w:val="0"/>
                <w:rPrChange w:id="281" w:author="Sai Raj Deep Thikkisetty" w:date="2024-07-01T14:47:00Z">
                  <w:rPr>
                    <w:rStyle w:val="Wers"/>
                  </w:rPr>
                </w:rPrChange>
              </w:rPr>
              <w:t>TR-GM</w:t>
            </w:r>
          </w:p>
        </w:tc>
        <w:tc>
          <w:tcPr>
            <w:tcW w:w="1440" w:type="dxa"/>
            <w:shd w:val="clear" w:color="auto" w:fill="auto"/>
            <w:vAlign w:val="center"/>
          </w:tcPr>
          <w:p w14:paraId="3E0D8782" w14:textId="77777777" w:rsidR="00307CAD" w:rsidRPr="00105574" w:rsidRDefault="00307CAD" w:rsidP="005C57C9">
            <w:pPr>
              <w:spacing w:line="180" w:lineRule="exact"/>
              <w:jc w:val="center"/>
              <w:rPr>
                <w:b/>
                <w:noProof/>
                <w:sz w:val="16"/>
              </w:rPr>
            </w:pPr>
            <w:r w:rsidRPr="00105574">
              <w:rPr>
                <w:b/>
                <w:noProof/>
                <w:sz w:val="16"/>
              </w:rPr>
              <w:t>99N/448</w:t>
            </w:r>
          </w:p>
        </w:tc>
        <w:tc>
          <w:tcPr>
            <w:tcW w:w="2664" w:type="dxa"/>
            <w:shd w:val="clear" w:color="auto" w:fill="auto"/>
            <w:vAlign w:val="center"/>
          </w:tcPr>
          <w:p w14:paraId="281462C4" w14:textId="77777777" w:rsidR="00307CAD" w:rsidRPr="00105574" w:rsidRDefault="00307CAD" w:rsidP="005C57C9">
            <w:pPr>
              <w:spacing w:line="180" w:lineRule="exact"/>
              <w:jc w:val="center"/>
              <w:rPr>
                <w:noProof/>
                <w:sz w:val="16"/>
              </w:rPr>
            </w:pPr>
            <w:r w:rsidRPr="00105574">
              <w:rPr>
                <w:noProof/>
                <w:sz w:val="16"/>
              </w:rPr>
              <w:t>S</w:t>
            </w:r>
          </w:p>
        </w:tc>
      </w:tr>
      <w:tr w:rsidR="00307CAD" w:rsidRPr="00105574" w14:paraId="1CDBDCDD" w14:textId="77777777" w:rsidTr="005C57C9">
        <w:trPr>
          <w:cantSplit/>
          <w:jc w:val="center"/>
        </w:trPr>
        <w:tc>
          <w:tcPr>
            <w:tcW w:w="10584" w:type="dxa"/>
            <w:gridSpan w:val="3"/>
            <w:shd w:val="clear" w:color="auto" w:fill="CCCCCC"/>
          </w:tcPr>
          <w:p w14:paraId="5C566B49" w14:textId="77777777" w:rsidR="00307CAD" w:rsidRPr="00105574" w:rsidRDefault="00307CAD" w:rsidP="005C57C9">
            <w:pPr>
              <w:pStyle w:val="RSHeadData8p9l"/>
              <w:spacing w:after="0"/>
              <w:rPr>
                <w:noProof/>
              </w:rPr>
            </w:pPr>
            <w:r w:rsidRPr="00105574">
              <w:rPr>
                <w:noProof/>
              </w:rPr>
              <w:t>Entities (Series, Drive, Engine, Transmission)</w:t>
            </w:r>
          </w:p>
          <w:p w14:paraId="7A5EAB3B" w14:textId="77777777" w:rsidR="00307CAD" w:rsidRPr="00105574" w:rsidRDefault="00307CAD" w:rsidP="005C57C9">
            <w:pPr>
              <w:pStyle w:val="RSHeadData8p9l"/>
              <w:spacing w:before="0"/>
              <w:rPr>
                <w:noProof/>
              </w:rPr>
            </w:pPr>
            <w:r w:rsidRPr="00105574">
              <w:rPr>
                <w:noProof/>
              </w:rPr>
              <w:t>(This section is for WBDO users only)</w:t>
            </w:r>
          </w:p>
        </w:tc>
      </w:tr>
      <w:tr w:rsidR="00307CAD" w:rsidRPr="00105574" w14:paraId="392F280B" w14:textId="77777777" w:rsidTr="005C57C9">
        <w:trPr>
          <w:cantSplit/>
          <w:jc w:val="center"/>
        </w:trPr>
        <w:tc>
          <w:tcPr>
            <w:tcW w:w="6480" w:type="dxa"/>
            <w:shd w:val="clear" w:color="auto" w:fill="auto"/>
            <w:vAlign w:val="center"/>
          </w:tcPr>
          <w:p w14:paraId="39B4C973" w14:textId="77777777" w:rsidR="00307CAD" w:rsidRPr="00105574" w:rsidRDefault="00307CAD" w:rsidP="005C57C9">
            <w:pPr>
              <w:pStyle w:val="RSRowData8p9l"/>
              <w:rPr>
                <w:noProof/>
              </w:rPr>
            </w:pPr>
            <w:r w:rsidRPr="00105574">
              <w:rPr>
                <w:noProof/>
              </w:rPr>
              <w:t xml:space="preserve">Bronco™ Sport 4x4, 1.5L EcoBoost® with Auto Start-Stop Technology, 8-Speed Automatic </w:t>
            </w:r>
            <w:r w:rsidRPr="00105574">
              <w:rPr>
                <w:rStyle w:val="Wers"/>
                <w:vanish w:val="0"/>
                <w:rPrChange w:id="282" w:author="Sai Raj Deep Thikkisetty" w:date="2024-07-01T14:47:00Z">
                  <w:rPr>
                    <w:rStyle w:val="Wers"/>
                  </w:rPr>
                </w:rPrChange>
              </w:rPr>
              <w:t>DR—E/EN-CR/DECAU/TR-GM/YZPAK/YZVG2</w:t>
            </w:r>
          </w:p>
        </w:tc>
        <w:tc>
          <w:tcPr>
            <w:tcW w:w="1440" w:type="dxa"/>
            <w:shd w:val="clear" w:color="auto" w:fill="auto"/>
            <w:vAlign w:val="center"/>
          </w:tcPr>
          <w:p w14:paraId="67A11F56" w14:textId="77777777" w:rsidR="00307CAD" w:rsidRPr="00105574" w:rsidRDefault="00307CAD" w:rsidP="005C57C9">
            <w:pPr>
              <w:spacing w:line="180" w:lineRule="exact"/>
              <w:jc w:val="center"/>
              <w:rPr>
                <w:b/>
                <w:noProof/>
                <w:sz w:val="16"/>
              </w:rPr>
            </w:pPr>
            <w:r w:rsidRPr="00105574">
              <w:rPr>
                <w:b/>
                <w:noProof/>
                <w:sz w:val="16"/>
              </w:rPr>
              <w:t>R9K / 99N/ 448</w:t>
            </w:r>
          </w:p>
        </w:tc>
        <w:tc>
          <w:tcPr>
            <w:tcW w:w="2664" w:type="dxa"/>
            <w:shd w:val="clear" w:color="auto" w:fill="auto"/>
            <w:vAlign w:val="center"/>
          </w:tcPr>
          <w:p w14:paraId="2B3C08ED" w14:textId="77777777" w:rsidR="00307CAD" w:rsidRPr="00105574" w:rsidRDefault="00307CAD" w:rsidP="005C57C9">
            <w:pPr>
              <w:spacing w:line="180" w:lineRule="exact"/>
              <w:jc w:val="center"/>
              <w:rPr>
                <w:noProof/>
                <w:sz w:val="16"/>
              </w:rPr>
            </w:pPr>
            <w:r w:rsidRPr="00105574">
              <w:rPr>
                <w:noProof/>
                <w:sz w:val="16"/>
              </w:rPr>
              <w:t>220A</w:t>
            </w:r>
          </w:p>
        </w:tc>
      </w:tr>
      <w:tr w:rsidR="00307CAD" w:rsidRPr="00105574" w14:paraId="2739AC86" w14:textId="77777777" w:rsidTr="005C57C9">
        <w:trPr>
          <w:cantSplit/>
          <w:jc w:val="center"/>
        </w:trPr>
        <w:tc>
          <w:tcPr>
            <w:tcW w:w="6480" w:type="dxa"/>
            <w:shd w:val="solid" w:color="auto" w:fill="auto"/>
            <w:vAlign w:val="center"/>
          </w:tcPr>
          <w:p w14:paraId="611FED75" w14:textId="77777777" w:rsidR="00307CAD" w:rsidRPr="00105574" w:rsidRDefault="00307CAD" w:rsidP="005C57C9">
            <w:pPr>
              <w:pStyle w:val="RSHeadData8p9l"/>
              <w:rPr>
                <w:noProof/>
              </w:rPr>
            </w:pPr>
            <w:r w:rsidRPr="00105574">
              <w:rPr>
                <w:noProof/>
              </w:rPr>
              <w:t xml:space="preserve">Equipment Group </w:t>
            </w:r>
            <w:r w:rsidRPr="00105574">
              <w:rPr>
                <w:noProof/>
                <w:color w:val="FFFFFF"/>
                <w:szCs w:val="17"/>
                <w:shd w:val="clear" w:color="auto" w:fill="FF9900"/>
                <w:rPrChange w:id="283" w:author="Sai Raj Deep Thikkisetty" w:date="2024-07-01T14:47:00Z">
                  <w:rPr>
                    <w:noProof/>
                    <w:vanish/>
                    <w:color w:val="FFFFFF"/>
                    <w:szCs w:val="17"/>
                    <w:shd w:val="clear" w:color="auto" w:fill="FF9900"/>
                  </w:rPr>
                </w:rPrChange>
              </w:rPr>
              <w:t>YZBBE</w:t>
            </w:r>
          </w:p>
        </w:tc>
        <w:tc>
          <w:tcPr>
            <w:tcW w:w="1440" w:type="dxa"/>
            <w:shd w:val="solid" w:color="auto" w:fill="auto"/>
            <w:vAlign w:val="center"/>
          </w:tcPr>
          <w:p w14:paraId="20E59BF0" w14:textId="77777777" w:rsidR="00307CAD" w:rsidRPr="00105574" w:rsidRDefault="00307CAD" w:rsidP="005C57C9">
            <w:pPr>
              <w:spacing w:line="180" w:lineRule="exact"/>
              <w:jc w:val="center"/>
              <w:rPr>
                <w:b/>
                <w:noProof/>
                <w:sz w:val="16"/>
              </w:rPr>
            </w:pPr>
          </w:p>
        </w:tc>
        <w:tc>
          <w:tcPr>
            <w:tcW w:w="2664" w:type="dxa"/>
            <w:shd w:val="solid" w:color="auto" w:fill="auto"/>
            <w:vAlign w:val="center"/>
          </w:tcPr>
          <w:p w14:paraId="239C1863" w14:textId="77777777" w:rsidR="00307CAD" w:rsidRPr="00105574" w:rsidRDefault="00307CAD" w:rsidP="005C57C9">
            <w:pPr>
              <w:spacing w:line="180" w:lineRule="exact"/>
              <w:jc w:val="center"/>
              <w:rPr>
                <w:b/>
                <w:noProof/>
                <w:sz w:val="16"/>
              </w:rPr>
            </w:pPr>
          </w:p>
          <w:p w14:paraId="36604B68" w14:textId="77777777" w:rsidR="00307CAD" w:rsidRPr="00105574" w:rsidRDefault="00307CAD" w:rsidP="005C57C9">
            <w:pPr>
              <w:spacing w:line="180" w:lineRule="exact"/>
              <w:jc w:val="center"/>
              <w:rPr>
                <w:b/>
                <w:noProof/>
                <w:sz w:val="16"/>
              </w:rPr>
            </w:pPr>
            <w:r w:rsidRPr="00105574">
              <w:rPr>
                <w:b/>
                <w:noProof/>
                <w:sz w:val="16"/>
              </w:rPr>
              <w:t>Standard Package (220A)</w:t>
            </w:r>
          </w:p>
        </w:tc>
      </w:tr>
      <w:tr w:rsidR="00307CAD" w:rsidRPr="00105574" w14:paraId="2D76492D" w14:textId="77777777" w:rsidTr="005C57C9">
        <w:trPr>
          <w:cantSplit/>
          <w:jc w:val="center"/>
        </w:trPr>
        <w:tc>
          <w:tcPr>
            <w:tcW w:w="6480" w:type="dxa"/>
            <w:shd w:val="clear" w:color="auto" w:fill="auto"/>
            <w:vAlign w:val="center"/>
          </w:tcPr>
          <w:p w14:paraId="6A9C5F0D" w14:textId="77777777" w:rsidR="00307CAD" w:rsidRPr="00105574" w:rsidRDefault="00307CAD" w:rsidP="005C57C9">
            <w:pPr>
              <w:pStyle w:val="RSRowData8p9l"/>
              <w:rPr>
                <w:noProof/>
              </w:rPr>
            </w:pPr>
            <w:r w:rsidRPr="00105574">
              <w:rPr>
                <w:noProof/>
              </w:rPr>
              <w:t>Equipment Group Mix</w:t>
            </w:r>
          </w:p>
        </w:tc>
        <w:tc>
          <w:tcPr>
            <w:tcW w:w="1440" w:type="dxa"/>
            <w:shd w:val="clear" w:color="auto" w:fill="CCCCCC"/>
            <w:vAlign w:val="center"/>
          </w:tcPr>
          <w:p w14:paraId="0BF775C7"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2F6E1708" w14:textId="77777777" w:rsidR="00307CAD" w:rsidRPr="00105574" w:rsidRDefault="00307CAD" w:rsidP="005C57C9">
            <w:pPr>
              <w:spacing w:line="180" w:lineRule="exact"/>
              <w:jc w:val="center"/>
              <w:rPr>
                <w:noProof/>
                <w:sz w:val="16"/>
              </w:rPr>
            </w:pPr>
            <w:r w:rsidRPr="00105574">
              <w:rPr>
                <w:noProof/>
                <w:sz w:val="16"/>
              </w:rPr>
              <w:t>100%</w:t>
            </w:r>
          </w:p>
        </w:tc>
      </w:tr>
      <w:tr w:rsidR="00307CAD" w:rsidRPr="00105574" w14:paraId="54AC4172" w14:textId="77777777" w:rsidTr="005C57C9">
        <w:trPr>
          <w:cantSplit/>
          <w:jc w:val="center"/>
        </w:trPr>
        <w:tc>
          <w:tcPr>
            <w:tcW w:w="10584" w:type="dxa"/>
            <w:gridSpan w:val="3"/>
            <w:shd w:val="clear" w:color="auto" w:fill="CCCCCC"/>
          </w:tcPr>
          <w:p w14:paraId="2DE210D3" w14:textId="77777777" w:rsidR="00307CAD" w:rsidRPr="00105574" w:rsidRDefault="00307CAD" w:rsidP="005C57C9">
            <w:pPr>
              <w:pStyle w:val="RSHeadData8p9l"/>
              <w:rPr>
                <w:noProof/>
              </w:rPr>
            </w:pPr>
            <w:r w:rsidRPr="00105574">
              <w:rPr>
                <w:noProof/>
              </w:rPr>
              <w:t>Free Standing Packages &amp; Options (FSO)</w:t>
            </w:r>
          </w:p>
        </w:tc>
      </w:tr>
      <w:tr w:rsidR="00307CAD" w:rsidRPr="00105574" w14:paraId="57A68D93" w14:textId="77777777" w:rsidTr="005C57C9">
        <w:trPr>
          <w:cantSplit/>
          <w:jc w:val="center"/>
        </w:trPr>
        <w:tc>
          <w:tcPr>
            <w:tcW w:w="6480" w:type="dxa"/>
            <w:shd w:val="clear" w:color="auto" w:fill="auto"/>
            <w:vAlign w:val="center"/>
          </w:tcPr>
          <w:p w14:paraId="6F57A799" w14:textId="77777777" w:rsidR="00307CAD" w:rsidRPr="00105574" w:rsidRDefault="00307CAD" w:rsidP="005C57C9">
            <w:pPr>
              <w:spacing w:before="32" w:line="180" w:lineRule="exact"/>
              <w:ind w:left="360" w:hanging="144"/>
              <w:rPr>
                <w:rFonts w:cs="Arial"/>
                <w:b/>
                <w:noProof/>
                <w:sz w:val="16"/>
              </w:rPr>
            </w:pPr>
            <w:r w:rsidRPr="00105574">
              <w:rPr>
                <w:rFonts w:cs="Arial"/>
                <w:b/>
                <w:noProof/>
                <w:sz w:val="16"/>
              </w:rPr>
              <w:sym w:font="Wingdings" w:char="F0AB"/>
            </w:r>
            <w:r w:rsidRPr="00105574">
              <w:rPr>
                <w:rFonts w:cs="Arial"/>
                <w:b/>
                <w:bCs/>
                <w:noProof/>
                <w:sz w:val="16"/>
              </w:rPr>
              <w:t xml:space="preserve">Convenience Package </w:t>
            </w:r>
            <w:r w:rsidRPr="00105574">
              <w:rPr>
                <w:b/>
                <w:noProof/>
                <w:color w:val="FFFFFF"/>
                <w:sz w:val="16"/>
                <w:szCs w:val="17"/>
                <w:shd w:val="clear" w:color="auto" w:fill="FF9900"/>
                <w:rPrChange w:id="284" w:author="Sai Raj Deep Thikkisetty" w:date="2024-07-01T14:47:00Z">
                  <w:rPr>
                    <w:b/>
                    <w:noProof/>
                    <w:vanish/>
                    <w:color w:val="FFFFFF"/>
                    <w:sz w:val="16"/>
                    <w:szCs w:val="17"/>
                    <w:shd w:val="clear" w:color="auto" w:fill="FF9900"/>
                  </w:rPr>
                </w:rPrChange>
              </w:rPr>
              <w:t>*</w:t>
            </w:r>
            <w:r w:rsidRPr="00105574">
              <w:rPr>
                <w:rStyle w:val="Wers"/>
                <w:b/>
                <w:vanish w:val="0"/>
                <w:sz w:val="16"/>
                <w:szCs w:val="16"/>
                <w:rPrChange w:id="285" w:author="Sai Raj Deep Thikkisetty" w:date="2024-07-01T14:47:00Z">
                  <w:rPr>
                    <w:rStyle w:val="Wers"/>
                    <w:b/>
                    <w:sz w:val="16"/>
                    <w:szCs w:val="16"/>
                  </w:rPr>
                </w:rPrChange>
              </w:rPr>
              <w:t>AALAP</w:t>
            </w:r>
          </w:p>
          <w:p w14:paraId="10C59C16"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 xml:space="preserve">LED Fog Lamps </w:t>
            </w:r>
            <w:r w:rsidRPr="00105574">
              <w:rPr>
                <w:rStyle w:val="Wers"/>
                <w:b/>
                <w:vanish w:val="0"/>
                <w:sz w:val="16"/>
                <w:szCs w:val="16"/>
                <w:rPrChange w:id="286" w:author="Sai Raj Deep Thikkisetty" w:date="2024-07-01T14:47:00Z">
                  <w:rPr>
                    <w:rStyle w:val="Wers"/>
                    <w:b/>
                    <w:sz w:val="16"/>
                    <w:szCs w:val="16"/>
                  </w:rPr>
                </w:rPrChange>
              </w:rPr>
              <w:t>[</w:t>
            </w:r>
            <w:r w:rsidRPr="00105574">
              <w:rPr>
                <w:rStyle w:val="Wers"/>
                <w:vanish w:val="0"/>
                <w:sz w:val="16"/>
                <w:szCs w:val="16"/>
                <w:rPrChange w:id="287" w:author="Sai Raj Deep Thikkisetty" w:date="2024-07-01T14:47:00Z">
                  <w:rPr>
                    <w:rStyle w:val="Wers"/>
                    <w:sz w:val="16"/>
                    <w:szCs w:val="16"/>
                  </w:rPr>
                </w:rPrChange>
              </w:rPr>
              <w:t>JBKAK]</w:t>
            </w:r>
          </w:p>
          <w:p w14:paraId="0801A314"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Seats</w:t>
            </w:r>
            <w:r w:rsidRPr="00105574">
              <w:rPr>
                <w:bCs/>
                <w:noProof/>
                <w:sz w:val="16"/>
              </w:rPr>
              <w:br/>
              <w:t xml:space="preserve">– 8-way Power Driver’s Seat (Fore/Aft, Up/Down, Recline, Lumbar) </w:t>
            </w:r>
            <w:r w:rsidRPr="00105574">
              <w:rPr>
                <w:rStyle w:val="Wers"/>
                <w:b/>
                <w:vanish w:val="0"/>
                <w:sz w:val="16"/>
                <w:szCs w:val="16"/>
                <w:rPrChange w:id="288" w:author="Sai Raj Deep Thikkisetty" w:date="2024-07-01T14:47:00Z">
                  <w:rPr>
                    <w:rStyle w:val="Wers"/>
                    <w:b/>
                    <w:sz w:val="16"/>
                    <w:szCs w:val="16"/>
                  </w:rPr>
                </w:rPrChange>
              </w:rPr>
              <w:t>[</w:t>
            </w:r>
            <w:r w:rsidRPr="00105574">
              <w:rPr>
                <w:rStyle w:val="Wers"/>
                <w:vanish w:val="0"/>
                <w:sz w:val="16"/>
                <w:szCs w:val="16"/>
                <w:rPrChange w:id="289" w:author="Sai Raj Deep Thikkisetty" w:date="2024-07-01T14:47:00Z">
                  <w:rPr>
                    <w:rStyle w:val="Wers"/>
                    <w:sz w:val="16"/>
                    <w:szCs w:val="16"/>
                  </w:rPr>
                </w:rPrChange>
              </w:rPr>
              <w:t>BYPAK]</w:t>
            </w:r>
            <w:r w:rsidRPr="00105574">
              <w:rPr>
                <w:bCs/>
                <w:noProof/>
                <w:sz w:val="16"/>
              </w:rPr>
              <w:br/>
              <w:t xml:space="preserve">– Front Row – </w:t>
            </w:r>
            <w:r w:rsidRPr="00105574">
              <w:rPr>
                <w:bCs/>
                <w:noProof/>
                <w:sz w:val="16"/>
                <w:rPrChange w:id="290" w:author="Sai Raj Deep Thikkisetty" w:date="2024-07-01T14:47:00Z">
                  <w:rPr>
                    <w:bCs/>
                    <w:noProof/>
                    <w:vanish/>
                    <w:sz w:val="16"/>
                  </w:rPr>
                </w:rPrChange>
              </w:rPr>
              <w:t>Heated</w:t>
            </w:r>
            <w:r w:rsidRPr="00105574">
              <w:rPr>
                <w:rStyle w:val="Wers"/>
                <w:vanish w:val="0"/>
                <w:sz w:val="16"/>
                <w:szCs w:val="16"/>
                <w:rPrChange w:id="291" w:author="Sai Raj Deep Thikkisetty" w:date="2024-07-01T14:47:00Z">
                  <w:rPr>
                    <w:rStyle w:val="Wers"/>
                    <w:sz w:val="16"/>
                    <w:szCs w:val="16"/>
                  </w:rPr>
                </w:rPrChange>
              </w:rPr>
              <w:t>[BY1AL]/[BY2AL]</w:t>
            </w:r>
          </w:p>
          <w:p w14:paraId="41D9FAC0" w14:textId="77777777" w:rsidR="00307CAD" w:rsidRPr="00105574" w:rsidRDefault="00307CAD" w:rsidP="005C57C9">
            <w:pPr>
              <w:tabs>
                <w:tab w:val="left" w:pos="576"/>
              </w:tabs>
              <w:spacing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 xml:space="preserve">Steering Wheel – Premium Wrapped </w:t>
            </w:r>
            <w:r w:rsidRPr="00105574">
              <w:rPr>
                <w:rStyle w:val="Wers"/>
                <w:vanish w:val="0"/>
                <w:sz w:val="16"/>
                <w:szCs w:val="16"/>
                <w:rPrChange w:id="292" w:author="Sai Raj Deep Thikkisetty" w:date="2024-07-01T14:47:00Z">
                  <w:rPr>
                    <w:rStyle w:val="Wers"/>
                    <w:sz w:val="16"/>
                    <w:szCs w:val="16"/>
                  </w:rPr>
                </w:rPrChange>
              </w:rPr>
              <w:t>[GTAAE]</w:t>
            </w:r>
          </w:p>
          <w:p w14:paraId="62757256" w14:textId="77777777" w:rsidR="00307CAD" w:rsidRPr="00105574" w:rsidRDefault="00307CAD" w:rsidP="005C57C9">
            <w:pPr>
              <w:tabs>
                <w:tab w:val="left" w:pos="576"/>
              </w:tabs>
              <w:spacing w:after="32" w:line="180" w:lineRule="exact"/>
              <w:ind w:left="576" w:hanging="216"/>
              <w:rPr>
                <w:bCs/>
                <w:noProof/>
                <w:sz w:val="16"/>
              </w:rPr>
            </w:pPr>
            <w:r w:rsidRPr="00105574">
              <w:rPr>
                <w:rFonts w:ascii="Symbol" w:hAnsi="Symbol"/>
                <w:noProof/>
                <w:sz w:val="16"/>
              </w:rPr>
              <w:t>·</w:t>
            </w:r>
            <w:r w:rsidRPr="00105574">
              <w:rPr>
                <w:rFonts w:ascii="Symbol" w:hAnsi="Symbol"/>
                <w:noProof/>
                <w:sz w:val="16"/>
              </w:rPr>
              <w:tab/>
            </w:r>
            <w:r w:rsidRPr="00105574">
              <w:rPr>
                <w:bCs/>
                <w:noProof/>
                <w:sz w:val="16"/>
              </w:rPr>
              <w:t xml:space="preserve">Universal Garage Door Opener (UGDO) </w:t>
            </w:r>
            <w:r w:rsidRPr="00105574">
              <w:rPr>
                <w:rStyle w:val="Wers"/>
                <w:vanish w:val="0"/>
                <w:sz w:val="16"/>
                <w:szCs w:val="16"/>
                <w:rPrChange w:id="293" w:author="Sai Raj Deep Thikkisetty" w:date="2024-07-01T14:47:00Z">
                  <w:rPr>
                    <w:rStyle w:val="Wers"/>
                    <w:sz w:val="16"/>
                    <w:szCs w:val="16"/>
                  </w:rPr>
                </w:rPrChange>
              </w:rPr>
              <w:t>[IGDAC]</w:t>
            </w:r>
          </w:p>
        </w:tc>
        <w:tc>
          <w:tcPr>
            <w:tcW w:w="1440" w:type="dxa"/>
            <w:shd w:val="clear" w:color="auto" w:fill="auto"/>
            <w:vAlign w:val="center"/>
          </w:tcPr>
          <w:p w14:paraId="4EB03E3C" w14:textId="77777777" w:rsidR="00307CAD" w:rsidRPr="00105574" w:rsidRDefault="00307CAD" w:rsidP="005C57C9">
            <w:pPr>
              <w:spacing w:line="180" w:lineRule="exact"/>
              <w:jc w:val="center"/>
              <w:rPr>
                <w:b/>
                <w:noProof/>
                <w:sz w:val="16"/>
              </w:rPr>
            </w:pPr>
            <w:r w:rsidRPr="00105574">
              <w:rPr>
                <w:b/>
                <w:noProof/>
                <w:sz w:val="16"/>
              </w:rPr>
              <w:t>96P</w:t>
            </w:r>
          </w:p>
        </w:tc>
        <w:tc>
          <w:tcPr>
            <w:tcW w:w="2664" w:type="dxa"/>
            <w:shd w:val="clear" w:color="auto" w:fill="auto"/>
            <w:vAlign w:val="center"/>
          </w:tcPr>
          <w:p w14:paraId="5A505A5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BDE965E" w14:textId="77777777" w:rsidTr="005C57C9">
        <w:trPr>
          <w:cantSplit/>
          <w:jc w:val="center"/>
        </w:trPr>
        <w:tc>
          <w:tcPr>
            <w:tcW w:w="6480" w:type="dxa"/>
            <w:shd w:val="clear" w:color="auto" w:fill="auto"/>
            <w:vAlign w:val="center"/>
          </w:tcPr>
          <w:p w14:paraId="2B9235AB" w14:textId="77777777" w:rsidR="00307CAD" w:rsidRPr="00105574" w:rsidRDefault="00307CAD" w:rsidP="005C57C9">
            <w:pPr>
              <w:pStyle w:val="RSRowData8p9l"/>
              <w:spacing w:after="0"/>
              <w:rPr>
                <w:noProof/>
              </w:rPr>
            </w:pPr>
            <w:r w:rsidRPr="00105574">
              <w:rPr>
                <w:noProof/>
              </w:rPr>
              <w:t xml:space="preserve">Power Moonroof </w:t>
            </w:r>
            <w:r w:rsidRPr="00105574">
              <w:rPr>
                <w:rStyle w:val="Wers"/>
                <w:vanish w:val="0"/>
                <w:rPrChange w:id="294" w:author="Sai Raj Deep Thikkisetty" w:date="2024-07-01T14:47:00Z">
                  <w:rPr>
                    <w:rStyle w:val="Wers"/>
                  </w:rPr>
                </w:rPrChange>
              </w:rPr>
              <w:t>A1GAB</w:t>
            </w:r>
          </w:p>
          <w:p w14:paraId="23219ED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Requires Convenience Package (96P) </w:t>
            </w:r>
            <w:r w:rsidRPr="00105574">
              <w:rPr>
                <w:rStyle w:val="Wers"/>
                <w:vanish w:val="0"/>
                <w:sz w:val="14"/>
                <w:rPrChange w:id="295" w:author="Sai Raj Deep Thikkisetty" w:date="2024-07-01T14:47:00Z">
                  <w:rPr>
                    <w:rStyle w:val="Wers"/>
                    <w:sz w:val="14"/>
                  </w:rPr>
                </w:rPrChange>
              </w:rPr>
              <w:t>AALAP</w:t>
            </w:r>
          </w:p>
        </w:tc>
        <w:tc>
          <w:tcPr>
            <w:tcW w:w="1440" w:type="dxa"/>
            <w:shd w:val="clear" w:color="auto" w:fill="auto"/>
            <w:vAlign w:val="center"/>
          </w:tcPr>
          <w:p w14:paraId="5BD85189" w14:textId="77777777" w:rsidR="00307CAD" w:rsidRPr="00105574" w:rsidRDefault="00307CAD" w:rsidP="005C57C9">
            <w:pPr>
              <w:spacing w:line="180" w:lineRule="exact"/>
              <w:jc w:val="center"/>
              <w:rPr>
                <w:b/>
                <w:noProof/>
                <w:sz w:val="16"/>
              </w:rPr>
            </w:pPr>
            <w:r w:rsidRPr="00105574">
              <w:rPr>
                <w:b/>
                <w:noProof/>
                <w:sz w:val="16"/>
              </w:rPr>
              <w:t>17B</w:t>
            </w:r>
          </w:p>
        </w:tc>
        <w:tc>
          <w:tcPr>
            <w:tcW w:w="2664" w:type="dxa"/>
            <w:shd w:val="clear" w:color="auto" w:fill="auto"/>
            <w:vAlign w:val="center"/>
          </w:tcPr>
          <w:p w14:paraId="14BCD907"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1701F6D" w14:textId="77777777" w:rsidTr="005C57C9">
        <w:trPr>
          <w:cantSplit/>
          <w:jc w:val="center"/>
        </w:trPr>
        <w:tc>
          <w:tcPr>
            <w:tcW w:w="6480" w:type="dxa"/>
            <w:shd w:val="clear" w:color="auto" w:fill="auto"/>
            <w:vAlign w:val="center"/>
          </w:tcPr>
          <w:p w14:paraId="153B702A" w14:textId="77777777" w:rsidR="00307CAD" w:rsidRPr="00105574" w:rsidRDefault="00307CAD" w:rsidP="005C57C9">
            <w:pPr>
              <w:spacing w:before="32" w:after="32" w:line="180" w:lineRule="exact"/>
              <w:ind w:left="360" w:hanging="144"/>
              <w:rPr>
                <w:noProof/>
                <w:sz w:val="16"/>
              </w:rPr>
            </w:pPr>
            <w:r w:rsidRPr="00105574">
              <w:rPr>
                <w:rFonts w:cs="Arial"/>
                <w:noProof/>
                <w:sz w:val="16"/>
              </w:rPr>
              <w:sym w:font="Wingdings" w:char="F0AB"/>
            </w:r>
            <w:r w:rsidRPr="00105574">
              <w:rPr>
                <w:rFonts w:cs="Arial"/>
                <w:noProof/>
                <w:sz w:val="16"/>
              </w:rPr>
              <w:t>Ruby Red Metallic Tinted Clearcoat</w:t>
            </w:r>
            <w:r w:rsidRPr="00105574">
              <w:rPr>
                <w:rStyle w:val="FootnoteReference"/>
                <w:rFonts w:cs="Arial"/>
                <w:noProof/>
                <w:sz w:val="16"/>
              </w:rPr>
              <w:footnoteReference w:id="8"/>
            </w:r>
            <w:r w:rsidRPr="00105574">
              <w:rPr>
                <w:rFonts w:cs="Arial"/>
                <w:noProof/>
                <w:sz w:val="16"/>
              </w:rPr>
              <w:t xml:space="preserve"> </w:t>
            </w:r>
            <w:r w:rsidRPr="00105574">
              <w:rPr>
                <w:rStyle w:val="Wers"/>
                <w:b/>
                <w:vanish w:val="0"/>
                <w:sz w:val="16"/>
                <w:rPrChange w:id="296" w:author="Sai Raj Deep Thikkisetty" w:date="2024-07-01T14:47:00Z">
                  <w:rPr>
                    <w:rStyle w:val="Wers"/>
                    <w:b/>
                    <w:sz w:val="16"/>
                  </w:rPr>
                </w:rPrChange>
              </w:rPr>
              <w:t>PNEAM</w:t>
            </w:r>
          </w:p>
        </w:tc>
        <w:tc>
          <w:tcPr>
            <w:tcW w:w="1440" w:type="dxa"/>
            <w:shd w:val="clear" w:color="auto" w:fill="auto"/>
            <w:vAlign w:val="center"/>
          </w:tcPr>
          <w:p w14:paraId="244AB0D5" w14:textId="77777777" w:rsidR="00307CAD" w:rsidRPr="00105574" w:rsidRDefault="00307CAD" w:rsidP="005C57C9">
            <w:pPr>
              <w:spacing w:line="180" w:lineRule="exact"/>
              <w:jc w:val="center"/>
              <w:rPr>
                <w:b/>
                <w:noProof/>
                <w:sz w:val="16"/>
              </w:rPr>
            </w:pPr>
            <w:r w:rsidRPr="00105574">
              <w:rPr>
                <w:b/>
                <w:noProof/>
                <w:sz w:val="16"/>
              </w:rPr>
              <w:t>RR</w:t>
            </w:r>
          </w:p>
        </w:tc>
        <w:tc>
          <w:tcPr>
            <w:tcW w:w="2664" w:type="dxa"/>
            <w:shd w:val="clear" w:color="auto" w:fill="auto"/>
            <w:vAlign w:val="center"/>
          </w:tcPr>
          <w:p w14:paraId="606EB059"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307DCED" w14:textId="77777777" w:rsidTr="005C57C9">
        <w:trPr>
          <w:cantSplit/>
          <w:jc w:val="center"/>
        </w:trPr>
        <w:tc>
          <w:tcPr>
            <w:tcW w:w="6480" w:type="dxa"/>
            <w:shd w:val="clear" w:color="auto" w:fill="auto"/>
            <w:vAlign w:val="center"/>
          </w:tcPr>
          <w:p w14:paraId="15724AF4" w14:textId="77777777" w:rsidR="00307CAD" w:rsidRPr="00105574" w:rsidRDefault="00307CAD" w:rsidP="005C57C9">
            <w:pPr>
              <w:pStyle w:val="RSRowData8p9l"/>
              <w:rPr>
                <w:noProof/>
              </w:rPr>
            </w:pPr>
            <w:r w:rsidRPr="00105574">
              <w:rPr>
                <w:noProof/>
              </w:rPr>
              <w:t xml:space="preserve">Cargo Management System (Shelf/Divider/Table) </w:t>
            </w:r>
            <w:r w:rsidRPr="00105574">
              <w:rPr>
                <w:rStyle w:val="Wers"/>
                <w:vanish w:val="0"/>
                <w:rPrChange w:id="297" w:author="Sai Raj Deep Thikkisetty" w:date="2024-07-01T14:47:00Z">
                  <w:rPr>
                    <w:rStyle w:val="Wers"/>
                  </w:rPr>
                </w:rPrChange>
              </w:rPr>
              <w:t>BDCAF</w:t>
            </w:r>
          </w:p>
        </w:tc>
        <w:tc>
          <w:tcPr>
            <w:tcW w:w="1440" w:type="dxa"/>
            <w:shd w:val="clear" w:color="auto" w:fill="auto"/>
            <w:vAlign w:val="center"/>
          </w:tcPr>
          <w:p w14:paraId="5CB22883" w14:textId="77777777" w:rsidR="00307CAD" w:rsidRPr="00105574" w:rsidRDefault="00307CAD" w:rsidP="005C57C9">
            <w:pPr>
              <w:spacing w:line="180" w:lineRule="exact"/>
              <w:jc w:val="center"/>
              <w:rPr>
                <w:b/>
                <w:noProof/>
                <w:sz w:val="16"/>
              </w:rPr>
            </w:pPr>
            <w:r w:rsidRPr="00105574">
              <w:rPr>
                <w:b/>
                <w:noProof/>
                <w:sz w:val="16"/>
              </w:rPr>
              <w:t>90A</w:t>
            </w:r>
          </w:p>
        </w:tc>
        <w:tc>
          <w:tcPr>
            <w:tcW w:w="2664" w:type="dxa"/>
            <w:shd w:val="clear" w:color="auto" w:fill="auto"/>
            <w:vAlign w:val="center"/>
          </w:tcPr>
          <w:p w14:paraId="39C91A6F"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D4BED26" w14:textId="77777777" w:rsidTr="005C57C9">
        <w:trPr>
          <w:cantSplit/>
          <w:jc w:val="center"/>
        </w:trPr>
        <w:tc>
          <w:tcPr>
            <w:tcW w:w="6480" w:type="dxa"/>
            <w:shd w:val="clear" w:color="auto" w:fill="auto"/>
            <w:vAlign w:val="center"/>
          </w:tcPr>
          <w:p w14:paraId="0FB370AE" w14:textId="77777777" w:rsidR="00307CAD" w:rsidRPr="00105574" w:rsidRDefault="00307CAD" w:rsidP="005C57C9">
            <w:pPr>
              <w:pStyle w:val="RSRowData8p9l"/>
              <w:spacing w:after="0"/>
              <w:rPr>
                <w:noProof/>
              </w:rPr>
            </w:pPr>
            <w:r w:rsidRPr="00105574">
              <w:rPr>
                <w:noProof/>
              </w:rPr>
              <w:t xml:space="preserve">Front License Plate Bracket </w:t>
            </w:r>
            <w:r w:rsidRPr="00105574">
              <w:rPr>
                <w:rStyle w:val="Wers"/>
                <w:vanish w:val="0"/>
                <w:rPrChange w:id="298" w:author="Sai Raj Deep Thikkisetty" w:date="2024-07-01T14:47:00Z">
                  <w:rPr>
                    <w:rStyle w:val="Wers"/>
                  </w:rPr>
                </w:rPrChange>
              </w:rPr>
              <w:t>CLVAB</w:t>
            </w:r>
          </w:p>
          <w:p w14:paraId="71F66AF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bCs/>
                <w:noProof/>
                <w:sz w:val="14"/>
              </w:rPr>
              <w:t>See “Emissions” section for additional information</w:t>
            </w:r>
          </w:p>
        </w:tc>
        <w:tc>
          <w:tcPr>
            <w:tcW w:w="1440" w:type="dxa"/>
            <w:shd w:val="clear" w:color="auto" w:fill="auto"/>
            <w:vAlign w:val="center"/>
          </w:tcPr>
          <w:p w14:paraId="1573A3CA" w14:textId="77777777" w:rsidR="00307CAD" w:rsidRPr="00105574" w:rsidRDefault="00307CAD" w:rsidP="005C57C9">
            <w:pPr>
              <w:spacing w:line="180" w:lineRule="exact"/>
              <w:jc w:val="center"/>
              <w:rPr>
                <w:b/>
                <w:noProof/>
                <w:sz w:val="16"/>
              </w:rPr>
            </w:pPr>
            <w:r w:rsidRPr="00105574">
              <w:rPr>
                <w:b/>
                <w:noProof/>
                <w:sz w:val="16"/>
              </w:rPr>
              <w:t>153</w:t>
            </w:r>
          </w:p>
        </w:tc>
        <w:tc>
          <w:tcPr>
            <w:tcW w:w="2664" w:type="dxa"/>
            <w:shd w:val="clear" w:color="auto" w:fill="auto"/>
            <w:vAlign w:val="center"/>
          </w:tcPr>
          <w:p w14:paraId="105F2645"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D075FA8" w14:textId="77777777" w:rsidTr="005C57C9">
        <w:trPr>
          <w:cantSplit/>
          <w:jc w:val="center"/>
        </w:trPr>
        <w:tc>
          <w:tcPr>
            <w:tcW w:w="6480" w:type="dxa"/>
            <w:shd w:val="clear" w:color="auto" w:fill="auto"/>
            <w:vAlign w:val="center"/>
          </w:tcPr>
          <w:p w14:paraId="54D59A9A" w14:textId="77777777" w:rsidR="00307CAD" w:rsidRPr="00105574" w:rsidRDefault="00307CAD" w:rsidP="005C57C9">
            <w:pPr>
              <w:pStyle w:val="RSRowData8p9l"/>
              <w:rPr>
                <w:noProof/>
              </w:rPr>
            </w:pPr>
            <w:r w:rsidRPr="00105574">
              <w:rPr>
                <w:noProof/>
              </w:rPr>
              <w:t xml:space="preserve">Engine Block Heater </w:t>
            </w:r>
            <w:r w:rsidRPr="00105574">
              <w:rPr>
                <w:rStyle w:val="Wers"/>
                <w:vanish w:val="0"/>
                <w:rPrChange w:id="299" w:author="Sai Raj Deep Thikkisetty" w:date="2024-07-01T14:47:00Z">
                  <w:rPr>
                    <w:rStyle w:val="Wers"/>
                  </w:rPr>
                </w:rPrChange>
              </w:rPr>
              <w:t>DEBAF/DAQAB</w:t>
            </w:r>
          </w:p>
        </w:tc>
        <w:tc>
          <w:tcPr>
            <w:tcW w:w="1440" w:type="dxa"/>
            <w:shd w:val="clear" w:color="auto" w:fill="auto"/>
            <w:vAlign w:val="center"/>
          </w:tcPr>
          <w:p w14:paraId="2198F0F2" w14:textId="77777777" w:rsidR="00307CAD" w:rsidRPr="00105574" w:rsidRDefault="00307CAD" w:rsidP="005C57C9">
            <w:pPr>
              <w:spacing w:line="180" w:lineRule="exact"/>
              <w:jc w:val="center"/>
              <w:rPr>
                <w:b/>
                <w:noProof/>
                <w:sz w:val="16"/>
              </w:rPr>
            </w:pPr>
            <w:r w:rsidRPr="00105574">
              <w:rPr>
                <w:b/>
                <w:noProof/>
                <w:sz w:val="16"/>
              </w:rPr>
              <w:t>41H</w:t>
            </w:r>
          </w:p>
        </w:tc>
        <w:tc>
          <w:tcPr>
            <w:tcW w:w="2664" w:type="dxa"/>
            <w:shd w:val="clear" w:color="auto" w:fill="auto"/>
            <w:vAlign w:val="center"/>
          </w:tcPr>
          <w:p w14:paraId="03603614"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35297AA" w14:textId="77777777" w:rsidTr="005C57C9">
        <w:trPr>
          <w:cantSplit/>
          <w:jc w:val="center"/>
        </w:trPr>
        <w:tc>
          <w:tcPr>
            <w:tcW w:w="10584" w:type="dxa"/>
            <w:gridSpan w:val="3"/>
            <w:shd w:val="clear" w:color="auto" w:fill="CCCCCC"/>
          </w:tcPr>
          <w:p w14:paraId="3EED60F6" w14:textId="77777777" w:rsidR="00307CAD" w:rsidRPr="00105574" w:rsidRDefault="00307CAD" w:rsidP="005C57C9">
            <w:pPr>
              <w:pStyle w:val="RSHeadData8p9l"/>
              <w:spacing w:after="0"/>
              <w:rPr>
                <w:noProof/>
              </w:rPr>
            </w:pPr>
            <w:r w:rsidRPr="00105574">
              <w:rPr>
                <w:noProof/>
              </w:rPr>
              <w:t>Dealer Installed Options (DIO) – Shipped separately from the vehicle for dealer installation</w:t>
            </w:r>
          </w:p>
          <w:p w14:paraId="33AD884C" w14:textId="77777777" w:rsidR="00307CAD" w:rsidRPr="00105574" w:rsidRDefault="00307CAD" w:rsidP="005C57C9">
            <w:pPr>
              <w:pStyle w:val="RSHeadData8p9l"/>
              <w:spacing w:before="0"/>
              <w:rPr>
                <w:noProof/>
              </w:rPr>
            </w:pPr>
            <w:r w:rsidRPr="00105574">
              <w:rPr>
                <w:noProof/>
              </w:rPr>
              <w:t>Note: These features are ordered through WBDO only</w:t>
            </w:r>
          </w:p>
        </w:tc>
      </w:tr>
      <w:tr w:rsidR="00307CAD" w:rsidRPr="00105574" w14:paraId="600994B0" w14:textId="77777777" w:rsidTr="005C57C9">
        <w:trPr>
          <w:cantSplit/>
          <w:jc w:val="center"/>
        </w:trPr>
        <w:tc>
          <w:tcPr>
            <w:tcW w:w="6480" w:type="dxa"/>
            <w:shd w:val="clear" w:color="auto" w:fill="auto"/>
            <w:vAlign w:val="center"/>
          </w:tcPr>
          <w:p w14:paraId="3291163F" w14:textId="77777777" w:rsidR="00307CAD" w:rsidRPr="00105574" w:rsidRDefault="00307CAD" w:rsidP="005C57C9">
            <w:pPr>
              <w:pStyle w:val="RSRowData8p9l"/>
              <w:spacing w:after="0"/>
              <w:rPr>
                <w:noProof/>
              </w:rPr>
            </w:pPr>
            <w:r w:rsidRPr="00105574">
              <w:rPr>
                <w:noProof/>
              </w:rPr>
              <w:t xml:space="preserve">Assistance Kit, On-Road </w:t>
            </w:r>
            <w:r w:rsidRPr="00105574">
              <w:rPr>
                <w:rStyle w:val="SysDesc"/>
                <w:vanish w:val="0"/>
                <w:rPrChange w:id="300" w:author="Sai Raj Deep Thikkisetty" w:date="2024-07-01T14:47:00Z">
                  <w:rPr>
                    <w:rStyle w:val="SysDesc"/>
                  </w:rPr>
                </w:rPrChange>
              </w:rPr>
              <w:t>ASSISTANCE KIT, ON-ROAD</w:t>
            </w:r>
            <w:r w:rsidRPr="00105574">
              <w:rPr>
                <w:rStyle w:val="Wers"/>
                <w:vanish w:val="0"/>
                <w:rPrChange w:id="301" w:author="Sai Raj Deep Thikkisetty" w:date="2024-07-01T14:47:00Z">
                  <w:rPr>
                    <w:rStyle w:val="Wers"/>
                  </w:rPr>
                </w:rPrChange>
              </w:rPr>
              <w:t>AAMBA</w:t>
            </w:r>
          </w:p>
          <w:p w14:paraId="030F3F4A"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Off-Road </w:t>
            </w:r>
            <w:r w:rsidRPr="00105574">
              <w:rPr>
                <w:rStyle w:val="Wers"/>
                <w:vanish w:val="0"/>
                <w:sz w:val="14"/>
                <w:rPrChange w:id="302" w:author="Sai Raj Deep Thikkisetty" w:date="2024-07-01T14:47:00Z">
                  <w:rPr>
                    <w:rStyle w:val="Wers"/>
                    <w:sz w:val="14"/>
                  </w:rPr>
                </w:rPrChange>
              </w:rPr>
              <w:t>AAMBE</w:t>
            </w:r>
          </w:p>
        </w:tc>
        <w:tc>
          <w:tcPr>
            <w:tcW w:w="1440" w:type="dxa"/>
            <w:shd w:val="clear" w:color="auto" w:fill="CCCCCC"/>
            <w:vAlign w:val="center"/>
          </w:tcPr>
          <w:p w14:paraId="7AFBA989"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23A3DAB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3979326" w14:textId="77777777" w:rsidTr="005C57C9">
        <w:trPr>
          <w:cantSplit/>
          <w:jc w:val="center"/>
        </w:trPr>
        <w:tc>
          <w:tcPr>
            <w:tcW w:w="6480" w:type="dxa"/>
            <w:shd w:val="clear" w:color="auto" w:fill="auto"/>
            <w:vAlign w:val="center"/>
          </w:tcPr>
          <w:p w14:paraId="6A99FC5A" w14:textId="77777777" w:rsidR="00307CAD" w:rsidRPr="00105574" w:rsidRDefault="00307CAD" w:rsidP="005C57C9">
            <w:pPr>
              <w:pStyle w:val="RSRowData8p9l"/>
              <w:spacing w:after="0"/>
              <w:rPr>
                <w:noProof/>
              </w:rPr>
            </w:pPr>
            <w:r w:rsidRPr="00105574">
              <w:rPr>
                <w:noProof/>
              </w:rPr>
              <w:t xml:space="preserve">Assistance Kit, Off-Road </w:t>
            </w:r>
            <w:r w:rsidRPr="00105574">
              <w:rPr>
                <w:rStyle w:val="SysDesc"/>
                <w:vanish w:val="0"/>
                <w:rPrChange w:id="303" w:author="Sai Raj Deep Thikkisetty" w:date="2024-07-01T14:47:00Z">
                  <w:rPr>
                    <w:rStyle w:val="SysDesc"/>
                  </w:rPr>
                </w:rPrChange>
              </w:rPr>
              <w:t>ASSISTANCE KIT, OFF-ROAD</w:t>
            </w:r>
            <w:r w:rsidRPr="00105574">
              <w:rPr>
                <w:rStyle w:val="Wers"/>
                <w:vanish w:val="0"/>
                <w:rPrChange w:id="304" w:author="Sai Raj Deep Thikkisetty" w:date="2024-07-01T14:47:00Z">
                  <w:rPr>
                    <w:rStyle w:val="Wers"/>
                  </w:rPr>
                </w:rPrChange>
              </w:rPr>
              <w:t>AAMBE</w:t>
            </w:r>
          </w:p>
          <w:p w14:paraId="3072EF6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On-Road </w:t>
            </w:r>
            <w:r w:rsidRPr="00105574">
              <w:rPr>
                <w:rStyle w:val="Wers"/>
                <w:vanish w:val="0"/>
                <w:sz w:val="14"/>
                <w:rPrChange w:id="305" w:author="Sai Raj Deep Thikkisetty" w:date="2024-07-01T14:47:00Z">
                  <w:rPr>
                    <w:rStyle w:val="Wers"/>
                    <w:sz w:val="14"/>
                  </w:rPr>
                </w:rPrChange>
              </w:rPr>
              <w:t>AAMBA</w:t>
            </w:r>
          </w:p>
        </w:tc>
        <w:tc>
          <w:tcPr>
            <w:tcW w:w="1440" w:type="dxa"/>
            <w:shd w:val="clear" w:color="auto" w:fill="CCCCCC"/>
            <w:vAlign w:val="center"/>
          </w:tcPr>
          <w:p w14:paraId="4457DD33"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79CDB4A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B4D387E" w14:textId="77777777" w:rsidTr="005C57C9">
        <w:trPr>
          <w:cantSplit/>
          <w:jc w:val="center"/>
        </w:trPr>
        <w:tc>
          <w:tcPr>
            <w:tcW w:w="6480" w:type="dxa"/>
            <w:shd w:val="clear" w:color="auto" w:fill="auto"/>
            <w:vAlign w:val="center"/>
          </w:tcPr>
          <w:p w14:paraId="48F51303" w14:textId="77777777" w:rsidR="00307CAD" w:rsidRPr="00105574" w:rsidRDefault="00307CAD" w:rsidP="005C57C9">
            <w:pPr>
              <w:pStyle w:val="RSRowData8p9l"/>
              <w:rPr>
                <w:noProof/>
              </w:rPr>
            </w:pPr>
            <w:r w:rsidRPr="00105574">
              <w:rPr>
                <w:noProof/>
              </w:rPr>
              <w:t xml:space="preserve">Center Console Vault w/Coded Lock </w:t>
            </w:r>
            <w:r w:rsidRPr="00105574">
              <w:rPr>
                <w:rStyle w:val="SysDesc"/>
                <w:vanish w:val="0"/>
                <w:rPrChange w:id="306" w:author="Sai Raj Deep Thikkisetty" w:date="2024-07-01T14:47:00Z">
                  <w:rPr>
                    <w:rStyle w:val="SysDesc"/>
                  </w:rPr>
                </w:rPrChange>
              </w:rPr>
              <w:t>CENTER CONSOLE VAULT</w:t>
            </w:r>
            <w:r w:rsidRPr="00105574">
              <w:rPr>
                <w:rStyle w:val="Wers"/>
                <w:vanish w:val="0"/>
                <w:rPrChange w:id="307" w:author="Sai Raj Deep Thikkisetty" w:date="2024-07-01T14:47:00Z">
                  <w:rPr>
                    <w:rStyle w:val="Wers"/>
                  </w:rPr>
                </w:rPrChange>
              </w:rPr>
              <w:t>J4JAB</w:t>
            </w:r>
          </w:p>
        </w:tc>
        <w:tc>
          <w:tcPr>
            <w:tcW w:w="1440" w:type="dxa"/>
            <w:shd w:val="clear" w:color="auto" w:fill="CCCCCC"/>
            <w:vAlign w:val="center"/>
          </w:tcPr>
          <w:p w14:paraId="7CE73DBE"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4E389231"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21B4F17" w14:textId="77777777" w:rsidTr="005C57C9">
        <w:trPr>
          <w:cantSplit/>
          <w:jc w:val="center"/>
        </w:trPr>
        <w:tc>
          <w:tcPr>
            <w:tcW w:w="6480" w:type="dxa"/>
            <w:shd w:val="clear" w:color="auto" w:fill="auto"/>
            <w:vAlign w:val="center"/>
          </w:tcPr>
          <w:p w14:paraId="0C7D19AF" w14:textId="77777777" w:rsidR="00307CAD" w:rsidRPr="00105574" w:rsidRDefault="00307CAD" w:rsidP="005C57C9">
            <w:pPr>
              <w:pStyle w:val="RSRowData8p9l"/>
              <w:spacing w:after="0"/>
              <w:rPr>
                <w:noProof/>
              </w:rPr>
            </w:pPr>
            <w:r w:rsidRPr="00105574">
              <w:rPr>
                <w:noProof/>
              </w:rPr>
              <w:t xml:space="preserve">Fender Flare Kit I </w:t>
            </w:r>
            <w:r w:rsidRPr="00105574">
              <w:rPr>
                <w:rStyle w:val="SysDesc"/>
                <w:vanish w:val="0"/>
                <w:rPrChange w:id="308" w:author="Sai Raj Deep Thikkisetty" w:date="2024-07-01T14:47:00Z">
                  <w:rPr>
                    <w:rStyle w:val="SysDesc"/>
                  </w:rPr>
                </w:rPrChange>
              </w:rPr>
              <w:t>FENDER FLARE KIT I</w:t>
            </w:r>
            <w:r w:rsidRPr="00105574">
              <w:rPr>
                <w:rStyle w:val="Wers"/>
                <w:vanish w:val="0"/>
                <w:rPrChange w:id="309" w:author="Sai Raj Deep Thikkisetty" w:date="2024-07-01T14:47:00Z">
                  <w:rPr>
                    <w:rStyle w:val="Wers"/>
                  </w:rPr>
                </w:rPrChange>
              </w:rPr>
              <w:t>B5BAB</w:t>
            </w:r>
          </w:p>
          <w:p w14:paraId="364F153C"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pre-assembled, non-paintable</w:t>
            </w:r>
          </w:p>
          <w:p w14:paraId="12EE5D4A"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 xml:space="preserve">Requires Convenience Package (96P) </w:t>
            </w:r>
            <w:r w:rsidRPr="00105574">
              <w:rPr>
                <w:rStyle w:val="Wers"/>
                <w:vanish w:val="0"/>
                <w:sz w:val="14"/>
                <w:rPrChange w:id="310" w:author="Sai Raj Deep Thikkisetty" w:date="2024-07-01T14:47:00Z">
                  <w:rPr>
                    <w:rStyle w:val="Wers"/>
                    <w:sz w:val="14"/>
                  </w:rPr>
                </w:rPrChange>
              </w:rPr>
              <w:t>AALAP</w:t>
            </w:r>
          </w:p>
          <w:p w14:paraId="5D7DA617"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Fender Flare Kit II, Front and Rear Splash Guards (63B), Mudflaps Kit Front, Mudflaps Kit Rear, Mudflaps Kit Front &amp; Rear or Power Moonroof (17B) </w:t>
            </w:r>
            <w:r w:rsidRPr="00105574">
              <w:rPr>
                <w:rStyle w:val="Wers"/>
                <w:vanish w:val="0"/>
                <w:sz w:val="14"/>
                <w:rPrChange w:id="311" w:author="Sai Raj Deep Thikkisetty" w:date="2024-07-01T14:47:00Z">
                  <w:rPr>
                    <w:rStyle w:val="Wers"/>
                    <w:sz w:val="14"/>
                  </w:rPr>
                </w:rPrChange>
              </w:rPr>
              <w:t>B5BAE/A3EAB/A1KAB/FIMAC/FIMAD/FIMAE/A1GAB</w:t>
            </w:r>
          </w:p>
        </w:tc>
        <w:tc>
          <w:tcPr>
            <w:tcW w:w="1440" w:type="dxa"/>
            <w:shd w:val="clear" w:color="auto" w:fill="CCCCCC"/>
            <w:vAlign w:val="center"/>
          </w:tcPr>
          <w:p w14:paraId="3859A1C3"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619F94C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2CCDAF9" w14:textId="77777777" w:rsidTr="005C57C9">
        <w:trPr>
          <w:cantSplit/>
          <w:jc w:val="center"/>
        </w:trPr>
        <w:tc>
          <w:tcPr>
            <w:tcW w:w="6480" w:type="dxa"/>
            <w:shd w:val="clear" w:color="auto" w:fill="auto"/>
            <w:vAlign w:val="center"/>
          </w:tcPr>
          <w:p w14:paraId="2CB5F30F" w14:textId="77777777" w:rsidR="00307CAD" w:rsidRPr="00105574" w:rsidRDefault="00307CAD" w:rsidP="005C57C9">
            <w:pPr>
              <w:pStyle w:val="RSRowData8p9l"/>
              <w:spacing w:after="0"/>
              <w:rPr>
                <w:noProof/>
              </w:rPr>
            </w:pPr>
            <w:r w:rsidRPr="00105574">
              <w:rPr>
                <w:noProof/>
              </w:rPr>
              <w:t xml:space="preserve">Fender Flare Kit II </w:t>
            </w:r>
            <w:r w:rsidRPr="00105574">
              <w:rPr>
                <w:rStyle w:val="Wers"/>
                <w:vanish w:val="0"/>
                <w:rPrChange w:id="312" w:author="Sai Raj Deep Thikkisetty" w:date="2024-07-01T14:47:00Z">
                  <w:rPr>
                    <w:rStyle w:val="Wers"/>
                  </w:rPr>
                </w:rPrChange>
              </w:rPr>
              <w:t>B5BAE</w:t>
            </w:r>
          </w:p>
          <w:p w14:paraId="5B3A47C9"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unassembled, paintable</w:t>
            </w:r>
          </w:p>
          <w:p w14:paraId="65E0D2D8"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 xml:space="preserve">Requires Convenience Package (96P) </w:t>
            </w:r>
            <w:r w:rsidRPr="00105574">
              <w:rPr>
                <w:rStyle w:val="Wers"/>
                <w:vanish w:val="0"/>
                <w:sz w:val="14"/>
                <w:rPrChange w:id="313" w:author="Sai Raj Deep Thikkisetty" w:date="2024-07-01T14:47:00Z">
                  <w:rPr>
                    <w:rStyle w:val="Wers"/>
                    <w:sz w:val="14"/>
                  </w:rPr>
                </w:rPrChange>
              </w:rPr>
              <w:t>AALAP</w:t>
            </w:r>
          </w:p>
          <w:p w14:paraId="7D0586BA"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Fender Flare Kit 1, Front and Rear Splash Guards (63B), Mudflaps Kit Front, Mudflaps Kit Rear, Mudflaps Kit Front &amp; Rear or Power Moonroof (17B) </w:t>
            </w:r>
            <w:r w:rsidRPr="00105574">
              <w:rPr>
                <w:rStyle w:val="Wers"/>
                <w:vanish w:val="0"/>
                <w:sz w:val="14"/>
                <w:rPrChange w:id="314" w:author="Sai Raj Deep Thikkisetty" w:date="2024-07-01T14:47:00Z">
                  <w:rPr>
                    <w:rStyle w:val="Wers"/>
                    <w:sz w:val="14"/>
                  </w:rPr>
                </w:rPrChange>
              </w:rPr>
              <w:t>B5BAB/</w:t>
            </w:r>
            <w:r w:rsidRPr="00105574">
              <w:rPr>
                <w:rStyle w:val="Wers"/>
                <w:vanish w:val="0"/>
                <w:sz w:val="14"/>
                <w:szCs w:val="14"/>
                <w:rPrChange w:id="315" w:author="Sai Raj Deep Thikkisetty" w:date="2024-07-01T14:47:00Z">
                  <w:rPr>
                    <w:rStyle w:val="Wers"/>
                    <w:sz w:val="14"/>
                    <w:szCs w:val="14"/>
                  </w:rPr>
                </w:rPrChange>
              </w:rPr>
              <w:t>A3EAB/A1KAB</w:t>
            </w:r>
            <w:r w:rsidRPr="00105574">
              <w:rPr>
                <w:rStyle w:val="Wers"/>
                <w:vanish w:val="0"/>
                <w:sz w:val="14"/>
                <w:rPrChange w:id="316" w:author="Sai Raj Deep Thikkisetty" w:date="2024-07-01T14:47:00Z">
                  <w:rPr>
                    <w:rStyle w:val="Wers"/>
                    <w:sz w:val="14"/>
                  </w:rPr>
                </w:rPrChange>
              </w:rPr>
              <w:t>/FIMAC/FIMAD/FIMAE/A1GAB</w:t>
            </w:r>
          </w:p>
        </w:tc>
        <w:tc>
          <w:tcPr>
            <w:tcW w:w="1440" w:type="dxa"/>
            <w:shd w:val="clear" w:color="auto" w:fill="CCCCCC"/>
            <w:vAlign w:val="center"/>
          </w:tcPr>
          <w:p w14:paraId="580E7ABD"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3E879787"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063C64C" w14:textId="77777777" w:rsidTr="005C57C9">
        <w:trPr>
          <w:cantSplit/>
          <w:jc w:val="center"/>
        </w:trPr>
        <w:tc>
          <w:tcPr>
            <w:tcW w:w="6480" w:type="dxa"/>
            <w:shd w:val="clear" w:color="auto" w:fill="auto"/>
            <w:vAlign w:val="center"/>
          </w:tcPr>
          <w:p w14:paraId="37F986DB" w14:textId="77777777" w:rsidR="00307CAD" w:rsidRPr="00105574" w:rsidRDefault="00307CAD" w:rsidP="005C57C9">
            <w:pPr>
              <w:pStyle w:val="RSRowData8p9l"/>
              <w:rPr>
                <w:noProof/>
              </w:rPr>
            </w:pPr>
            <w:r w:rsidRPr="00105574">
              <w:rPr>
                <w:noProof/>
              </w:rPr>
              <w:t xml:space="preserve">First Aid Kit </w:t>
            </w:r>
            <w:r w:rsidRPr="00105574">
              <w:rPr>
                <w:rStyle w:val="Wers"/>
                <w:vanish w:val="0"/>
                <w:rPrChange w:id="317" w:author="Sai Raj Deep Thikkisetty" w:date="2024-07-01T14:47:00Z">
                  <w:rPr>
                    <w:rStyle w:val="Wers"/>
                  </w:rPr>
                </w:rPrChange>
              </w:rPr>
              <w:t>AHQAB</w:t>
            </w:r>
          </w:p>
        </w:tc>
        <w:tc>
          <w:tcPr>
            <w:tcW w:w="1440" w:type="dxa"/>
            <w:shd w:val="clear" w:color="auto" w:fill="CCCCCC"/>
            <w:vAlign w:val="center"/>
          </w:tcPr>
          <w:p w14:paraId="7AB757E5"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66B3F250"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9FE4EDB" w14:textId="77777777" w:rsidTr="005C57C9">
        <w:trPr>
          <w:cantSplit/>
          <w:jc w:val="center"/>
        </w:trPr>
        <w:tc>
          <w:tcPr>
            <w:tcW w:w="6480" w:type="dxa"/>
            <w:shd w:val="clear" w:color="auto" w:fill="auto"/>
            <w:vAlign w:val="center"/>
          </w:tcPr>
          <w:p w14:paraId="2EBB2648" w14:textId="77777777" w:rsidR="00307CAD" w:rsidRPr="00105574" w:rsidRDefault="00307CAD" w:rsidP="005C57C9">
            <w:pPr>
              <w:pStyle w:val="RSRowData8p9l"/>
              <w:rPr>
                <w:noProof/>
              </w:rPr>
            </w:pPr>
            <w:r w:rsidRPr="00105574">
              <w:rPr>
                <w:noProof/>
              </w:rPr>
              <w:t xml:space="preserve">Illuminated Door Entry Keypad </w:t>
            </w:r>
            <w:r w:rsidRPr="00105574">
              <w:rPr>
                <w:rStyle w:val="Wers"/>
                <w:vanish w:val="0"/>
                <w:rPrChange w:id="318" w:author="Sai Raj Deep Thikkisetty" w:date="2024-07-01T14:47:00Z">
                  <w:rPr>
                    <w:rStyle w:val="Wers"/>
                  </w:rPr>
                </w:rPrChange>
              </w:rPr>
              <w:t>FI4AB</w:t>
            </w:r>
          </w:p>
        </w:tc>
        <w:tc>
          <w:tcPr>
            <w:tcW w:w="1440" w:type="dxa"/>
            <w:shd w:val="clear" w:color="auto" w:fill="CCCCCC"/>
            <w:vAlign w:val="center"/>
          </w:tcPr>
          <w:p w14:paraId="5CB8555F"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26B006B7"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AF99F25" w14:textId="77777777" w:rsidTr="005C57C9">
        <w:trPr>
          <w:cantSplit/>
          <w:jc w:val="center"/>
        </w:trPr>
        <w:tc>
          <w:tcPr>
            <w:tcW w:w="6480" w:type="dxa"/>
            <w:shd w:val="clear" w:color="auto" w:fill="auto"/>
            <w:vAlign w:val="center"/>
          </w:tcPr>
          <w:p w14:paraId="3C240020" w14:textId="77777777" w:rsidR="00307CAD" w:rsidRPr="00105574" w:rsidRDefault="00307CAD" w:rsidP="005C57C9">
            <w:pPr>
              <w:pStyle w:val="RSRowData8p9l"/>
              <w:rPr>
                <w:noProof/>
              </w:rPr>
            </w:pPr>
            <w:r w:rsidRPr="00105574">
              <w:rPr>
                <w:noProof/>
              </w:rPr>
              <w:t xml:space="preserve">Interior Bike Rack </w:t>
            </w:r>
            <w:r w:rsidRPr="00105574">
              <w:rPr>
                <w:rStyle w:val="SysDesc"/>
                <w:vanish w:val="0"/>
                <w:rPrChange w:id="319" w:author="Sai Raj Deep Thikkisetty" w:date="2024-07-01T14:47:00Z">
                  <w:rPr>
                    <w:rStyle w:val="SysDesc"/>
                  </w:rPr>
                </w:rPrChange>
              </w:rPr>
              <w:t>INTERIOR BIKE RACK</w:t>
            </w:r>
            <w:r w:rsidRPr="00105574">
              <w:rPr>
                <w:rStyle w:val="Wers"/>
                <w:vanish w:val="0"/>
                <w:rPrChange w:id="320" w:author="Sai Raj Deep Thikkisetty" w:date="2024-07-01T14:47:00Z">
                  <w:rPr>
                    <w:rStyle w:val="Wers"/>
                  </w:rPr>
                </w:rPrChange>
              </w:rPr>
              <w:t>AHVAB</w:t>
            </w:r>
          </w:p>
        </w:tc>
        <w:tc>
          <w:tcPr>
            <w:tcW w:w="1440" w:type="dxa"/>
            <w:shd w:val="clear" w:color="auto" w:fill="CCCCCC"/>
            <w:vAlign w:val="center"/>
          </w:tcPr>
          <w:p w14:paraId="4C2599ED"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598EEBD1"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72484914" w14:textId="77777777" w:rsidTr="005C57C9">
        <w:trPr>
          <w:cantSplit/>
          <w:jc w:val="center"/>
        </w:trPr>
        <w:tc>
          <w:tcPr>
            <w:tcW w:w="6480" w:type="dxa"/>
            <w:shd w:val="clear" w:color="auto" w:fill="auto"/>
            <w:vAlign w:val="center"/>
          </w:tcPr>
          <w:p w14:paraId="355B2FB3" w14:textId="77777777" w:rsidR="00307CAD" w:rsidRPr="00105574" w:rsidRDefault="00307CAD" w:rsidP="005C57C9">
            <w:pPr>
              <w:pStyle w:val="RSRowData8p9l"/>
              <w:rPr>
                <w:noProof/>
              </w:rPr>
            </w:pPr>
            <w:r w:rsidRPr="00105574">
              <w:rPr>
                <w:noProof/>
              </w:rPr>
              <w:t xml:space="preserve">Liftgate Privacy Curtain </w:t>
            </w:r>
            <w:r w:rsidRPr="00105574">
              <w:rPr>
                <w:rStyle w:val="SysDesc"/>
                <w:vanish w:val="0"/>
                <w:rPrChange w:id="321" w:author="Sai Raj Deep Thikkisetty" w:date="2024-07-01T14:47:00Z">
                  <w:rPr>
                    <w:rStyle w:val="SysDesc"/>
                  </w:rPr>
                </w:rPrChange>
              </w:rPr>
              <w:t>LIFTGATE PRIVACY CURTAIN</w:t>
            </w:r>
            <w:r w:rsidRPr="00105574">
              <w:rPr>
                <w:rStyle w:val="Wers"/>
                <w:vanish w:val="0"/>
                <w:rPrChange w:id="322" w:author="Sai Raj Deep Thikkisetty" w:date="2024-07-01T14:47:00Z">
                  <w:rPr>
                    <w:rStyle w:val="Wers"/>
                  </w:rPr>
                </w:rPrChange>
              </w:rPr>
              <w:t>CQBAB</w:t>
            </w:r>
          </w:p>
        </w:tc>
        <w:tc>
          <w:tcPr>
            <w:tcW w:w="1440" w:type="dxa"/>
            <w:shd w:val="clear" w:color="auto" w:fill="CCCCCC"/>
            <w:vAlign w:val="center"/>
          </w:tcPr>
          <w:p w14:paraId="0641B707"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22174895"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1E95819" w14:textId="77777777" w:rsidTr="005C57C9">
        <w:trPr>
          <w:cantSplit/>
          <w:jc w:val="center"/>
        </w:trPr>
        <w:tc>
          <w:tcPr>
            <w:tcW w:w="6480" w:type="dxa"/>
            <w:shd w:val="clear" w:color="auto" w:fill="auto"/>
            <w:vAlign w:val="center"/>
          </w:tcPr>
          <w:p w14:paraId="5A287302" w14:textId="77777777" w:rsidR="00307CAD" w:rsidRPr="00105574" w:rsidRDefault="00307CAD" w:rsidP="005C57C9">
            <w:pPr>
              <w:pStyle w:val="RSRowData8p9l"/>
              <w:spacing w:after="0"/>
              <w:rPr>
                <w:noProof/>
              </w:rPr>
            </w:pPr>
            <w:r w:rsidRPr="00105574">
              <w:rPr>
                <w:noProof/>
              </w:rPr>
              <w:t xml:space="preserve">Mudflaps Kit Front </w:t>
            </w:r>
            <w:r w:rsidRPr="00105574">
              <w:rPr>
                <w:rStyle w:val="SysDesc"/>
                <w:vanish w:val="0"/>
                <w:rPrChange w:id="323" w:author="Sai Raj Deep Thikkisetty" w:date="2024-07-01T14:47:00Z">
                  <w:rPr>
                    <w:rStyle w:val="SysDesc"/>
                  </w:rPr>
                </w:rPrChange>
              </w:rPr>
              <w:t>MUDFLAPS KIT FRONT</w:t>
            </w:r>
            <w:r w:rsidRPr="00105574">
              <w:rPr>
                <w:rStyle w:val="Wers"/>
                <w:vanish w:val="0"/>
                <w:rPrChange w:id="324" w:author="Sai Raj Deep Thikkisetty" w:date="2024-07-01T14:47:00Z">
                  <w:rPr>
                    <w:rStyle w:val="Wers"/>
                  </w:rPr>
                </w:rPrChange>
              </w:rPr>
              <w:t>FIMAC</w:t>
            </w:r>
          </w:p>
          <w:p w14:paraId="5CD0FF8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Rear, Mud Flaps Kit Front &amp; Rear, Front and Rear Splash Guards (63B), Fender Flare Kit I, or Fender Flare Kit II </w:t>
            </w:r>
            <w:r w:rsidRPr="00105574">
              <w:rPr>
                <w:rStyle w:val="Wers"/>
                <w:vanish w:val="0"/>
                <w:sz w:val="14"/>
                <w:rPrChange w:id="325" w:author="Sai Raj Deep Thikkisetty" w:date="2024-07-01T14:47:00Z">
                  <w:rPr>
                    <w:rStyle w:val="Wers"/>
                    <w:sz w:val="14"/>
                  </w:rPr>
                </w:rPrChange>
              </w:rPr>
              <w:t>FIMAD/FIMAE/A3EAB/B5BAB/B5BAE</w:t>
            </w:r>
          </w:p>
        </w:tc>
        <w:tc>
          <w:tcPr>
            <w:tcW w:w="1440" w:type="dxa"/>
            <w:shd w:val="clear" w:color="auto" w:fill="CCCCCC"/>
            <w:vAlign w:val="center"/>
          </w:tcPr>
          <w:p w14:paraId="58E8864F"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6B75667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362F419" w14:textId="77777777" w:rsidTr="005C57C9">
        <w:trPr>
          <w:cantSplit/>
          <w:jc w:val="center"/>
        </w:trPr>
        <w:tc>
          <w:tcPr>
            <w:tcW w:w="6480" w:type="dxa"/>
            <w:shd w:val="clear" w:color="auto" w:fill="auto"/>
            <w:vAlign w:val="center"/>
          </w:tcPr>
          <w:p w14:paraId="3FE581A3" w14:textId="77777777" w:rsidR="00307CAD" w:rsidRPr="00105574" w:rsidRDefault="00307CAD" w:rsidP="005C57C9">
            <w:pPr>
              <w:pStyle w:val="RSRowData8p9l"/>
              <w:spacing w:after="0"/>
              <w:rPr>
                <w:noProof/>
              </w:rPr>
            </w:pPr>
            <w:r w:rsidRPr="00105574">
              <w:rPr>
                <w:noProof/>
              </w:rPr>
              <w:t xml:space="preserve">Mudflaps Kit Rear </w:t>
            </w:r>
            <w:r w:rsidRPr="00105574">
              <w:rPr>
                <w:rStyle w:val="SysDesc"/>
                <w:vanish w:val="0"/>
                <w:rPrChange w:id="326" w:author="Sai Raj Deep Thikkisetty" w:date="2024-07-01T14:47:00Z">
                  <w:rPr>
                    <w:rStyle w:val="SysDesc"/>
                  </w:rPr>
                </w:rPrChange>
              </w:rPr>
              <w:t>MUDFLAPS KIT REAR</w:t>
            </w:r>
            <w:r w:rsidRPr="00105574">
              <w:rPr>
                <w:rStyle w:val="Wers"/>
                <w:vanish w:val="0"/>
                <w:rPrChange w:id="327" w:author="Sai Raj Deep Thikkisetty" w:date="2024-07-01T14:47:00Z">
                  <w:rPr>
                    <w:rStyle w:val="Wers"/>
                  </w:rPr>
                </w:rPrChange>
              </w:rPr>
              <w:t>FIMAD</w:t>
            </w:r>
          </w:p>
          <w:p w14:paraId="62AB19C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Front, Mud Flaps Kit Front &amp; Rear, Front and Rear Splash Guards (63B), Fender Flare Kit I, or Fender Flare Kit II </w:t>
            </w:r>
            <w:r w:rsidRPr="00105574">
              <w:rPr>
                <w:rStyle w:val="Wers"/>
                <w:vanish w:val="0"/>
                <w:sz w:val="14"/>
                <w:rPrChange w:id="328" w:author="Sai Raj Deep Thikkisetty" w:date="2024-07-01T14:47:00Z">
                  <w:rPr>
                    <w:rStyle w:val="Wers"/>
                    <w:sz w:val="14"/>
                  </w:rPr>
                </w:rPrChange>
              </w:rPr>
              <w:t>FIMAC/FIMAD/A3EAB/B5BAB/B5BAE</w:t>
            </w:r>
          </w:p>
        </w:tc>
        <w:tc>
          <w:tcPr>
            <w:tcW w:w="1440" w:type="dxa"/>
            <w:shd w:val="clear" w:color="auto" w:fill="CCCCCC"/>
            <w:vAlign w:val="center"/>
          </w:tcPr>
          <w:p w14:paraId="59093079"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509586D8"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33F46EE" w14:textId="77777777" w:rsidTr="005C57C9">
        <w:trPr>
          <w:cantSplit/>
          <w:jc w:val="center"/>
        </w:trPr>
        <w:tc>
          <w:tcPr>
            <w:tcW w:w="6480" w:type="dxa"/>
            <w:shd w:val="clear" w:color="auto" w:fill="auto"/>
            <w:vAlign w:val="center"/>
          </w:tcPr>
          <w:p w14:paraId="563B1E93" w14:textId="77777777" w:rsidR="00307CAD" w:rsidRPr="00105574" w:rsidRDefault="00307CAD" w:rsidP="005C57C9">
            <w:pPr>
              <w:pStyle w:val="RSRowData8p9l"/>
              <w:spacing w:after="0"/>
              <w:rPr>
                <w:noProof/>
              </w:rPr>
            </w:pPr>
            <w:r w:rsidRPr="00105574">
              <w:rPr>
                <w:noProof/>
              </w:rPr>
              <w:t xml:space="preserve">Mudflaps Kit Front &amp; Rear </w:t>
            </w:r>
            <w:r w:rsidRPr="00105574">
              <w:rPr>
                <w:rStyle w:val="SysDesc"/>
                <w:vanish w:val="0"/>
                <w:rPrChange w:id="329" w:author="Sai Raj Deep Thikkisetty" w:date="2024-07-01T14:47:00Z">
                  <w:rPr>
                    <w:rStyle w:val="SysDesc"/>
                  </w:rPr>
                </w:rPrChange>
              </w:rPr>
              <w:t>MUDFLAPS KIT FRONT &amp; REAR</w:t>
            </w:r>
            <w:r w:rsidRPr="00105574">
              <w:rPr>
                <w:rStyle w:val="Wers"/>
                <w:vanish w:val="0"/>
                <w:rPrChange w:id="330" w:author="Sai Raj Deep Thikkisetty" w:date="2024-07-01T14:47:00Z">
                  <w:rPr>
                    <w:rStyle w:val="Wers"/>
                  </w:rPr>
                </w:rPrChange>
              </w:rPr>
              <w:t>FIMAE</w:t>
            </w:r>
          </w:p>
          <w:p w14:paraId="3510CFC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 Kit Front, Mudflaps Kit Rear, Front and Rear Splash Guards (63B), Fender Flare Kit I, or Fender Flare Kit II </w:t>
            </w:r>
            <w:r w:rsidRPr="00105574">
              <w:rPr>
                <w:rStyle w:val="Wers"/>
                <w:vanish w:val="0"/>
                <w:sz w:val="14"/>
                <w:rPrChange w:id="331" w:author="Sai Raj Deep Thikkisetty" w:date="2024-07-01T14:47:00Z">
                  <w:rPr>
                    <w:rStyle w:val="Wers"/>
                    <w:sz w:val="14"/>
                  </w:rPr>
                </w:rPrChange>
              </w:rPr>
              <w:t>FIMAC/FIMAE/A3EAB/B5BAB/B5BAE</w:t>
            </w:r>
          </w:p>
        </w:tc>
        <w:tc>
          <w:tcPr>
            <w:tcW w:w="1440" w:type="dxa"/>
            <w:shd w:val="clear" w:color="auto" w:fill="CCCCCC"/>
            <w:vAlign w:val="center"/>
          </w:tcPr>
          <w:p w14:paraId="61001873"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5BB6EA1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BC7A8B9" w14:textId="77777777" w:rsidTr="005C57C9">
        <w:trPr>
          <w:cantSplit/>
          <w:jc w:val="center"/>
        </w:trPr>
        <w:tc>
          <w:tcPr>
            <w:tcW w:w="6480" w:type="dxa"/>
            <w:shd w:val="clear" w:color="auto" w:fill="auto"/>
            <w:vAlign w:val="center"/>
          </w:tcPr>
          <w:p w14:paraId="7D90D261" w14:textId="77777777" w:rsidR="00307CAD" w:rsidRPr="00105574" w:rsidRDefault="00307CAD" w:rsidP="005C57C9">
            <w:pPr>
              <w:pStyle w:val="RSRowData8p9l"/>
              <w:rPr>
                <w:noProof/>
              </w:rPr>
            </w:pPr>
            <w:r w:rsidRPr="00105574">
              <w:rPr>
                <w:noProof/>
              </w:rPr>
              <w:t xml:space="preserve">Roof-Rail Crossbars I </w:t>
            </w:r>
            <w:r w:rsidRPr="00105574">
              <w:rPr>
                <w:rStyle w:val="SysDesc"/>
                <w:vanish w:val="0"/>
                <w:rPrChange w:id="332" w:author="Sai Raj Deep Thikkisetty" w:date="2024-07-01T14:47:00Z">
                  <w:rPr>
                    <w:rStyle w:val="SysDesc"/>
                  </w:rPr>
                </w:rPrChange>
              </w:rPr>
              <w:t>ROOF RAIL CRSBARS I</w:t>
            </w:r>
            <w:r w:rsidRPr="00105574">
              <w:rPr>
                <w:rStyle w:val="Wers"/>
                <w:vanish w:val="0"/>
                <w:rPrChange w:id="333" w:author="Sai Raj Deep Thikkisetty" w:date="2024-07-01T14:47:00Z">
                  <w:rPr>
                    <w:rStyle w:val="Wers"/>
                  </w:rPr>
                </w:rPrChange>
              </w:rPr>
              <w:t>FIGAC</w:t>
            </w:r>
          </w:p>
        </w:tc>
        <w:tc>
          <w:tcPr>
            <w:tcW w:w="1440" w:type="dxa"/>
            <w:shd w:val="clear" w:color="auto" w:fill="CCCCCC"/>
            <w:vAlign w:val="center"/>
          </w:tcPr>
          <w:p w14:paraId="37E3BCBD" w14:textId="77777777" w:rsidR="00307CAD" w:rsidRPr="00105574" w:rsidRDefault="00307CAD" w:rsidP="005C57C9">
            <w:pPr>
              <w:spacing w:line="180" w:lineRule="exact"/>
              <w:jc w:val="center"/>
              <w:rPr>
                <w:noProof/>
                <w:sz w:val="16"/>
              </w:rPr>
            </w:pPr>
          </w:p>
        </w:tc>
        <w:tc>
          <w:tcPr>
            <w:tcW w:w="2664" w:type="dxa"/>
            <w:shd w:val="clear" w:color="auto" w:fill="auto"/>
            <w:vAlign w:val="center"/>
          </w:tcPr>
          <w:p w14:paraId="36CC6EE9" w14:textId="77777777" w:rsidR="00307CAD" w:rsidRPr="00105574" w:rsidRDefault="00307CAD" w:rsidP="005C57C9">
            <w:pPr>
              <w:spacing w:line="180" w:lineRule="exact"/>
              <w:jc w:val="center"/>
              <w:rPr>
                <w:noProof/>
                <w:sz w:val="16"/>
              </w:rPr>
            </w:pPr>
            <w:r w:rsidRPr="00105574">
              <w:rPr>
                <w:noProof/>
                <w:sz w:val="16"/>
              </w:rPr>
              <w:t>O</w:t>
            </w:r>
          </w:p>
        </w:tc>
      </w:tr>
    </w:tbl>
    <w:p w14:paraId="15A0B75F" w14:textId="77777777" w:rsidR="00307CAD" w:rsidRPr="00105574" w:rsidRDefault="00307CAD" w:rsidP="005C57C9">
      <w:pPr>
        <w:spacing w:line="14" w:lineRule="exact"/>
        <w:rPr>
          <w:rFonts w:cs="Arial"/>
          <w:b/>
          <w:noProof/>
          <w:sz w:val="14"/>
        </w:rPr>
      </w:pPr>
    </w:p>
    <w:p w14:paraId="51A77C25"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endnotePr>
            <w:numFmt w:val="decimal"/>
          </w:endnotePr>
          <w:type w:val="continuous"/>
          <w:pgSz w:w="12240" w:h="15840"/>
          <w:pgMar w:top="720" w:right="907" w:bottom="720" w:left="907" w:header="432" w:footer="432" w:gutter="0"/>
          <w:cols w:space="720"/>
          <w:docGrid w:linePitch="272"/>
        </w:sectPr>
      </w:pPr>
    </w:p>
    <w:p w14:paraId="21527FF8" w14:textId="77777777" w:rsidR="00307CAD" w:rsidRPr="00105574" w:rsidRDefault="00307CAD" w:rsidP="005C57C9">
      <w:pPr>
        <w:spacing w:line="14" w:lineRule="exact"/>
        <w:rPr>
          <w:noProof/>
        </w:rPr>
      </w:pPr>
    </w:p>
    <w:tbl>
      <w:tblPr>
        <w:tblW w:w="0" w:type="auto"/>
        <w:tblLayout w:type="fixed"/>
        <w:tblCellMar>
          <w:left w:w="72" w:type="dxa"/>
          <w:right w:w="72" w:type="dxa"/>
        </w:tblCellMar>
        <w:tblLook w:val="04A0" w:firstRow="1" w:lastRow="0" w:firstColumn="1" w:lastColumn="0" w:noHBand="0" w:noVBand="1"/>
      </w:tblPr>
      <w:tblGrid>
        <w:gridCol w:w="10570"/>
      </w:tblGrid>
      <w:tr w:rsidR="00307CAD" w:rsidRPr="00105574" w14:paraId="37D2B8FA" w14:textId="77777777" w:rsidTr="005C57C9">
        <w:trPr>
          <w:cantSplit/>
        </w:trPr>
        <w:tc>
          <w:tcPr>
            <w:tcW w:w="10570" w:type="dxa"/>
            <w:shd w:val="clear" w:color="auto" w:fill="auto"/>
          </w:tcPr>
          <w:p w14:paraId="75040F7A" w14:textId="77777777" w:rsidR="00307CAD" w:rsidRPr="00105574" w:rsidRDefault="00307CAD" w:rsidP="005C57C9">
            <w:pPr>
              <w:keepNext/>
              <w:spacing w:before="40" w:line="200" w:lineRule="exact"/>
              <w:ind w:left="144"/>
              <w:rPr>
                <w:b/>
                <w:bCs/>
                <w:noProof/>
                <w:sz w:val="17"/>
                <w:szCs w:val="17"/>
              </w:rPr>
            </w:pPr>
            <w:r w:rsidRPr="00105574">
              <w:rPr>
                <w:b/>
                <w:bCs/>
                <w:noProof/>
                <w:sz w:val="17"/>
                <w:szCs w:val="17"/>
              </w:rPr>
              <w:t>INCLUDES ALL BIG BEND™</w:t>
            </w:r>
            <w:r w:rsidRPr="00105574">
              <w:rPr>
                <w:noProof/>
                <w:sz w:val="17"/>
              </w:rPr>
              <w:t xml:space="preserve"> </w:t>
            </w:r>
            <w:r w:rsidRPr="00105574">
              <w:rPr>
                <w:b/>
                <w:bCs/>
                <w:noProof/>
                <w:sz w:val="17"/>
                <w:szCs w:val="17"/>
              </w:rPr>
              <w:t>STANDARD EQUIPMENT PLUS:</w:t>
            </w:r>
          </w:p>
        </w:tc>
      </w:tr>
    </w:tbl>
    <w:p w14:paraId="2A0F19D3" w14:textId="77777777" w:rsidR="00307CAD" w:rsidRPr="00105574" w:rsidRDefault="00307CAD" w:rsidP="005C57C9">
      <w:pPr>
        <w:keepNext/>
        <w:spacing w:before="120" w:after="40" w:line="200" w:lineRule="exact"/>
        <w:ind w:left="144"/>
        <w:rPr>
          <w:b/>
          <w:bCs/>
          <w:noProof/>
          <w:sz w:val="19"/>
          <w:szCs w:val="17"/>
        </w:rPr>
        <w:sectPr w:rsidR="00307CAD" w:rsidRPr="00105574" w:rsidSect="00307CAD">
          <w:headerReference w:type="default" r:id="rId31"/>
          <w:footerReference w:type="default" r:id="rId32"/>
          <w:footnotePr>
            <w:numRestart w:val="eachSect"/>
          </w:footnotePr>
          <w:endnotePr>
            <w:numFmt w:val="decimal"/>
          </w:endnotePr>
          <w:pgSz w:w="12240" w:h="15840"/>
          <w:pgMar w:top="720" w:right="907" w:bottom="720" w:left="907" w:header="432" w:footer="432" w:gutter="0"/>
          <w:pgNumType w:start="12"/>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5615836" w14:textId="77777777" w:rsidTr="005C57C9">
        <w:trPr>
          <w:cantSplit/>
        </w:trPr>
        <w:tc>
          <w:tcPr>
            <w:tcW w:w="5141" w:type="dxa"/>
            <w:shd w:val="clear" w:color="auto" w:fill="auto"/>
          </w:tcPr>
          <w:p w14:paraId="205E86AD"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pict w14:anchorId="1940194F">
                <v:line id="_x0000_s2062" style="position:absolute;left:0;text-align:left;z-index:251659264" from="260pt,2.75pt" to="260pt,660pt"/>
              </w:pict>
            </w:r>
            <w:r w:rsidRPr="00105574">
              <w:rPr>
                <w:b/>
                <w:bCs/>
                <w:noProof/>
                <w:sz w:val="19"/>
                <w:szCs w:val="17"/>
              </w:rPr>
              <w:pict w14:anchorId="4B17B607">
                <v:rect id="_x0000_s2061" style="position:absolute;left:0;text-align:left;margin-left:-.35pt;margin-top:1.75pt;width:528.45pt;height:658pt;z-index:-251658240;mso-position-horizontal-relative:page;mso-position-vertical-relative:page" filled="f">
                  <w10:wrap anchorx="page" anchory="page"/>
                </v:rect>
              </w:pict>
            </w:r>
            <w:r w:rsidRPr="00105574">
              <w:rPr>
                <w:b/>
                <w:bCs/>
                <w:noProof/>
                <w:sz w:val="19"/>
                <w:szCs w:val="17"/>
              </w:rPr>
              <w:t>EXTERIOR</w:t>
            </w:r>
          </w:p>
        </w:tc>
      </w:tr>
      <w:tr w:rsidR="00307CAD" w:rsidRPr="00105574" w14:paraId="3149EC9C" w14:textId="77777777" w:rsidTr="005C57C9">
        <w:trPr>
          <w:cantSplit/>
        </w:trPr>
        <w:tc>
          <w:tcPr>
            <w:tcW w:w="5141" w:type="dxa"/>
            <w:shd w:val="clear" w:color="auto" w:fill="auto"/>
          </w:tcPr>
          <w:p w14:paraId="628206C0"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Door Handles – Body Color </w:t>
            </w:r>
            <w:r w:rsidRPr="00105574">
              <w:rPr>
                <w:rStyle w:val="Wers"/>
                <w:vanish w:val="0"/>
                <w:rPrChange w:id="334" w:author="Sai Raj Deep Thikkisetty" w:date="2024-07-01T14:47:00Z">
                  <w:rPr>
                    <w:rStyle w:val="Wers"/>
                  </w:rPr>
                </w:rPrChange>
              </w:rPr>
              <w:t>CAAAC</w:t>
            </w:r>
          </w:p>
        </w:tc>
      </w:tr>
      <w:tr w:rsidR="00307CAD" w:rsidRPr="00105574" w14:paraId="3217B22B" w14:textId="77777777" w:rsidTr="005C57C9">
        <w:trPr>
          <w:cantSplit/>
        </w:trPr>
        <w:tc>
          <w:tcPr>
            <w:tcW w:w="5141" w:type="dxa"/>
            <w:shd w:val="clear" w:color="auto" w:fill="auto"/>
          </w:tcPr>
          <w:p w14:paraId="7C06F5FC"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Grille – Black-Painted </w:t>
            </w:r>
            <w:r w:rsidRPr="00105574">
              <w:rPr>
                <w:rStyle w:val="Wers"/>
                <w:vanish w:val="0"/>
                <w:rPrChange w:id="335" w:author="Sai Raj Deep Thikkisetty" w:date="2024-07-01T14:47:00Z">
                  <w:rPr>
                    <w:rStyle w:val="Wers"/>
                  </w:rPr>
                </w:rPrChange>
              </w:rPr>
              <w:t>B2LBD/AD7AC</w:t>
            </w:r>
          </w:p>
        </w:tc>
      </w:tr>
      <w:tr w:rsidR="00307CAD" w:rsidRPr="00105574" w14:paraId="6DCC129C" w14:textId="77777777" w:rsidTr="005C57C9">
        <w:trPr>
          <w:cantSplit/>
        </w:trPr>
        <w:tc>
          <w:tcPr>
            <w:tcW w:w="5141" w:type="dxa"/>
            <w:shd w:val="clear" w:color="auto" w:fill="auto"/>
          </w:tcPr>
          <w:p w14:paraId="521AEB92"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LED Fog Lamps </w:t>
            </w:r>
            <w:r w:rsidRPr="00105574">
              <w:rPr>
                <w:rStyle w:val="Wers"/>
                <w:vanish w:val="0"/>
                <w:rPrChange w:id="336" w:author="Sai Raj Deep Thikkisetty" w:date="2024-07-01T14:47:00Z">
                  <w:rPr>
                    <w:rStyle w:val="Wers"/>
                  </w:rPr>
                </w:rPrChange>
              </w:rPr>
              <w:t>JBKAK</w:t>
            </w:r>
          </w:p>
        </w:tc>
      </w:tr>
      <w:tr w:rsidR="00307CAD" w:rsidRPr="00105574" w14:paraId="0FED0133" w14:textId="77777777" w:rsidTr="005C57C9">
        <w:trPr>
          <w:cantSplit/>
        </w:trPr>
        <w:tc>
          <w:tcPr>
            <w:tcW w:w="5141" w:type="dxa"/>
            <w:shd w:val="clear" w:color="auto" w:fill="auto"/>
          </w:tcPr>
          <w:p w14:paraId="48F2CAF4" w14:textId="77777777" w:rsidR="00307CAD" w:rsidRPr="00105574" w:rsidRDefault="00307CAD" w:rsidP="005C57C9">
            <w:pPr>
              <w:tabs>
                <w:tab w:val="left" w:pos="360"/>
              </w:tabs>
              <w:spacing w:line="200" w:lineRule="exact"/>
              <w:ind w:left="360" w:hanging="216"/>
              <w:rPr>
                <w:noProof/>
              </w:rPr>
            </w:pPr>
            <w:r w:rsidRPr="00105574">
              <w:rPr>
                <w:rFonts w:cs="Arial"/>
                <w:noProof/>
                <w:sz w:val="17"/>
              </w:rPr>
              <w:t>●</w:t>
            </w:r>
            <w:r w:rsidRPr="00105574">
              <w:rPr>
                <w:rFonts w:cs="Arial"/>
                <w:noProof/>
                <w:sz w:val="17"/>
              </w:rPr>
              <w:tab/>
            </w:r>
            <w:r w:rsidRPr="00105574">
              <w:rPr>
                <w:bCs/>
                <w:noProof/>
                <w:sz w:val="17"/>
                <w:szCs w:val="17"/>
              </w:rPr>
              <w:t xml:space="preserve">Painted Shadow Black Roof </w:t>
            </w:r>
            <w:r w:rsidRPr="00105574">
              <w:rPr>
                <w:rStyle w:val="Wers"/>
                <w:vanish w:val="0"/>
                <w:rPrChange w:id="337" w:author="Sai Raj Deep Thikkisetty" w:date="2024-07-01T14:47:00Z">
                  <w:rPr>
                    <w:rStyle w:val="Wers"/>
                  </w:rPr>
                </w:rPrChange>
              </w:rPr>
              <w:t>CJDAS</w:t>
            </w:r>
          </w:p>
          <w:p w14:paraId="2560DC37" w14:textId="77777777" w:rsidR="00307CAD" w:rsidRPr="00105574" w:rsidRDefault="00307CAD" w:rsidP="005C57C9">
            <w:pPr>
              <w:tabs>
                <w:tab w:val="left" w:pos="360"/>
              </w:tabs>
              <w:spacing w:line="176" w:lineRule="exact"/>
              <w:ind w:left="979" w:hanging="469"/>
              <w:rPr>
                <w:noProof/>
                <w:sz w:val="15"/>
                <w:szCs w:val="17"/>
                <w:shd w:val="clear" w:color="auto" w:fill="FF9900"/>
              </w:rPr>
            </w:pPr>
            <w:r w:rsidRPr="00105574">
              <w:rPr>
                <w:b/>
                <w:noProof/>
                <w:sz w:val="15"/>
                <w:szCs w:val="17"/>
              </w:rPr>
              <w:t>Note:</w:t>
            </w:r>
            <w:r w:rsidRPr="00105574">
              <w:rPr>
                <w:b/>
                <w:noProof/>
                <w:sz w:val="15"/>
                <w:szCs w:val="17"/>
              </w:rPr>
              <w:tab/>
            </w:r>
            <w:r w:rsidRPr="00105574">
              <w:rPr>
                <w:bCs/>
                <w:noProof/>
                <w:sz w:val="15"/>
                <w:szCs w:val="17"/>
              </w:rPr>
              <w:t xml:space="preserve">Not available with Shadow Black (G1) </w:t>
            </w:r>
            <w:r w:rsidRPr="00105574">
              <w:rPr>
                <w:rStyle w:val="Wers"/>
                <w:vanish w:val="0"/>
                <w:sz w:val="15"/>
                <w:rPrChange w:id="338" w:author="Sai Raj Deep Thikkisetty" w:date="2024-07-01T14:47:00Z">
                  <w:rPr>
                    <w:rStyle w:val="Wers"/>
                    <w:sz w:val="15"/>
                  </w:rPr>
                </w:rPrChange>
              </w:rPr>
              <w:t>PNZAT</w:t>
            </w:r>
          </w:p>
        </w:tc>
      </w:tr>
      <w:tr w:rsidR="00307CAD" w:rsidRPr="00105574" w14:paraId="32CC1C96" w14:textId="77777777" w:rsidTr="005C57C9">
        <w:trPr>
          <w:cantSplit/>
        </w:trPr>
        <w:tc>
          <w:tcPr>
            <w:tcW w:w="5141" w:type="dxa"/>
            <w:shd w:val="clear" w:color="auto" w:fill="auto"/>
          </w:tcPr>
          <w:p w14:paraId="1253C57E"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Tire – 225/60R18 All-Season (A/S) BSW </w:t>
            </w:r>
            <w:r w:rsidRPr="00105574">
              <w:rPr>
                <w:rStyle w:val="Wers"/>
                <w:vanish w:val="0"/>
                <w:rPrChange w:id="339" w:author="Sai Raj Deep Thikkisetty" w:date="2024-07-01T14:47:00Z">
                  <w:rPr>
                    <w:rStyle w:val="Wers"/>
                  </w:rPr>
                </w:rPrChange>
              </w:rPr>
              <w:t>D3HEZ</w:t>
            </w:r>
          </w:p>
        </w:tc>
      </w:tr>
      <w:tr w:rsidR="00307CAD" w:rsidRPr="00105574" w14:paraId="28A0793B" w14:textId="77777777" w:rsidTr="005C57C9">
        <w:trPr>
          <w:cantSplit/>
        </w:trPr>
        <w:tc>
          <w:tcPr>
            <w:tcW w:w="5141" w:type="dxa"/>
            <w:shd w:val="clear" w:color="auto" w:fill="auto"/>
          </w:tcPr>
          <w:p w14:paraId="5B71679B"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Unique Roof-Rack Side Rails – Black </w:t>
            </w:r>
            <w:r w:rsidRPr="00105574">
              <w:rPr>
                <w:rStyle w:val="Wers"/>
                <w:vanish w:val="0"/>
                <w:rPrChange w:id="340" w:author="Sai Raj Deep Thikkisetty" w:date="2024-07-01T14:47:00Z">
                  <w:rPr>
                    <w:rStyle w:val="Wers"/>
                  </w:rPr>
                </w:rPrChange>
              </w:rPr>
              <w:t>BLYAZ</w:t>
            </w:r>
          </w:p>
        </w:tc>
      </w:tr>
      <w:tr w:rsidR="00307CAD" w:rsidRPr="00105574" w14:paraId="4D56C259" w14:textId="77777777" w:rsidTr="005C57C9">
        <w:trPr>
          <w:cantSplit/>
        </w:trPr>
        <w:tc>
          <w:tcPr>
            <w:tcW w:w="5141" w:type="dxa"/>
            <w:shd w:val="clear" w:color="auto" w:fill="auto"/>
          </w:tcPr>
          <w:p w14:paraId="2F5790B2"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Wheels – 18” Machined-Face Aluminum Ebony Black-Painted </w:t>
            </w:r>
            <w:r w:rsidRPr="00105574">
              <w:rPr>
                <w:rStyle w:val="Wers"/>
                <w:vanish w:val="0"/>
                <w:rPrChange w:id="341" w:author="Sai Raj Deep Thikkisetty" w:date="2024-07-01T14:47:00Z">
                  <w:rPr>
                    <w:rStyle w:val="Wers"/>
                  </w:rPr>
                </w:rPrChange>
              </w:rPr>
              <w:t>D2UA8/D5ACG/DAWAB</w:t>
            </w:r>
          </w:p>
        </w:tc>
      </w:tr>
    </w:tbl>
    <w:p w14:paraId="146AA754"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1196ED94" w14:textId="77777777" w:rsidTr="005C57C9">
        <w:trPr>
          <w:cantSplit/>
        </w:trPr>
        <w:tc>
          <w:tcPr>
            <w:tcW w:w="5141" w:type="dxa"/>
            <w:shd w:val="clear" w:color="auto" w:fill="auto"/>
          </w:tcPr>
          <w:p w14:paraId="5AA1F092"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t>INTERIOR/COMFORT</w:t>
            </w:r>
          </w:p>
        </w:tc>
      </w:tr>
      <w:tr w:rsidR="00307CAD" w:rsidRPr="00105574" w14:paraId="3580F899" w14:textId="77777777" w:rsidTr="005C57C9">
        <w:trPr>
          <w:cantSplit/>
        </w:trPr>
        <w:tc>
          <w:tcPr>
            <w:tcW w:w="5141" w:type="dxa"/>
            <w:shd w:val="clear" w:color="auto" w:fill="auto"/>
          </w:tcPr>
          <w:p w14:paraId="662506C1"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Dual-Zone Electronic Automatic Temperature Control (DEATC) </w:t>
            </w:r>
            <w:r w:rsidRPr="00105574">
              <w:rPr>
                <w:rStyle w:val="Wers"/>
                <w:vanish w:val="0"/>
                <w:rPrChange w:id="342" w:author="Sai Raj Deep Thikkisetty" w:date="2024-07-01T14:47:00Z">
                  <w:rPr>
                    <w:rStyle w:val="Wers"/>
                  </w:rPr>
                </w:rPrChange>
              </w:rPr>
              <w:t>AC-G/GICAB</w:t>
            </w:r>
          </w:p>
        </w:tc>
      </w:tr>
      <w:tr w:rsidR="00307CAD" w:rsidRPr="00105574" w14:paraId="0848E0AD" w14:textId="77777777" w:rsidTr="005C57C9">
        <w:trPr>
          <w:cantSplit/>
        </w:trPr>
        <w:tc>
          <w:tcPr>
            <w:tcW w:w="5141" w:type="dxa"/>
            <w:shd w:val="clear" w:color="auto" w:fill="auto"/>
          </w:tcPr>
          <w:p w14:paraId="2FCDE14C"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Floor Mats – Front and Rear Carpeted </w:t>
            </w:r>
            <w:r w:rsidRPr="00105574">
              <w:rPr>
                <w:rStyle w:val="Wers"/>
                <w:vanish w:val="0"/>
                <w:rPrChange w:id="343" w:author="Sai Raj Deep Thikkisetty" w:date="2024-07-01T14:47:00Z">
                  <w:rPr>
                    <w:rStyle w:val="Wers"/>
                  </w:rPr>
                </w:rPrChange>
              </w:rPr>
              <w:t>BBHAB/BBIAB</w:t>
            </w:r>
          </w:p>
        </w:tc>
      </w:tr>
      <w:tr w:rsidR="00307CAD" w:rsidRPr="00105574" w14:paraId="2436CDC8" w14:textId="77777777" w:rsidTr="005C57C9">
        <w:trPr>
          <w:cantSplit/>
        </w:trPr>
        <w:tc>
          <w:tcPr>
            <w:tcW w:w="5141" w:type="dxa"/>
            <w:shd w:val="clear" w:color="auto" w:fill="auto"/>
          </w:tcPr>
          <w:p w14:paraId="6EE00BEF"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Seats</w:t>
            </w:r>
          </w:p>
        </w:tc>
      </w:tr>
      <w:tr w:rsidR="00307CAD" w:rsidRPr="00105574" w14:paraId="286E8486" w14:textId="77777777" w:rsidTr="005C57C9">
        <w:trPr>
          <w:cantSplit/>
        </w:trPr>
        <w:tc>
          <w:tcPr>
            <w:tcW w:w="5141" w:type="dxa"/>
            <w:shd w:val="clear" w:color="auto" w:fill="auto"/>
          </w:tcPr>
          <w:p w14:paraId="6581322B"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Sport Contour Buckets </w:t>
            </w:r>
            <w:r w:rsidRPr="00105574">
              <w:rPr>
                <w:rStyle w:val="Wers"/>
                <w:vanish w:val="0"/>
                <w:rPrChange w:id="344" w:author="Sai Raj Deep Thikkisetty" w:date="2024-07-01T14:47:00Z">
                  <w:rPr>
                    <w:rStyle w:val="Wers"/>
                  </w:rPr>
                </w:rPrChange>
              </w:rPr>
              <w:t>FS—H</w:t>
            </w:r>
          </w:p>
        </w:tc>
      </w:tr>
      <w:tr w:rsidR="00307CAD" w:rsidRPr="00105574" w14:paraId="279A088C" w14:textId="77777777" w:rsidTr="005C57C9">
        <w:trPr>
          <w:cantSplit/>
        </w:trPr>
        <w:tc>
          <w:tcPr>
            <w:tcW w:w="5141" w:type="dxa"/>
            <w:shd w:val="clear" w:color="auto" w:fill="auto"/>
          </w:tcPr>
          <w:p w14:paraId="32DEC78C"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Premium-Trimmed</w:t>
            </w:r>
            <w:r w:rsidRPr="00105574">
              <w:rPr>
                <w:rStyle w:val="Wers"/>
                <w:vanish w:val="0"/>
                <w:rPrChange w:id="345" w:author="Sai Raj Deep Thikkisetty" w:date="2024-07-01T14:47:00Z">
                  <w:rPr>
                    <w:rStyle w:val="Wers"/>
                  </w:rPr>
                </w:rPrChange>
              </w:rPr>
              <w:t>11L00</w:t>
            </w:r>
          </w:p>
        </w:tc>
      </w:tr>
      <w:tr w:rsidR="00307CAD" w:rsidRPr="00105574" w14:paraId="41CDC734" w14:textId="77777777" w:rsidTr="005C57C9">
        <w:trPr>
          <w:cantSplit/>
        </w:trPr>
        <w:tc>
          <w:tcPr>
            <w:tcW w:w="5141" w:type="dxa"/>
            <w:shd w:val="clear" w:color="auto" w:fill="auto"/>
          </w:tcPr>
          <w:p w14:paraId="5B46AFA9"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8-way Power Driver’s Seat (Fore/Aft, Up/Down, Recline, Lumbar) </w:t>
            </w:r>
            <w:r w:rsidRPr="00105574">
              <w:rPr>
                <w:rStyle w:val="Wers"/>
                <w:vanish w:val="0"/>
                <w:rPrChange w:id="346" w:author="Sai Raj Deep Thikkisetty" w:date="2024-07-01T14:47:00Z">
                  <w:rPr>
                    <w:rStyle w:val="Wers"/>
                  </w:rPr>
                </w:rPrChange>
              </w:rPr>
              <w:t>BYPAK/BVSAD/BWRAE</w:t>
            </w:r>
          </w:p>
        </w:tc>
      </w:tr>
      <w:tr w:rsidR="00307CAD" w:rsidRPr="00105574" w14:paraId="0FA53FD1" w14:textId="77777777" w:rsidTr="005C57C9">
        <w:trPr>
          <w:cantSplit/>
        </w:trPr>
        <w:tc>
          <w:tcPr>
            <w:tcW w:w="5141" w:type="dxa"/>
            <w:shd w:val="clear" w:color="auto" w:fill="auto"/>
          </w:tcPr>
          <w:p w14:paraId="0E5FE372"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6-way Power Passenger (Fore/Aft, Up/Down, Recline) </w:t>
            </w:r>
            <w:r w:rsidRPr="00105574">
              <w:rPr>
                <w:rStyle w:val="Wers"/>
                <w:vanish w:val="0"/>
                <w:rPrChange w:id="347" w:author="Sai Raj Deep Thikkisetty" w:date="2024-07-01T14:47:00Z">
                  <w:rPr>
                    <w:rStyle w:val="Wers"/>
                  </w:rPr>
                </w:rPrChange>
              </w:rPr>
              <w:t>BYQAC/BVTAD</w:t>
            </w:r>
          </w:p>
        </w:tc>
      </w:tr>
      <w:tr w:rsidR="00307CAD" w:rsidRPr="00105574" w14:paraId="4F94A100" w14:textId="77777777" w:rsidTr="005C57C9">
        <w:trPr>
          <w:cantSplit/>
        </w:trPr>
        <w:tc>
          <w:tcPr>
            <w:tcW w:w="5141" w:type="dxa"/>
            <w:shd w:val="clear" w:color="auto" w:fill="auto"/>
          </w:tcPr>
          <w:p w14:paraId="518DFFA1"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Heated Front Seats </w:t>
            </w:r>
            <w:r w:rsidRPr="00105574">
              <w:rPr>
                <w:rStyle w:val="Wers"/>
                <w:vanish w:val="0"/>
                <w:rPrChange w:id="348" w:author="Sai Raj Deep Thikkisetty" w:date="2024-07-01T14:47:00Z">
                  <w:rPr>
                    <w:rStyle w:val="Wers"/>
                  </w:rPr>
                </w:rPrChange>
              </w:rPr>
              <w:t>BY1AL/BY2AL</w:t>
            </w:r>
          </w:p>
        </w:tc>
      </w:tr>
      <w:tr w:rsidR="00307CAD" w:rsidRPr="00105574" w14:paraId="2AD15C79" w14:textId="77777777" w:rsidTr="005C57C9">
        <w:trPr>
          <w:cantSplit/>
        </w:trPr>
        <w:tc>
          <w:tcPr>
            <w:tcW w:w="5141" w:type="dxa"/>
            <w:shd w:val="clear" w:color="auto" w:fill="auto"/>
          </w:tcPr>
          <w:p w14:paraId="13F14ADA" w14:textId="77777777" w:rsidR="00307CAD" w:rsidRPr="00105574" w:rsidRDefault="00307CAD" w:rsidP="005C57C9">
            <w:pPr>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Memory Driver’s Seat </w:t>
            </w:r>
            <w:r w:rsidRPr="00105574">
              <w:rPr>
                <w:rStyle w:val="Wers"/>
                <w:vanish w:val="0"/>
                <w:rPrChange w:id="349" w:author="Sai Raj Deep Thikkisetty" w:date="2024-07-01T14:47:00Z">
                  <w:rPr>
                    <w:rStyle w:val="Wers"/>
                  </w:rPr>
                </w:rPrChange>
              </w:rPr>
              <w:t>ACYAB</w:t>
            </w:r>
          </w:p>
        </w:tc>
      </w:tr>
      <w:tr w:rsidR="00307CAD" w:rsidRPr="00105574" w14:paraId="5D3EC55B" w14:textId="77777777" w:rsidTr="005C57C9">
        <w:trPr>
          <w:cantSplit/>
        </w:trPr>
        <w:tc>
          <w:tcPr>
            <w:tcW w:w="5141" w:type="dxa"/>
            <w:shd w:val="clear" w:color="auto" w:fill="auto"/>
          </w:tcPr>
          <w:p w14:paraId="3CD5482D"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Steering Wheel – Heated and Premium Wrapped </w:t>
            </w:r>
            <w:r w:rsidRPr="00105574">
              <w:rPr>
                <w:rStyle w:val="Wers"/>
                <w:vanish w:val="0"/>
                <w:rPrChange w:id="350" w:author="Sai Raj Deep Thikkisetty" w:date="2024-07-01T14:47:00Z">
                  <w:rPr>
                    <w:rStyle w:val="Wers"/>
                  </w:rPr>
                </w:rPrChange>
              </w:rPr>
              <w:t>GTBAB/GTAAE</w:t>
            </w:r>
          </w:p>
        </w:tc>
      </w:tr>
      <w:tr w:rsidR="00307CAD" w:rsidRPr="00105574" w14:paraId="6CC76D04" w14:textId="77777777" w:rsidTr="005C57C9">
        <w:trPr>
          <w:cantSplit/>
        </w:trPr>
        <w:tc>
          <w:tcPr>
            <w:tcW w:w="5141" w:type="dxa"/>
            <w:shd w:val="clear" w:color="auto" w:fill="auto"/>
          </w:tcPr>
          <w:p w14:paraId="4C261A2F"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Windows, Power – Front and Rear. Front Row One-Touch-Up/Down Feature (door mounted controls) </w:t>
            </w:r>
            <w:r w:rsidRPr="00105574">
              <w:rPr>
                <w:rStyle w:val="Wers"/>
                <w:vanish w:val="0"/>
                <w:rPrChange w:id="351" w:author="Sai Raj Deep Thikkisetty" w:date="2024-07-01T14:47:00Z">
                  <w:rPr>
                    <w:rStyle w:val="Wers"/>
                  </w:rPr>
                </w:rPrChange>
              </w:rPr>
              <w:t>B2CAF/B2DAG</w:t>
            </w:r>
          </w:p>
        </w:tc>
      </w:tr>
    </w:tbl>
    <w:p w14:paraId="39AE1A87" w14:textId="77777777" w:rsidR="00307CAD" w:rsidRPr="00105574" w:rsidRDefault="00307CAD" w:rsidP="005C57C9">
      <w:pPr>
        <w:spacing w:line="20" w:lineRule="exact"/>
        <w:rPr>
          <w:noProof/>
          <w:sz w:val="8"/>
        </w:rPr>
      </w:pPr>
    </w:p>
    <w:p w14:paraId="673C926B" w14:textId="77777777" w:rsidR="00307CAD" w:rsidRPr="00105574" w:rsidRDefault="00307CAD" w:rsidP="005C57C9">
      <w:pPr>
        <w:spacing w:line="20" w:lineRule="exact"/>
        <w:rPr>
          <w:noProof/>
          <w:sz w:val="8"/>
        </w:rPr>
      </w:pPr>
      <w:r w:rsidRPr="00105574">
        <w:rPr>
          <w:noProof/>
          <w:sz w:val="8"/>
        </w:rPr>
        <w:br w:type="column"/>
      </w: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76E9017A" w14:textId="77777777" w:rsidTr="005C57C9">
        <w:trPr>
          <w:cantSplit/>
        </w:trPr>
        <w:tc>
          <w:tcPr>
            <w:tcW w:w="5141" w:type="dxa"/>
            <w:shd w:val="clear" w:color="auto" w:fill="auto"/>
          </w:tcPr>
          <w:p w14:paraId="19CA09DC"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t>SAFETY/SECURITY</w:t>
            </w:r>
          </w:p>
        </w:tc>
      </w:tr>
      <w:tr w:rsidR="00307CAD" w:rsidRPr="00105574" w14:paraId="3D04EA2E" w14:textId="77777777" w:rsidTr="005C57C9">
        <w:trPr>
          <w:cantSplit/>
        </w:trPr>
        <w:tc>
          <w:tcPr>
            <w:tcW w:w="5141" w:type="dxa"/>
            <w:shd w:val="clear" w:color="auto" w:fill="auto"/>
          </w:tcPr>
          <w:p w14:paraId="63EAAD3D"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Auto-Dimming Rearview Mirror </w:t>
            </w:r>
            <w:r w:rsidRPr="00105574">
              <w:rPr>
                <w:rStyle w:val="Wers"/>
                <w:vanish w:val="0"/>
                <w:rPrChange w:id="352" w:author="Sai Raj Deep Thikkisetty" w:date="2024-07-01T14:47:00Z">
                  <w:rPr>
                    <w:rStyle w:val="Wers"/>
                  </w:rPr>
                </w:rPrChange>
              </w:rPr>
              <w:t>BSBAF</w:t>
            </w:r>
          </w:p>
        </w:tc>
      </w:tr>
      <w:tr w:rsidR="00307CAD" w:rsidRPr="00105574" w14:paraId="00C63FE3" w14:textId="77777777" w:rsidTr="005C57C9">
        <w:trPr>
          <w:cantSplit/>
        </w:trPr>
        <w:tc>
          <w:tcPr>
            <w:tcW w:w="5141" w:type="dxa"/>
            <w:shd w:val="clear" w:color="auto" w:fill="auto"/>
          </w:tcPr>
          <w:p w14:paraId="0098CB92"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Mirrors, Sideview – Power and Heated Glass, Manual Fold with Memory </w:t>
            </w:r>
            <w:r w:rsidRPr="00105574">
              <w:rPr>
                <w:rStyle w:val="Wers"/>
                <w:vanish w:val="0"/>
                <w:rPrChange w:id="353" w:author="Sai Raj Deep Thikkisetty" w:date="2024-07-01T14:47:00Z">
                  <w:rPr>
                    <w:rStyle w:val="Wers"/>
                  </w:rPr>
                </w:rPrChange>
              </w:rPr>
              <w:t>BSHAW</w:t>
            </w:r>
          </w:p>
        </w:tc>
      </w:tr>
      <w:tr w:rsidR="00307CAD" w:rsidRPr="00105574" w14:paraId="64A03FA8" w14:textId="77777777" w:rsidTr="005C57C9">
        <w:trPr>
          <w:cantSplit/>
        </w:trPr>
        <w:tc>
          <w:tcPr>
            <w:tcW w:w="5141" w:type="dxa"/>
            <w:shd w:val="clear" w:color="auto" w:fill="auto"/>
          </w:tcPr>
          <w:p w14:paraId="508DA282"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LED Headlamps with LED Signature Lighting </w:t>
            </w:r>
            <w:r w:rsidRPr="00105574">
              <w:rPr>
                <w:rStyle w:val="Wers"/>
                <w:vanish w:val="0"/>
                <w:rPrChange w:id="354" w:author="Sai Raj Deep Thikkisetty" w:date="2024-07-01T14:47:00Z">
                  <w:rPr>
                    <w:rStyle w:val="Wers"/>
                  </w:rPr>
                </w:rPrChange>
              </w:rPr>
              <w:t>JBBA7</w:t>
            </w:r>
          </w:p>
        </w:tc>
      </w:tr>
    </w:tbl>
    <w:p w14:paraId="72B70D3C"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1C500C82" w14:textId="77777777" w:rsidTr="005C57C9">
        <w:trPr>
          <w:cantSplit/>
        </w:trPr>
        <w:tc>
          <w:tcPr>
            <w:tcW w:w="5141" w:type="dxa"/>
            <w:shd w:val="clear" w:color="auto" w:fill="auto"/>
          </w:tcPr>
          <w:p w14:paraId="7383A4A4"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t>FORD CO-PILOT360™ TECHNOLOGY</w:t>
            </w:r>
          </w:p>
        </w:tc>
      </w:tr>
      <w:tr w:rsidR="00307CAD" w:rsidRPr="00105574" w14:paraId="083EC094" w14:textId="77777777" w:rsidTr="005C57C9">
        <w:trPr>
          <w:cantSplit/>
        </w:trPr>
        <w:tc>
          <w:tcPr>
            <w:tcW w:w="5141" w:type="dxa"/>
            <w:shd w:val="clear" w:color="auto" w:fill="auto"/>
          </w:tcPr>
          <w:p w14:paraId="45FCA47A"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Rain-Sensing Wipers (Front Only) </w:t>
            </w:r>
            <w:r w:rsidRPr="00105574">
              <w:rPr>
                <w:rStyle w:val="Wers"/>
                <w:vanish w:val="0"/>
                <w:rPrChange w:id="355" w:author="Sai Raj Deep Thikkisetty" w:date="2024-07-01T14:47:00Z">
                  <w:rPr>
                    <w:rStyle w:val="Wers"/>
                  </w:rPr>
                </w:rPrChange>
              </w:rPr>
              <w:t>CFFAN</w:t>
            </w:r>
          </w:p>
        </w:tc>
      </w:tr>
      <w:tr w:rsidR="00307CAD" w:rsidRPr="00105574" w14:paraId="316056DE" w14:textId="77777777" w:rsidTr="005C57C9">
        <w:trPr>
          <w:cantSplit/>
        </w:trPr>
        <w:tc>
          <w:tcPr>
            <w:tcW w:w="5141" w:type="dxa"/>
            <w:shd w:val="clear" w:color="auto" w:fill="auto"/>
          </w:tcPr>
          <w:p w14:paraId="6A6EA296"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Remote Start System – Key Fob activated </w:t>
            </w:r>
            <w:r w:rsidRPr="00105574">
              <w:rPr>
                <w:rStyle w:val="Wers"/>
                <w:vanish w:val="0"/>
                <w:rPrChange w:id="356" w:author="Sai Raj Deep Thikkisetty" w:date="2024-07-01T14:47:00Z">
                  <w:rPr>
                    <w:rStyle w:val="Wers"/>
                  </w:rPr>
                </w:rPrChange>
              </w:rPr>
              <w:t>DEEAB</w:t>
            </w:r>
          </w:p>
        </w:tc>
      </w:tr>
    </w:tbl>
    <w:p w14:paraId="57F15E96"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159508F6" w14:textId="77777777" w:rsidTr="005C57C9">
        <w:trPr>
          <w:cantSplit/>
        </w:trPr>
        <w:tc>
          <w:tcPr>
            <w:tcW w:w="5141" w:type="dxa"/>
            <w:shd w:val="clear" w:color="auto" w:fill="auto"/>
          </w:tcPr>
          <w:p w14:paraId="61C67576" w14:textId="77777777" w:rsidR="00307CAD" w:rsidRPr="00105574" w:rsidRDefault="00307CAD" w:rsidP="005C57C9">
            <w:pPr>
              <w:keepNext/>
              <w:spacing w:before="120" w:after="40" w:line="200" w:lineRule="exact"/>
              <w:ind w:left="144"/>
              <w:rPr>
                <w:b/>
                <w:noProof/>
                <w:sz w:val="19"/>
              </w:rPr>
            </w:pPr>
            <w:r w:rsidRPr="00105574">
              <w:rPr>
                <w:b/>
                <w:noProof/>
                <w:sz w:val="19"/>
              </w:rPr>
              <w:t>FUNCTIONAL</w:t>
            </w:r>
          </w:p>
        </w:tc>
      </w:tr>
      <w:tr w:rsidR="00307CAD" w:rsidRPr="00105574" w14:paraId="484EAA15" w14:textId="77777777" w:rsidTr="005C57C9">
        <w:trPr>
          <w:cantSplit/>
        </w:trPr>
        <w:tc>
          <w:tcPr>
            <w:tcW w:w="5141" w:type="dxa"/>
            <w:shd w:val="clear" w:color="auto" w:fill="auto"/>
          </w:tcPr>
          <w:p w14:paraId="118577B9"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szCs w:val="17"/>
              </w:rPr>
              <w:t>Memory Driver’s Seat and Sideview Mirror</w:t>
            </w:r>
            <w:r w:rsidRPr="00105574">
              <w:rPr>
                <w:rStyle w:val="FootnoteReference"/>
                <w:noProof/>
                <w:szCs w:val="16"/>
              </w:rPr>
              <w:t xml:space="preserve"> </w:t>
            </w:r>
            <w:r w:rsidRPr="00105574">
              <w:rPr>
                <w:rStyle w:val="Wers"/>
                <w:vanish w:val="0"/>
                <w:szCs w:val="16"/>
                <w:rPrChange w:id="357" w:author="Sai Raj Deep Thikkisetty" w:date="2024-07-01T14:47:00Z">
                  <w:rPr>
                    <w:rStyle w:val="Wers"/>
                    <w:szCs w:val="16"/>
                  </w:rPr>
                </w:rPrChange>
              </w:rPr>
              <w:t>ACYAB</w:t>
            </w:r>
          </w:p>
        </w:tc>
      </w:tr>
      <w:tr w:rsidR="00307CAD" w:rsidRPr="00105574" w14:paraId="7CC0A4C6" w14:textId="77777777" w:rsidTr="005C57C9">
        <w:trPr>
          <w:cantSplit/>
        </w:trPr>
        <w:tc>
          <w:tcPr>
            <w:tcW w:w="5141" w:type="dxa"/>
            <w:shd w:val="clear" w:color="auto" w:fill="auto"/>
          </w:tcPr>
          <w:p w14:paraId="0CDFB21C"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Universal Garage Door Opener (UGDO) </w:t>
            </w:r>
            <w:r w:rsidRPr="00105574">
              <w:rPr>
                <w:rStyle w:val="Wers"/>
                <w:vanish w:val="0"/>
                <w:rPrChange w:id="358" w:author="Sai Raj Deep Thikkisetty" w:date="2024-07-01T14:47:00Z">
                  <w:rPr>
                    <w:rStyle w:val="Wers"/>
                  </w:rPr>
                </w:rPrChange>
              </w:rPr>
              <w:t>IGDAC</w:t>
            </w:r>
          </w:p>
        </w:tc>
      </w:tr>
    </w:tbl>
    <w:p w14:paraId="057E4083" w14:textId="77777777" w:rsidR="00307CAD" w:rsidRPr="00105574" w:rsidRDefault="00307CAD" w:rsidP="005C57C9">
      <w:pPr>
        <w:spacing w:line="14" w:lineRule="exact"/>
        <w:rPr>
          <w:rFonts w:cs="Arial"/>
          <w:b/>
          <w:noProof/>
          <w:sz w:val="15"/>
        </w:rPr>
      </w:pPr>
    </w:p>
    <w:p w14:paraId="577D8960" w14:textId="77777777" w:rsidR="00307CAD" w:rsidRPr="00105574" w:rsidRDefault="00307CAD" w:rsidP="001512F6">
      <w:pPr>
        <w:spacing w:line="14" w:lineRule="exact"/>
        <w:rPr>
          <w:rFonts w:cs="Arial"/>
          <w:b/>
          <w:noProof/>
          <w:sz w:val="14"/>
        </w:rPr>
        <w:sectPr w:rsidR="00307CAD" w:rsidRPr="00105574" w:rsidSect="00307CAD">
          <w:type w:val="continuous"/>
          <w:pgSz w:w="12240" w:h="15840" w:code="1"/>
          <w:pgMar w:top="720" w:right="907" w:bottom="720" w:left="907" w:header="432" w:footer="432" w:gutter="0"/>
          <w:cols w:num="2" w:space="432"/>
          <w:docGrid w:linePitch="272"/>
        </w:sectPr>
      </w:pPr>
    </w:p>
    <w:p w14:paraId="060C1307" w14:textId="77777777" w:rsidR="00307CAD" w:rsidRPr="00105574" w:rsidRDefault="00307CAD" w:rsidP="005C57C9">
      <w:pPr>
        <w:pStyle w:val="RSHeadData8p9l"/>
        <w:spacing w:before="0" w:after="0" w:line="14" w:lineRule="exact"/>
        <w:ind w:left="0"/>
        <w:rPr>
          <w:noProof/>
        </w:rPr>
        <w:sectPr w:rsidR="00307CAD" w:rsidRPr="00105574" w:rsidSect="00307CAD">
          <w:headerReference w:type="default" r:id="rId33"/>
          <w:footerReference w:type="default" r:id="rId34"/>
          <w:pgSz w:w="12240" w:h="15840" w:code="1"/>
          <w:pgMar w:top="720" w:right="907" w:bottom="720" w:left="907" w:header="432" w:footer="432" w:gutter="0"/>
          <w:pgNumType w:start="13"/>
          <w:cols w:space="432"/>
          <w:docGrid w:linePitch="272"/>
        </w:sectPr>
      </w:pPr>
    </w:p>
    <w:tbl>
      <w:tblPr>
        <w:tblW w:w="1058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36" w:type="dxa"/>
          <w:right w:w="36" w:type="dxa"/>
        </w:tblCellMar>
        <w:tblLook w:val="04A0" w:firstRow="1" w:lastRow="0" w:firstColumn="1" w:lastColumn="0" w:noHBand="0" w:noVBand="1"/>
      </w:tblPr>
      <w:tblGrid>
        <w:gridCol w:w="7200"/>
        <w:gridCol w:w="864"/>
        <w:gridCol w:w="2520"/>
      </w:tblGrid>
      <w:tr w:rsidR="00307CAD" w:rsidRPr="00105574" w14:paraId="1A54AC57" w14:textId="77777777" w:rsidTr="005C57C9">
        <w:trPr>
          <w:cantSplit/>
          <w:jc w:val="center"/>
        </w:trPr>
        <w:tc>
          <w:tcPr>
            <w:tcW w:w="7200" w:type="dxa"/>
            <w:shd w:val="solid" w:color="auto" w:fill="auto"/>
            <w:vAlign w:val="center"/>
          </w:tcPr>
          <w:p w14:paraId="18429D48" w14:textId="77777777" w:rsidR="00307CAD" w:rsidRPr="00105574" w:rsidRDefault="00307CAD" w:rsidP="005C57C9">
            <w:pPr>
              <w:pStyle w:val="RSHeadData8p9l"/>
              <w:rPr>
                <w:noProof/>
              </w:rPr>
            </w:pPr>
            <w:r w:rsidRPr="00105574">
              <w:rPr>
                <w:noProof/>
              </w:rPr>
              <w:t>Series/Rate</w:t>
            </w:r>
          </w:p>
        </w:tc>
        <w:tc>
          <w:tcPr>
            <w:tcW w:w="864" w:type="dxa"/>
            <w:shd w:val="solid" w:color="auto" w:fill="auto"/>
            <w:vAlign w:val="center"/>
          </w:tcPr>
          <w:p w14:paraId="4E988D4D" w14:textId="77777777" w:rsidR="00307CAD" w:rsidRPr="00105574" w:rsidRDefault="00307CAD" w:rsidP="005C57C9">
            <w:pPr>
              <w:spacing w:before="32" w:after="32" w:line="180" w:lineRule="exact"/>
              <w:jc w:val="center"/>
              <w:rPr>
                <w:b/>
                <w:noProof/>
                <w:sz w:val="16"/>
              </w:rPr>
            </w:pPr>
            <w:r w:rsidRPr="00105574">
              <w:rPr>
                <w:b/>
                <w:noProof/>
                <w:sz w:val="16"/>
              </w:rPr>
              <w:t>Order Code</w:t>
            </w:r>
          </w:p>
        </w:tc>
        <w:tc>
          <w:tcPr>
            <w:tcW w:w="2520" w:type="dxa"/>
            <w:shd w:val="solid" w:color="auto" w:fill="auto"/>
            <w:vAlign w:val="center"/>
          </w:tcPr>
          <w:p w14:paraId="4D719B03" w14:textId="77777777" w:rsidR="00307CAD" w:rsidRPr="00105574" w:rsidRDefault="00307CAD" w:rsidP="005C57C9">
            <w:pPr>
              <w:spacing w:before="32" w:after="32" w:line="180" w:lineRule="exact"/>
              <w:jc w:val="center"/>
              <w:rPr>
                <w:b/>
                <w:noProof/>
                <w:sz w:val="16"/>
              </w:rPr>
            </w:pPr>
            <w:r w:rsidRPr="00105574">
              <w:rPr>
                <w:b/>
                <w:noProof/>
                <w:sz w:val="16"/>
              </w:rPr>
              <w:t>Outer Banks™</w:t>
            </w:r>
          </w:p>
        </w:tc>
      </w:tr>
      <w:tr w:rsidR="00307CAD" w:rsidRPr="00105574" w14:paraId="1A7C9BD1" w14:textId="77777777" w:rsidTr="005C57C9">
        <w:trPr>
          <w:cantSplit/>
          <w:jc w:val="center"/>
        </w:trPr>
        <w:tc>
          <w:tcPr>
            <w:tcW w:w="7200" w:type="dxa"/>
            <w:shd w:val="clear" w:color="auto" w:fill="auto"/>
            <w:vAlign w:val="center"/>
          </w:tcPr>
          <w:p w14:paraId="3D644ED0" w14:textId="77777777" w:rsidR="00307CAD" w:rsidRPr="00105574" w:rsidRDefault="00307CAD" w:rsidP="005C57C9">
            <w:pPr>
              <w:pStyle w:val="RSRowData8p9l"/>
              <w:rPr>
                <w:noProof/>
              </w:rPr>
            </w:pPr>
            <w:r w:rsidRPr="00105574">
              <w:rPr>
                <w:noProof/>
              </w:rPr>
              <w:t>Retail Series Mix (% of Total Vehicle)</w:t>
            </w:r>
          </w:p>
        </w:tc>
        <w:tc>
          <w:tcPr>
            <w:tcW w:w="864" w:type="dxa"/>
            <w:shd w:val="clear" w:color="auto" w:fill="auto"/>
            <w:vAlign w:val="center"/>
          </w:tcPr>
          <w:p w14:paraId="4C3046CC" w14:textId="77777777" w:rsidR="00307CAD" w:rsidRPr="00105574" w:rsidRDefault="00307CAD" w:rsidP="005C57C9">
            <w:pPr>
              <w:spacing w:line="180" w:lineRule="exact"/>
              <w:jc w:val="center"/>
              <w:rPr>
                <w:rFonts w:cs="Arial"/>
                <w:b/>
                <w:bCs/>
                <w:noProof/>
                <w:sz w:val="16"/>
              </w:rPr>
            </w:pPr>
          </w:p>
        </w:tc>
        <w:tc>
          <w:tcPr>
            <w:tcW w:w="2520" w:type="dxa"/>
            <w:shd w:val="clear" w:color="auto" w:fill="auto"/>
            <w:vAlign w:val="center"/>
          </w:tcPr>
          <w:p w14:paraId="7318D3A7" w14:textId="77777777" w:rsidR="00307CAD" w:rsidRPr="00105574" w:rsidRDefault="00307CAD" w:rsidP="005C57C9">
            <w:pPr>
              <w:spacing w:line="180" w:lineRule="exact"/>
              <w:jc w:val="center"/>
              <w:rPr>
                <w:noProof/>
                <w:sz w:val="16"/>
              </w:rPr>
            </w:pPr>
            <w:r w:rsidRPr="00105574">
              <w:rPr>
                <w:noProof/>
                <w:sz w:val="16"/>
              </w:rPr>
              <w:t>TBD%</w:t>
            </w:r>
          </w:p>
        </w:tc>
      </w:tr>
      <w:tr w:rsidR="00307CAD" w:rsidRPr="00105574" w14:paraId="46A0DB4F" w14:textId="77777777" w:rsidTr="005C57C9">
        <w:trPr>
          <w:cantSplit/>
          <w:jc w:val="center"/>
        </w:trPr>
        <w:tc>
          <w:tcPr>
            <w:tcW w:w="7200" w:type="dxa"/>
            <w:shd w:val="solid" w:color="auto" w:fill="auto"/>
            <w:vAlign w:val="center"/>
          </w:tcPr>
          <w:p w14:paraId="39725500" w14:textId="77777777" w:rsidR="00307CAD" w:rsidRPr="00105574" w:rsidRDefault="00307CAD" w:rsidP="005C57C9">
            <w:pPr>
              <w:pStyle w:val="RSHeadData8p9l"/>
              <w:rPr>
                <w:noProof/>
              </w:rPr>
            </w:pPr>
          </w:p>
        </w:tc>
        <w:tc>
          <w:tcPr>
            <w:tcW w:w="864" w:type="dxa"/>
            <w:shd w:val="solid" w:color="auto" w:fill="auto"/>
            <w:vAlign w:val="center"/>
          </w:tcPr>
          <w:p w14:paraId="7233C40D" w14:textId="77777777" w:rsidR="00307CAD" w:rsidRPr="00105574" w:rsidRDefault="00307CAD" w:rsidP="005C57C9">
            <w:pPr>
              <w:spacing w:before="32" w:after="32" w:line="180" w:lineRule="exact"/>
              <w:jc w:val="center"/>
              <w:rPr>
                <w:rFonts w:cs="Arial"/>
                <w:b/>
                <w:bCs/>
                <w:noProof/>
                <w:sz w:val="16"/>
              </w:rPr>
            </w:pPr>
          </w:p>
        </w:tc>
        <w:tc>
          <w:tcPr>
            <w:tcW w:w="2520" w:type="dxa"/>
            <w:shd w:val="solid" w:color="auto" w:fill="auto"/>
            <w:vAlign w:val="center"/>
          </w:tcPr>
          <w:p w14:paraId="46F52BDF" w14:textId="77777777" w:rsidR="00307CAD" w:rsidRPr="00105574" w:rsidRDefault="00307CAD" w:rsidP="005C57C9">
            <w:pPr>
              <w:spacing w:before="32" w:after="32" w:line="180" w:lineRule="exact"/>
              <w:jc w:val="center"/>
              <w:rPr>
                <w:b/>
                <w:noProof/>
                <w:sz w:val="16"/>
              </w:rPr>
            </w:pPr>
            <w:r w:rsidRPr="00105574">
              <w:rPr>
                <w:rStyle w:val="Wers"/>
                <w:b/>
                <w:vanish w:val="0"/>
                <w:sz w:val="16"/>
                <w:rPrChange w:id="359" w:author="Sai Raj Deep Thikkisetty" w:date="2024-07-01T14:47:00Z">
                  <w:rPr>
                    <w:rStyle w:val="Wers"/>
                    <w:b/>
                    <w:sz w:val="16"/>
                  </w:rPr>
                </w:rPrChange>
              </w:rPr>
              <w:t>VS-KC</w:t>
            </w:r>
          </w:p>
        </w:tc>
      </w:tr>
      <w:tr w:rsidR="00307CAD" w:rsidRPr="00105574" w14:paraId="69FB219B" w14:textId="77777777" w:rsidTr="005C57C9">
        <w:trPr>
          <w:cantSplit/>
          <w:jc w:val="center"/>
        </w:trPr>
        <w:tc>
          <w:tcPr>
            <w:tcW w:w="7200" w:type="dxa"/>
            <w:shd w:val="clear" w:color="auto" w:fill="auto"/>
            <w:vAlign w:val="center"/>
          </w:tcPr>
          <w:p w14:paraId="240A429D" w14:textId="77777777" w:rsidR="00307CAD" w:rsidRPr="00105574" w:rsidRDefault="00307CAD" w:rsidP="005C57C9">
            <w:pPr>
              <w:pStyle w:val="RSRowData8p9l"/>
              <w:rPr>
                <w:noProof/>
              </w:rPr>
            </w:pPr>
            <w:r w:rsidRPr="00105574">
              <w:rPr>
                <w:noProof/>
              </w:rPr>
              <w:t xml:space="preserve">Bronco™ Sport 4x4 </w:t>
            </w:r>
            <w:r w:rsidRPr="00105574">
              <w:rPr>
                <w:rStyle w:val="Wers"/>
                <w:vanish w:val="0"/>
                <w:rPrChange w:id="360" w:author="Sai Raj Deep Thikkisetty" w:date="2024-07-01T14:47:00Z">
                  <w:rPr>
                    <w:rStyle w:val="Wers"/>
                  </w:rPr>
                </w:rPrChange>
              </w:rPr>
              <w:t>DR—E/YZVYU</w:t>
            </w:r>
          </w:p>
        </w:tc>
        <w:tc>
          <w:tcPr>
            <w:tcW w:w="864" w:type="dxa"/>
            <w:shd w:val="clear" w:color="auto" w:fill="auto"/>
            <w:vAlign w:val="center"/>
          </w:tcPr>
          <w:p w14:paraId="38AA3D81" w14:textId="77777777" w:rsidR="00307CAD" w:rsidRPr="00105574" w:rsidRDefault="00307CAD" w:rsidP="005C57C9">
            <w:pPr>
              <w:spacing w:line="180" w:lineRule="exact"/>
              <w:jc w:val="center"/>
              <w:rPr>
                <w:rFonts w:cs="Arial"/>
                <w:b/>
                <w:bCs/>
                <w:noProof/>
                <w:sz w:val="16"/>
              </w:rPr>
            </w:pPr>
            <w:r w:rsidRPr="00105574">
              <w:rPr>
                <w:rFonts w:cs="Arial"/>
                <w:b/>
                <w:bCs/>
                <w:noProof/>
                <w:sz w:val="16"/>
              </w:rPr>
              <w:t>R9C</w:t>
            </w:r>
          </w:p>
        </w:tc>
        <w:tc>
          <w:tcPr>
            <w:tcW w:w="2520" w:type="dxa"/>
            <w:shd w:val="clear" w:color="auto" w:fill="auto"/>
            <w:vAlign w:val="center"/>
          </w:tcPr>
          <w:p w14:paraId="760647BD"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7894CF4A" w14:textId="77777777" w:rsidTr="005C57C9">
        <w:trPr>
          <w:cantSplit/>
          <w:jc w:val="center"/>
        </w:trPr>
        <w:tc>
          <w:tcPr>
            <w:tcW w:w="7200" w:type="dxa"/>
            <w:shd w:val="clear" w:color="auto" w:fill="auto"/>
            <w:vAlign w:val="center"/>
          </w:tcPr>
          <w:p w14:paraId="62453290" w14:textId="77777777" w:rsidR="00307CAD" w:rsidRPr="00105574" w:rsidRDefault="00307CAD" w:rsidP="005C57C9">
            <w:pPr>
              <w:pStyle w:val="RSRowData8p9l"/>
              <w:spacing w:after="0"/>
              <w:rPr>
                <w:noProof/>
                <w:highlight w:val="magenta"/>
              </w:rPr>
            </w:pPr>
            <w:r w:rsidRPr="00105574">
              <w:rPr>
                <w:noProof/>
              </w:rPr>
              <w:t xml:space="preserve">● Engine: 1.5L EcoBoost® with Auto Start-Stop Technology </w:t>
            </w:r>
            <w:r w:rsidRPr="00105574">
              <w:rPr>
                <w:rStyle w:val="Wers"/>
                <w:vanish w:val="0"/>
                <w:rPrChange w:id="361" w:author="Sai Raj Deep Thikkisetty" w:date="2024-07-01T14:47:00Z">
                  <w:rPr>
                    <w:rStyle w:val="Wers"/>
                  </w:rPr>
                </w:rPrChange>
              </w:rPr>
              <w:t>EN-CR/DECAU</w:t>
            </w:r>
          </w:p>
          <w:p w14:paraId="13B1B6CD" w14:textId="77777777" w:rsidR="00307CAD" w:rsidRPr="00105574" w:rsidRDefault="00307CAD" w:rsidP="005C57C9">
            <w:pPr>
              <w:pStyle w:val="RSRowData8p9l"/>
              <w:spacing w:before="0"/>
              <w:rPr>
                <w:rFonts w:eastAsia="MS Mincho"/>
                <w:noProof/>
                <w:color w:val="FFFFFF"/>
                <w:szCs w:val="17"/>
                <w:shd w:val="clear" w:color="auto" w:fill="FF9900"/>
                <w:rPrChange w:id="362" w:author="Sai Raj Deep Thikkisetty" w:date="2024-07-01T14:47:00Z">
                  <w:rPr>
                    <w:rFonts w:eastAsia="MS Mincho"/>
                    <w:noProof/>
                    <w:vanish/>
                    <w:color w:val="FFFFFF"/>
                    <w:szCs w:val="17"/>
                    <w:shd w:val="clear" w:color="auto" w:fill="FF9900"/>
                  </w:rPr>
                </w:rPrChange>
              </w:rPr>
            </w:pPr>
            <w:r w:rsidRPr="00105574">
              <w:rPr>
                <w:noProof/>
              </w:rPr>
              <w:t xml:space="preserve">● Transmission: 8-Speed Automatic </w:t>
            </w:r>
            <w:r w:rsidRPr="00105574">
              <w:rPr>
                <w:rStyle w:val="Wers"/>
                <w:rFonts w:eastAsia="MS Mincho"/>
                <w:vanish w:val="0"/>
                <w:rPrChange w:id="363" w:author="Sai Raj Deep Thikkisetty" w:date="2024-07-01T14:47:00Z">
                  <w:rPr>
                    <w:rStyle w:val="Wers"/>
                    <w:rFonts w:eastAsia="MS Mincho"/>
                  </w:rPr>
                </w:rPrChange>
              </w:rPr>
              <w:t>TR-GM</w:t>
            </w:r>
          </w:p>
        </w:tc>
        <w:tc>
          <w:tcPr>
            <w:tcW w:w="864" w:type="dxa"/>
            <w:shd w:val="clear" w:color="auto" w:fill="auto"/>
            <w:vAlign w:val="center"/>
          </w:tcPr>
          <w:p w14:paraId="23BE8CF3" w14:textId="77777777" w:rsidR="00307CAD" w:rsidRPr="00105574" w:rsidRDefault="00307CAD" w:rsidP="005C57C9">
            <w:pPr>
              <w:spacing w:line="180" w:lineRule="exact"/>
              <w:jc w:val="center"/>
              <w:rPr>
                <w:rFonts w:cs="Arial"/>
                <w:b/>
                <w:bCs/>
                <w:noProof/>
                <w:sz w:val="16"/>
              </w:rPr>
            </w:pPr>
            <w:r w:rsidRPr="00105574">
              <w:rPr>
                <w:rFonts w:cs="Arial"/>
                <w:b/>
                <w:bCs/>
                <w:noProof/>
                <w:sz w:val="16"/>
              </w:rPr>
              <w:t>99N/448</w:t>
            </w:r>
          </w:p>
        </w:tc>
        <w:tc>
          <w:tcPr>
            <w:tcW w:w="2520" w:type="dxa"/>
            <w:shd w:val="clear" w:color="auto" w:fill="auto"/>
            <w:vAlign w:val="center"/>
          </w:tcPr>
          <w:p w14:paraId="6031FBC6"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2834934E" w14:textId="77777777" w:rsidTr="005C57C9">
        <w:trPr>
          <w:cantSplit/>
          <w:jc w:val="center"/>
        </w:trPr>
        <w:tc>
          <w:tcPr>
            <w:tcW w:w="10584" w:type="dxa"/>
            <w:gridSpan w:val="3"/>
            <w:shd w:val="clear" w:color="auto" w:fill="CCCCCC"/>
          </w:tcPr>
          <w:p w14:paraId="7FE14D74" w14:textId="77777777" w:rsidR="00307CAD" w:rsidRPr="00105574" w:rsidRDefault="00307CAD" w:rsidP="005C57C9">
            <w:pPr>
              <w:pStyle w:val="RSHeadData8p9l"/>
              <w:spacing w:after="0"/>
              <w:rPr>
                <w:noProof/>
              </w:rPr>
            </w:pPr>
            <w:r w:rsidRPr="00105574">
              <w:rPr>
                <w:noProof/>
              </w:rPr>
              <w:t>Entities (Series, Drive, Engine, Transmission)</w:t>
            </w:r>
          </w:p>
          <w:p w14:paraId="016559D9" w14:textId="77777777" w:rsidR="00307CAD" w:rsidRPr="00105574" w:rsidRDefault="00307CAD" w:rsidP="005C57C9">
            <w:pPr>
              <w:pStyle w:val="RSHeadData8p9l"/>
              <w:spacing w:before="0"/>
              <w:rPr>
                <w:noProof/>
              </w:rPr>
            </w:pPr>
            <w:r w:rsidRPr="00105574">
              <w:rPr>
                <w:noProof/>
              </w:rPr>
              <w:t>(This section is for WBDO users only)</w:t>
            </w:r>
          </w:p>
        </w:tc>
      </w:tr>
      <w:tr w:rsidR="00307CAD" w:rsidRPr="00105574" w14:paraId="02F240EF" w14:textId="77777777" w:rsidTr="005C57C9">
        <w:trPr>
          <w:cantSplit/>
          <w:jc w:val="center"/>
        </w:trPr>
        <w:tc>
          <w:tcPr>
            <w:tcW w:w="7200" w:type="dxa"/>
            <w:shd w:val="clear" w:color="auto" w:fill="auto"/>
            <w:vAlign w:val="center"/>
          </w:tcPr>
          <w:p w14:paraId="0403D708" w14:textId="77777777" w:rsidR="00307CAD" w:rsidRPr="00105574" w:rsidRDefault="00307CAD" w:rsidP="005C57C9">
            <w:pPr>
              <w:pStyle w:val="RSRowData8p9l"/>
              <w:rPr>
                <w:noProof/>
              </w:rPr>
            </w:pPr>
            <w:r w:rsidRPr="00105574">
              <w:rPr>
                <w:noProof/>
              </w:rPr>
              <w:t xml:space="preserve">Bronco™ Sport 4x4, 1.5L EcoBoost® with Auto Start-Stop Technology, 8-Speed Automatic </w:t>
            </w:r>
            <w:r w:rsidRPr="00105574">
              <w:rPr>
                <w:rStyle w:val="Wers"/>
                <w:vanish w:val="0"/>
                <w:rPrChange w:id="364" w:author="Sai Raj Deep Thikkisetty" w:date="2024-07-01T14:47:00Z">
                  <w:rPr>
                    <w:rStyle w:val="Wers"/>
                  </w:rPr>
                </w:rPrChange>
              </w:rPr>
              <w:t>DR—E/EN-CR/DECAU/TR-GM/YZPAD</w:t>
            </w:r>
          </w:p>
        </w:tc>
        <w:tc>
          <w:tcPr>
            <w:tcW w:w="864" w:type="dxa"/>
            <w:shd w:val="clear" w:color="auto" w:fill="auto"/>
            <w:vAlign w:val="center"/>
          </w:tcPr>
          <w:p w14:paraId="225CF5A8" w14:textId="77777777" w:rsidR="00307CAD" w:rsidRPr="00105574" w:rsidRDefault="00307CAD" w:rsidP="005C57C9">
            <w:pPr>
              <w:spacing w:line="180" w:lineRule="exact"/>
              <w:jc w:val="center"/>
              <w:rPr>
                <w:rFonts w:cs="Arial"/>
                <w:b/>
                <w:bCs/>
                <w:noProof/>
                <w:sz w:val="16"/>
              </w:rPr>
            </w:pPr>
            <w:r w:rsidRPr="00105574">
              <w:rPr>
                <w:rFonts w:cs="Arial"/>
                <w:b/>
                <w:bCs/>
                <w:noProof/>
                <w:sz w:val="16"/>
              </w:rPr>
              <w:t>R9C / 99N/ 448</w:t>
            </w:r>
          </w:p>
        </w:tc>
        <w:tc>
          <w:tcPr>
            <w:tcW w:w="2520" w:type="dxa"/>
            <w:shd w:val="clear" w:color="auto" w:fill="auto"/>
            <w:vAlign w:val="center"/>
          </w:tcPr>
          <w:p w14:paraId="63490283" w14:textId="77777777" w:rsidR="00307CAD" w:rsidRPr="00105574" w:rsidRDefault="00307CAD" w:rsidP="005C57C9">
            <w:pPr>
              <w:spacing w:line="180" w:lineRule="exact"/>
              <w:jc w:val="center"/>
              <w:rPr>
                <w:rFonts w:cs="Arial"/>
                <w:noProof/>
                <w:sz w:val="16"/>
              </w:rPr>
            </w:pPr>
            <w:r w:rsidRPr="00105574">
              <w:rPr>
                <w:rFonts w:cs="Arial"/>
                <w:noProof/>
                <w:sz w:val="16"/>
              </w:rPr>
              <w:t>300A</w:t>
            </w:r>
          </w:p>
        </w:tc>
      </w:tr>
      <w:tr w:rsidR="00307CAD" w:rsidRPr="00105574" w14:paraId="6EDAF30A" w14:textId="77777777" w:rsidTr="005C57C9">
        <w:trPr>
          <w:cantSplit/>
          <w:jc w:val="center"/>
        </w:trPr>
        <w:tc>
          <w:tcPr>
            <w:tcW w:w="7200" w:type="dxa"/>
            <w:shd w:val="solid" w:color="auto" w:fill="auto"/>
            <w:vAlign w:val="center"/>
          </w:tcPr>
          <w:p w14:paraId="22B1CAD2" w14:textId="77777777" w:rsidR="00307CAD" w:rsidRPr="00105574" w:rsidRDefault="00307CAD" w:rsidP="005C57C9">
            <w:pPr>
              <w:pStyle w:val="RSHeadData8p9l"/>
              <w:rPr>
                <w:noProof/>
              </w:rPr>
            </w:pPr>
            <w:r w:rsidRPr="00105574">
              <w:rPr>
                <w:noProof/>
              </w:rPr>
              <w:t>Equipment Group</w:t>
            </w:r>
            <w:r w:rsidRPr="00105574">
              <w:rPr>
                <w:rStyle w:val="Wers"/>
                <w:b w:val="0"/>
                <w:vanish w:val="0"/>
                <w:rPrChange w:id="365" w:author="Sai Raj Deep Thikkisetty" w:date="2024-07-01T14:47:00Z">
                  <w:rPr>
                    <w:rStyle w:val="Wers"/>
                    <w:b w:val="0"/>
                  </w:rPr>
                </w:rPrChange>
              </w:rPr>
              <w:t>YZBCA</w:t>
            </w:r>
          </w:p>
        </w:tc>
        <w:tc>
          <w:tcPr>
            <w:tcW w:w="864" w:type="dxa"/>
            <w:shd w:val="solid" w:color="auto" w:fill="auto"/>
            <w:vAlign w:val="center"/>
          </w:tcPr>
          <w:p w14:paraId="19BEA466" w14:textId="77777777" w:rsidR="00307CAD" w:rsidRPr="00105574" w:rsidRDefault="00307CAD" w:rsidP="005C57C9">
            <w:pPr>
              <w:spacing w:line="180" w:lineRule="exact"/>
              <w:jc w:val="center"/>
              <w:rPr>
                <w:rFonts w:cs="Arial"/>
                <w:b/>
                <w:bCs/>
                <w:noProof/>
                <w:sz w:val="16"/>
              </w:rPr>
            </w:pPr>
          </w:p>
        </w:tc>
        <w:tc>
          <w:tcPr>
            <w:tcW w:w="2520" w:type="dxa"/>
            <w:shd w:val="solid" w:color="auto" w:fill="auto"/>
            <w:vAlign w:val="center"/>
          </w:tcPr>
          <w:p w14:paraId="41B599D2" w14:textId="77777777" w:rsidR="00307CAD" w:rsidRPr="00105574" w:rsidRDefault="00307CAD" w:rsidP="005C57C9">
            <w:pPr>
              <w:spacing w:line="180" w:lineRule="exact"/>
              <w:jc w:val="center"/>
              <w:rPr>
                <w:b/>
                <w:noProof/>
                <w:sz w:val="16"/>
              </w:rPr>
            </w:pPr>
            <w:r w:rsidRPr="00105574">
              <w:rPr>
                <w:b/>
                <w:noProof/>
                <w:sz w:val="16"/>
              </w:rPr>
              <w:t>Standard Package (300A)</w:t>
            </w:r>
          </w:p>
        </w:tc>
      </w:tr>
      <w:tr w:rsidR="00307CAD" w:rsidRPr="00105574" w14:paraId="4CD57533" w14:textId="77777777" w:rsidTr="005C57C9">
        <w:trPr>
          <w:cantSplit/>
          <w:jc w:val="center"/>
        </w:trPr>
        <w:tc>
          <w:tcPr>
            <w:tcW w:w="7200" w:type="dxa"/>
            <w:shd w:val="clear" w:color="auto" w:fill="auto"/>
            <w:vAlign w:val="center"/>
          </w:tcPr>
          <w:p w14:paraId="60AABA18" w14:textId="77777777" w:rsidR="00307CAD" w:rsidRPr="00105574" w:rsidRDefault="00307CAD" w:rsidP="005C57C9">
            <w:pPr>
              <w:pStyle w:val="RSRowData8p9l"/>
              <w:rPr>
                <w:noProof/>
              </w:rPr>
            </w:pPr>
            <w:r w:rsidRPr="00105574">
              <w:rPr>
                <w:noProof/>
              </w:rPr>
              <w:t>Equipment Group Mix</w:t>
            </w:r>
          </w:p>
        </w:tc>
        <w:tc>
          <w:tcPr>
            <w:tcW w:w="864" w:type="dxa"/>
            <w:shd w:val="clear" w:color="auto" w:fill="CCCCCC"/>
            <w:vAlign w:val="center"/>
          </w:tcPr>
          <w:p w14:paraId="10B2277A"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1DA1375C" w14:textId="77777777" w:rsidR="00307CAD" w:rsidRPr="00105574" w:rsidRDefault="00307CAD" w:rsidP="005C57C9">
            <w:pPr>
              <w:spacing w:line="180" w:lineRule="exact"/>
              <w:jc w:val="center"/>
              <w:rPr>
                <w:rFonts w:cs="Arial"/>
                <w:noProof/>
                <w:sz w:val="16"/>
              </w:rPr>
            </w:pPr>
            <w:r w:rsidRPr="00105574">
              <w:rPr>
                <w:rFonts w:cs="Arial"/>
                <w:noProof/>
                <w:sz w:val="16"/>
              </w:rPr>
              <w:t>100%</w:t>
            </w:r>
          </w:p>
        </w:tc>
      </w:tr>
      <w:tr w:rsidR="00307CAD" w:rsidRPr="00105574" w14:paraId="33A79A66" w14:textId="77777777" w:rsidTr="005C57C9">
        <w:trPr>
          <w:cantSplit/>
          <w:jc w:val="center"/>
        </w:trPr>
        <w:tc>
          <w:tcPr>
            <w:tcW w:w="10584" w:type="dxa"/>
            <w:gridSpan w:val="3"/>
            <w:shd w:val="clear" w:color="auto" w:fill="CCCCCC"/>
          </w:tcPr>
          <w:p w14:paraId="33FE08E2" w14:textId="77777777" w:rsidR="00307CAD" w:rsidRPr="00105574" w:rsidRDefault="00307CAD" w:rsidP="005C57C9">
            <w:pPr>
              <w:pStyle w:val="RSHeadData8p9l"/>
              <w:rPr>
                <w:noProof/>
              </w:rPr>
            </w:pPr>
            <w:r w:rsidRPr="00105574">
              <w:rPr>
                <w:noProof/>
              </w:rPr>
              <w:t>Free Standing Packages &amp; Options (FSO)</w:t>
            </w:r>
          </w:p>
        </w:tc>
      </w:tr>
      <w:tr w:rsidR="00307CAD" w:rsidRPr="00105574" w14:paraId="5BBF654E" w14:textId="77777777" w:rsidTr="005C57C9">
        <w:trPr>
          <w:cantSplit/>
          <w:jc w:val="center"/>
        </w:trPr>
        <w:tc>
          <w:tcPr>
            <w:tcW w:w="7200" w:type="dxa"/>
            <w:shd w:val="clear" w:color="auto" w:fill="auto"/>
            <w:vAlign w:val="center"/>
          </w:tcPr>
          <w:p w14:paraId="3FDAFBCB" w14:textId="77777777" w:rsidR="00307CAD" w:rsidRPr="00105574" w:rsidRDefault="00307CAD" w:rsidP="005C57C9">
            <w:pPr>
              <w:spacing w:before="32" w:line="180" w:lineRule="exact"/>
              <w:ind w:left="360" w:hanging="144"/>
              <w:rPr>
                <w:b/>
                <w:noProof/>
                <w:sz w:val="16"/>
              </w:rPr>
            </w:pPr>
            <w:r w:rsidRPr="00105574">
              <w:rPr>
                <w:b/>
                <w:noProof/>
                <w:sz w:val="16"/>
              </w:rPr>
              <w:sym w:font="Wingdings" w:char="F0AB"/>
            </w:r>
            <w:r w:rsidRPr="00105574">
              <w:rPr>
                <w:b/>
                <w:bCs/>
                <w:noProof/>
                <w:sz w:val="16"/>
              </w:rPr>
              <w:t>Sasquatch™ Outer Banks™ Package</w:t>
            </w:r>
            <w:r w:rsidRPr="00105574">
              <w:rPr>
                <w:b/>
                <w:noProof/>
                <w:sz w:val="16"/>
              </w:rPr>
              <w:t xml:space="preserve"> </w:t>
            </w:r>
            <w:r w:rsidRPr="00105574">
              <w:rPr>
                <w:rStyle w:val="Wers"/>
                <w:b/>
                <w:vanish w:val="0"/>
                <w:sz w:val="16"/>
                <w:rPrChange w:id="366" w:author="Sai Raj Deep Thikkisetty" w:date="2024-07-01T14:47:00Z">
                  <w:rPr>
                    <w:rStyle w:val="Wers"/>
                    <w:b/>
                    <w:sz w:val="16"/>
                  </w:rPr>
                </w:rPrChange>
              </w:rPr>
              <w:t>*AACVA</w:t>
            </w:r>
          </w:p>
          <w:p w14:paraId="4EFA7230"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110V/400W AC Power Outlet (400W – Behind Center Console and Cargo Area) </w:t>
            </w:r>
            <w:r w:rsidRPr="00105574">
              <w:rPr>
                <w:rStyle w:val="Wers"/>
                <w:b/>
                <w:vanish w:val="0"/>
                <w:sz w:val="16"/>
                <w:rPrChange w:id="367" w:author="Sai Raj Deep Thikkisetty" w:date="2024-07-01T14:47:00Z">
                  <w:rPr>
                    <w:rStyle w:val="Wers"/>
                    <w:b/>
                    <w:sz w:val="16"/>
                  </w:rPr>
                </w:rPrChange>
              </w:rPr>
              <w:t>[</w:t>
            </w:r>
            <w:r w:rsidRPr="00105574">
              <w:rPr>
                <w:rStyle w:val="Wers"/>
                <w:vanish w:val="0"/>
                <w:sz w:val="16"/>
                <w:szCs w:val="16"/>
                <w:rPrChange w:id="368" w:author="Sai Raj Deep Thikkisetty" w:date="2024-07-01T14:47:00Z">
                  <w:rPr>
                    <w:rStyle w:val="Wers"/>
                    <w:sz w:val="16"/>
                    <w:szCs w:val="16"/>
                  </w:rPr>
                </w:rPrChange>
              </w:rPr>
              <w:t>HUKAJ]</w:t>
            </w:r>
          </w:p>
          <w:p w14:paraId="78FB744D"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Advanced </w:t>
            </w:r>
            <w:r w:rsidRPr="00105574">
              <w:rPr>
                <w:rFonts w:cs="Arial"/>
                <w:iCs/>
                <w:noProof/>
                <w:sz w:val="16"/>
                <w:rPrChange w:id="369" w:author="Sai Raj Deep Thikkisetty" w:date="2024-07-01T14:47:00Z">
                  <w:rPr>
                    <w:rFonts w:cs="Arial"/>
                    <w:iCs/>
                    <w:noProof/>
                    <w:vanish/>
                    <w:sz w:val="16"/>
                  </w:rPr>
                </w:rPrChange>
              </w:rPr>
              <w:t>4x4</w:t>
            </w:r>
            <w:r w:rsidRPr="00105574">
              <w:rPr>
                <w:rStyle w:val="Wers"/>
                <w:b/>
                <w:vanish w:val="0"/>
                <w:sz w:val="16"/>
                <w:rPrChange w:id="370" w:author="Sai Raj Deep Thikkisetty" w:date="2024-07-01T14:47:00Z">
                  <w:rPr>
                    <w:rStyle w:val="Wers"/>
                    <w:b/>
                    <w:sz w:val="16"/>
                  </w:rPr>
                </w:rPrChange>
              </w:rPr>
              <w:t>[</w:t>
            </w:r>
            <w:r w:rsidRPr="00105574">
              <w:rPr>
                <w:rStyle w:val="Wers"/>
                <w:vanish w:val="0"/>
                <w:sz w:val="16"/>
                <w:rPrChange w:id="371" w:author="Sai Raj Deep Thikkisetty" w:date="2024-07-01T14:47:00Z">
                  <w:rPr>
                    <w:rStyle w:val="Wers"/>
                    <w:sz w:val="16"/>
                  </w:rPr>
                </w:rPrChange>
              </w:rPr>
              <w:t>DR--F]</w:t>
            </w:r>
          </w:p>
          <w:p w14:paraId="61A99825"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Aux Switches and Wiring </w:t>
            </w:r>
            <w:r w:rsidRPr="00105574">
              <w:rPr>
                <w:rStyle w:val="Wers"/>
                <w:b/>
                <w:vanish w:val="0"/>
                <w:sz w:val="16"/>
                <w:rPrChange w:id="372" w:author="Sai Raj Deep Thikkisetty" w:date="2024-07-01T14:47:00Z">
                  <w:rPr>
                    <w:rFonts w:cs="Arial"/>
                    <w:iCs/>
                    <w:noProof/>
                    <w:sz w:val="16"/>
                  </w:rPr>
                </w:rPrChange>
              </w:rPr>
              <w:t>[JZJAB]/[B5VAC]</w:t>
            </w:r>
          </w:p>
          <w:p w14:paraId="423EAC1E"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Brush Guard </w:t>
            </w:r>
            <w:r w:rsidRPr="00105574">
              <w:rPr>
                <w:rStyle w:val="Wers"/>
                <w:vanish w:val="0"/>
                <w:sz w:val="16"/>
                <w:rPrChange w:id="373" w:author="Sai Raj Deep Thikkisetty" w:date="2024-07-01T14:47:00Z">
                  <w:rPr>
                    <w:rStyle w:val="Wers"/>
                    <w:sz w:val="16"/>
                  </w:rPr>
                </w:rPrChange>
              </w:rPr>
              <w:t>[</w:t>
            </w:r>
            <w:r w:rsidRPr="00105574">
              <w:rPr>
                <w:rStyle w:val="Wers"/>
                <w:vanish w:val="0"/>
                <w:sz w:val="16"/>
                <w:szCs w:val="16"/>
                <w:rPrChange w:id="374" w:author="Sai Raj Deep Thikkisetty" w:date="2024-07-01T14:47:00Z">
                  <w:rPr>
                    <w:rStyle w:val="Wers"/>
                    <w:sz w:val="16"/>
                    <w:szCs w:val="16"/>
                  </w:rPr>
                </w:rPrChange>
              </w:rPr>
              <w:t>CLIAB]</w:t>
            </w:r>
          </w:p>
          <w:p w14:paraId="795DCB38"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Bumpers</w:t>
            </w:r>
            <w:r w:rsidRPr="00105574">
              <w:rPr>
                <w:rFonts w:cs="Arial"/>
                <w:iCs/>
                <w:noProof/>
                <w:sz w:val="16"/>
              </w:rPr>
              <w:br/>
              <w:t xml:space="preserve">– FRONT BUMPER </w:t>
            </w:r>
            <w:r w:rsidRPr="00105574">
              <w:rPr>
                <w:rStyle w:val="Wers"/>
                <w:vanish w:val="0"/>
                <w:sz w:val="16"/>
                <w:rPrChange w:id="375" w:author="Sai Raj Deep Thikkisetty" w:date="2024-07-01T14:47:00Z">
                  <w:rPr>
                    <w:rStyle w:val="Wers"/>
                    <w:sz w:val="16"/>
                  </w:rPr>
                </w:rPrChange>
              </w:rPr>
              <w:t>[C</w:t>
            </w:r>
            <w:r w:rsidRPr="00105574">
              <w:rPr>
                <w:rStyle w:val="Wers"/>
                <w:vanish w:val="0"/>
                <w:sz w:val="16"/>
                <w:szCs w:val="16"/>
                <w:rPrChange w:id="376" w:author="Sai Raj Deep Thikkisetty" w:date="2024-07-01T14:47:00Z">
                  <w:rPr>
                    <w:rStyle w:val="Wers"/>
                    <w:sz w:val="16"/>
                    <w:szCs w:val="16"/>
                  </w:rPr>
                </w:rPrChange>
              </w:rPr>
              <w:t>LFB6]</w:t>
            </w:r>
            <w:r w:rsidRPr="00105574">
              <w:rPr>
                <w:rFonts w:cs="Arial"/>
                <w:iCs/>
                <w:noProof/>
                <w:sz w:val="16"/>
              </w:rPr>
              <w:br/>
              <w:t xml:space="preserve">– REAR BUMPER – OFF ROAD </w:t>
            </w:r>
            <w:r w:rsidRPr="00105574">
              <w:rPr>
                <w:rStyle w:val="Wers"/>
                <w:vanish w:val="0"/>
                <w:sz w:val="16"/>
                <w:rPrChange w:id="377" w:author="Sai Raj Deep Thikkisetty" w:date="2024-07-01T14:47:00Z">
                  <w:rPr>
                    <w:rStyle w:val="Wers"/>
                    <w:sz w:val="16"/>
                  </w:rPr>
                </w:rPrChange>
              </w:rPr>
              <w:t>[</w:t>
            </w:r>
            <w:r w:rsidRPr="00105574">
              <w:rPr>
                <w:rStyle w:val="Wers"/>
                <w:vanish w:val="0"/>
                <w:sz w:val="16"/>
                <w:szCs w:val="16"/>
                <w:rPrChange w:id="378" w:author="Sai Raj Deep Thikkisetty" w:date="2024-07-01T14:47:00Z">
                  <w:rPr>
                    <w:rStyle w:val="Wers"/>
                    <w:sz w:val="16"/>
                    <w:szCs w:val="16"/>
                  </w:rPr>
                </w:rPrChange>
              </w:rPr>
              <w:t>CLMCP]</w:t>
            </w:r>
          </w:p>
          <w:p w14:paraId="1E4A18C2"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Class II Trailer Tow Package with Trailer Sway Control </w:t>
            </w:r>
            <w:r w:rsidRPr="00105574">
              <w:rPr>
                <w:rStyle w:val="Wers"/>
                <w:vanish w:val="0"/>
                <w:sz w:val="16"/>
                <w:szCs w:val="16"/>
                <w:rPrChange w:id="379" w:author="Sai Raj Deep Thikkisetty" w:date="2024-07-01T14:47:00Z">
                  <w:rPr>
                    <w:rStyle w:val="Wers"/>
                    <w:sz w:val="16"/>
                    <w:szCs w:val="16"/>
                  </w:rPr>
                </w:rPrChange>
              </w:rPr>
              <w:t>[C1CAB]/[C2BAW]</w:t>
            </w:r>
          </w:p>
          <w:p w14:paraId="1BA4963B"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Fender Tie Downs </w:t>
            </w:r>
            <w:r w:rsidRPr="00105574">
              <w:rPr>
                <w:rStyle w:val="Wers"/>
                <w:vanish w:val="0"/>
                <w:sz w:val="16"/>
                <w:szCs w:val="16"/>
                <w:rPrChange w:id="380" w:author="Sai Raj Deep Thikkisetty" w:date="2024-07-01T14:47:00Z">
                  <w:rPr>
                    <w:rStyle w:val="Wers"/>
                    <w:sz w:val="16"/>
                    <w:szCs w:val="16"/>
                  </w:rPr>
                </w:rPrChange>
              </w:rPr>
              <w:t>[AFKAW]</w:t>
            </w:r>
          </w:p>
          <w:p w14:paraId="1424216A"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HOSS 2.0 Off-Road Suspension </w:t>
            </w:r>
            <w:r w:rsidRPr="00105574">
              <w:rPr>
                <w:rStyle w:val="Wers"/>
                <w:vanish w:val="0"/>
                <w:sz w:val="16"/>
                <w:szCs w:val="16"/>
                <w:rPrChange w:id="381" w:author="Sai Raj Deep Thikkisetty" w:date="2024-07-01T14:47:00Z">
                  <w:rPr>
                    <w:rStyle w:val="Wers"/>
                    <w:sz w:val="16"/>
                    <w:szCs w:val="16"/>
                  </w:rPr>
                </w:rPrChange>
              </w:rPr>
              <w:t>[DWAA3]</w:t>
            </w:r>
          </w:p>
          <w:p w14:paraId="49229A07"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Interior Grab Handles, Front Row – One (1) in the Center Floor Console, Passenger Side </w:t>
            </w:r>
            <w:r w:rsidRPr="00105574">
              <w:rPr>
                <w:rStyle w:val="Wers"/>
                <w:vanish w:val="0"/>
                <w:sz w:val="16"/>
                <w:szCs w:val="16"/>
                <w:rPrChange w:id="382" w:author="Sai Raj Deep Thikkisetty" w:date="2024-07-01T14:47:00Z">
                  <w:rPr>
                    <w:rStyle w:val="Wers"/>
                    <w:sz w:val="16"/>
                    <w:szCs w:val="16"/>
                  </w:rPr>
                </w:rPrChange>
              </w:rPr>
              <w:t>[BEJAQ]</w:t>
            </w:r>
          </w:p>
          <w:p w14:paraId="4F7BD310"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High Clearance Fender Flares </w:t>
            </w:r>
            <w:r w:rsidRPr="00105574">
              <w:rPr>
                <w:rStyle w:val="Wers"/>
                <w:vanish w:val="0"/>
                <w:sz w:val="16"/>
                <w:szCs w:val="16"/>
                <w:rPrChange w:id="383" w:author="Sai Raj Deep Thikkisetty" w:date="2024-07-01T14:47:00Z">
                  <w:rPr>
                    <w:rStyle w:val="Wers"/>
                    <w:sz w:val="16"/>
                    <w:szCs w:val="16"/>
                  </w:rPr>
                </w:rPrChange>
              </w:rPr>
              <w:t>[</w:t>
            </w:r>
            <w:r w:rsidRPr="00105574">
              <w:rPr>
                <w:rStyle w:val="Wers"/>
                <w:rFonts w:eastAsia="MS Mincho"/>
                <w:vanish w:val="0"/>
                <w:sz w:val="16"/>
                <w:szCs w:val="16"/>
                <w:rPrChange w:id="384" w:author="Sai Raj Deep Thikkisetty" w:date="2024-07-01T14:47:00Z">
                  <w:rPr>
                    <w:rStyle w:val="Wers"/>
                    <w:rFonts w:eastAsia="MS Mincho"/>
                    <w:sz w:val="16"/>
                    <w:szCs w:val="16"/>
                  </w:rPr>
                </w:rPrChange>
              </w:rPr>
              <w:t>BMCAT]</w:t>
            </w:r>
          </w:p>
          <w:p w14:paraId="5C5CE274"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Rubberized Flooring </w:t>
            </w:r>
            <w:r w:rsidRPr="00105574">
              <w:rPr>
                <w:rStyle w:val="Wers"/>
                <w:vanish w:val="0"/>
                <w:sz w:val="16"/>
                <w:szCs w:val="16"/>
                <w:rPrChange w:id="385" w:author="Sai Raj Deep Thikkisetty" w:date="2024-07-01T14:47:00Z">
                  <w:rPr>
                    <w:rStyle w:val="Wers"/>
                    <w:sz w:val="16"/>
                    <w:szCs w:val="16"/>
                  </w:rPr>
                </w:rPrChange>
              </w:rPr>
              <w:t>[BBKAJ]</w:t>
            </w:r>
          </w:p>
          <w:p w14:paraId="72686D94"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Second Row – Seatback Carpeted with Rubberized Seatback Mat </w:t>
            </w:r>
            <w:r w:rsidRPr="00105574">
              <w:rPr>
                <w:rStyle w:val="Wers"/>
                <w:vanish w:val="0"/>
                <w:sz w:val="16"/>
                <w:szCs w:val="16"/>
                <w:rPrChange w:id="386" w:author="Sai Raj Deep Thikkisetty" w:date="2024-07-01T14:47:00Z">
                  <w:rPr>
                    <w:rStyle w:val="Wers"/>
                    <w:sz w:val="16"/>
                    <w:szCs w:val="16"/>
                  </w:rPr>
                </w:rPrChange>
              </w:rPr>
              <w:t>[BWPAB]</w:t>
            </w:r>
          </w:p>
          <w:p w14:paraId="2B40C71F"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Off Road Trail Maps</w:t>
            </w:r>
          </w:p>
          <w:p w14:paraId="6F23A994"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Tow Hooks – Front (2) and Rear (2) </w:t>
            </w:r>
            <w:r w:rsidRPr="00105574">
              <w:rPr>
                <w:rStyle w:val="Wers"/>
                <w:vanish w:val="0"/>
                <w:sz w:val="16"/>
                <w:szCs w:val="16"/>
                <w:rPrChange w:id="387" w:author="Sai Raj Deep Thikkisetty" w:date="2024-07-01T14:47:00Z">
                  <w:rPr>
                    <w:rStyle w:val="Wers"/>
                    <w:sz w:val="16"/>
                    <w:szCs w:val="16"/>
                  </w:rPr>
                </w:rPrChange>
              </w:rPr>
              <w:t>[C1UAF]/[C1VAD]</w:t>
            </w:r>
          </w:p>
          <w:p w14:paraId="462D913F"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Trail Control™ for Off-Road </w:t>
            </w:r>
            <w:r w:rsidRPr="00105574">
              <w:rPr>
                <w:rStyle w:val="Wers"/>
                <w:vanish w:val="0"/>
                <w:sz w:val="16"/>
                <w:szCs w:val="16"/>
                <w:rPrChange w:id="388" w:author="Sai Raj Deep Thikkisetty" w:date="2024-07-01T14:47:00Z">
                  <w:rPr>
                    <w:rStyle w:val="Wers"/>
                    <w:sz w:val="16"/>
                    <w:szCs w:val="16"/>
                  </w:rPr>
                </w:rPrChange>
              </w:rPr>
              <w:t>[FECAD]</w:t>
            </w:r>
          </w:p>
          <w:p w14:paraId="5D29E8BD"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Twin Clutch Rear Drive Unit</w:t>
            </w:r>
          </w:p>
          <w:p w14:paraId="2BD2861C"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Underbody Protection </w:t>
            </w:r>
            <w:r w:rsidRPr="00105574">
              <w:rPr>
                <w:rStyle w:val="Wers"/>
                <w:vanish w:val="0"/>
                <w:sz w:val="16"/>
                <w:szCs w:val="16"/>
                <w:rPrChange w:id="389" w:author="Sai Raj Deep Thikkisetty" w:date="2024-07-01T14:47:00Z">
                  <w:rPr>
                    <w:rStyle w:val="Wers"/>
                    <w:sz w:val="16"/>
                    <w:szCs w:val="16"/>
                  </w:rPr>
                </w:rPrChange>
              </w:rPr>
              <w:t>[</w:t>
            </w:r>
            <w:r w:rsidRPr="00105574">
              <w:rPr>
                <w:rStyle w:val="Wers"/>
                <w:rFonts w:eastAsia="MS Mincho"/>
                <w:vanish w:val="0"/>
                <w:sz w:val="16"/>
                <w:szCs w:val="16"/>
                <w:rPrChange w:id="390" w:author="Sai Raj Deep Thikkisetty" w:date="2024-07-01T14:47:00Z">
                  <w:rPr>
                    <w:rStyle w:val="Wers"/>
                    <w:rFonts w:eastAsia="MS Mincho"/>
                    <w:sz w:val="16"/>
                    <w:szCs w:val="16"/>
                  </w:rPr>
                </w:rPrChange>
              </w:rPr>
              <w:t>A1CAC]</w:t>
            </w:r>
          </w:p>
          <w:p w14:paraId="466FA5C8" w14:textId="77777777" w:rsidR="00307CAD" w:rsidRPr="00105574" w:rsidRDefault="00307CAD" w:rsidP="005C57C9">
            <w:pPr>
              <w:tabs>
                <w:tab w:val="left" w:pos="576"/>
              </w:tabs>
              <w:spacing w:line="180" w:lineRule="exact"/>
              <w:ind w:left="576" w:hanging="216"/>
              <w:rPr>
                <w:noProof/>
                <w:sz w:val="16"/>
                <w:szCs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17” Ebony Black-Painted Aluminum Wheels </w:t>
            </w:r>
            <w:r w:rsidRPr="00105574">
              <w:rPr>
                <w:rStyle w:val="Wers"/>
                <w:vanish w:val="0"/>
                <w:sz w:val="16"/>
                <w:szCs w:val="16"/>
                <w:rPrChange w:id="391" w:author="Sai Raj Deep Thikkisetty" w:date="2024-07-01T14:47:00Z">
                  <w:rPr>
                    <w:rStyle w:val="Wers"/>
                    <w:sz w:val="16"/>
                    <w:szCs w:val="16"/>
                  </w:rPr>
                </w:rPrChange>
              </w:rPr>
              <w:t>[D2YDQ]/[D5ACG]/[DAWAB]</w:t>
            </w:r>
          </w:p>
          <w:p w14:paraId="4437B9AE"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noProof/>
                <w:sz w:val="14"/>
              </w:rPr>
              <w:t xml:space="preserve">Requires Outer Banks Tech Package (96T) </w:t>
            </w:r>
            <w:r w:rsidRPr="00105574">
              <w:rPr>
                <w:rStyle w:val="Wers"/>
                <w:vanish w:val="0"/>
                <w:sz w:val="14"/>
                <w:szCs w:val="16"/>
                <w:rPrChange w:id="392" w:author="Sai Raj Deep Thikkisetty" w:date="2024-07-01T14:47:00Z">
                  <w:rPr>
                    <w:rStyle w:val="Wers"/>
                    <w:sz w:val="14"/>
                    <w:szCs w:val="16"/>
                  </w:rPr>
                </w:rPrChange>
              </w:rPr>
              <w:t>[</w:t>
            </w:r>
            <w:r w:rsidRPr="00105574">
              <w:rPr>
                <w:rStyle w:val="Wers"/>
                <w:vanish w:val="0"/>
                <w:sz w:val="14"/>
                <w:szCs w:val="14"/>
                <w:rPrChange w:id="393" w:author="Sai Raj Deep Thikkisetty" w:date="2024-07-01T14:47:00Z">
                  <w:rPr>
                    <w:rStyle w:val="Wers"/>
                    <w:sz w:val="14"/>
                    <w:szCs w:val="14"/>
                  </w:rPr>
                </w:rPrChange>
              </w:rPr>
              <w:t>AALET]</w:t>
            </w:r>
          </w:p>
          <w:p w14:paraId="28DB21C1"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noProof/>
                <w:sz w:val="14"/>
              </w:rPr>
              <w:t xml:space="preserve">Contains P235/65R17 All-Terrain (A/T) Tire </w:t>
            </w:r>
            <w:r w:rsidRPr="00105574">
              <w:rPr>
                <w:rStyle w:val="Wers"/>
                <w:vanish w:val="0"/>
                <w:sz w:val="14"/>
                <w:szCs w:val="16"/>
                <w:rPrChange w:id="394" w:author="Sai Raj Deep Thikkisetty" w:date="2024-07-01T14:47:00Z">
                  <w:rPr>
                    <w:rStyle w:val="Wers"/>
                    <w:sz w:val="14"/>
                    <w:szCs w:val="16"/>
                  </w:rPr>
                </w:rPrChange>
              </w:rPr>
              <w:t>[</w:t>
            </w:r>
            <w:r w:rsidRPr="00105574">
              <w:rPr>
                <w:rStyle w:val="Wers"/>
                <w:vanish w:val="0"/>
                <w:sz w:val="14"/>
                <w:szCs w:val="14"/>
                <w:rPrChange w:id="395" w:author="Sai Raj Deep Thikkisetty" w:date="2024-07-01T14:47:00Z">
                  <w:rPr>
                    <w:rStyle w:val="Wers"/>
                    <w:sz w:val="14"/>
                    <w:szCs w:val="14"/>
                  </w:rPr>
                </w:rPrChange>
              </w:rPr>
              <w:t>D3KBY]</w:t>
            </w:r>
          </w:p>
          <w:p w14:paraId="79AA9EE9" w14:textId="77777777" w:rsidR="00307CAD" w:rsidRPr="00105574" w:rsidRDefault="00307CAD" w:rsidP="005C57C9">
            <w:pPr>
              <w:spacing w:line="158" w:lineRule="exact"/>
              <w:ind w:left="651" w:hanging="435"/>
              <w:rPr>
                <w:noProof/>
                <w:sz w:val="14"/>
                <w:szCs w:val="14"/>
              </w:rPr>
            </w:pPr>
            <w:r w:rsidRPr="00105574">
              <w:rPr>
                <w:b/>
                <w:noProof/>
                <w:sz w:val="14"/>
              </w:rPr>
              <w:t>Note:</w:t>
            </w:r>
            <w:r w:rsidRPr="00105574">
              <w:rPr>
                <w:b/>
                <w:noProof/>
                <w:sz w:val="14"/>
              </w:rPr>
              <w:tab/>
            </w:r>
            <w:r w:rsidRPr="00105574">
              <w:rPr>
                <w:noProof/>
                <w:sz w:val="14"/>
              </w:rPr>
              <w:t xml:space="preserve">Class II Trailer Tow Package contains Full Size Spare Wheel, 225/65R17 All-Terrain (A/T) Spare Tire and Rubberized Cargo Floor </w:t>
            </w:r>
            <w:r w:rsidRPr="00105574">
              <w:rPr>
                <w:rStyle w:val="Wers"/>
                <w:vanish w:val="0"/>
                <w:sz w:val="14"/>
                <w:szCs w:val="16"/>
                <w:rPrChange w:id="396" w:author="Sai Raj Deep Thikkisetty" w:date="2024-07-01T14:47:00Z">
                  <w:rPr>
                    <w:rStyle w:val="Wers"/>
                    <w:sz w:val="14"/>
                    <w:szCs w:val="16"/>
                  </w:rPr>
                </w:rPrChange>
              </w:rPr>
              <w:t>[D</w:t>
            </w:r>
            <w:r w:rsidRPr="00105574">
              <w:rPr>
                <w:rStyle w:val="Wers"/>
                <w:vanish w:val="0"/>
                <w:sz w:val="14"/>
                <w:szCs w:val="14"/>
                <w:rPrChange w:id="397" w:author="Sai Raj Deep Thikkisetty" w:date="2024-07-01T14:47:00Z">
                  <w:rPr>
                    <w:rStyle w:val="Wers"/>
                    <w:sz w:val="14"/>
                    <w:szCs w:val="14"/>
                  </w:rPr>
                </w:rPrChange>
              </w:rPr>
              <w:t>17AD]/[D3MKC]/[BDIAJ]</w:t>
            </w:r>
          </w:p>
          <w:p w14:paraId="219F3A85"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Deletes standard Tire Inflator and Sealant Kit </w:t>
            </w:r>
            <w:r w:rsidRPr="00105574">
              <w:rPr>
                <w:rStyle w:val="Wers"/>
                <w:vanish w:val="0"/>
                <w:sz w:val="14"/>
                <w:szCs w:val="16"/>
                <w:rPrChange w:id="398" w:author="Sai Raj Deep Thikkisetty" w:date="2024-07-01T14:47:00Z">
                  <w:rPr>
                    <w:rStyle w:val="Wers"/>
                    <w:sz w:val="14"/>
                    <w:szCs w:val="16"/>
                  </w:rPr>
                </w:rPrChange>
              </w:rPr>
              <w:t>[AHTAB]</w:t>
            </w:r>
          </w:p>
        </w:tc>
        <w:tc>
          <w:tcPr>
            <w:tcW w:w="864" w:type="dxa"/>
            <w:shd w:val="clear" w:color="auto" w:fill="auto"/>
            <w:vAlign w:val="center"/>
          </w:tcPr>
          <w:p w14:paraId="7494CD1D" w14:textId="77777777" w:rsidR="00307CAD" w:rsidRPr="00105574" w:rsidRDefault="00307CAD" w:rsidP="005C57C9">
            <w:pPr>
              <w:spacing w:line="180" w:lineRule="exact"/>
              <w:jc w:val="center"/>
              <w:rPr>
                <w:b/>
                <w:noProof/>
                <w:sz w:val="16"/>
              </w:rPr>
            </w:pPr>
            <w:r w:rsidRPr="00105574">
              <w:rPr>
                <w:b/>
                <w:noProof/>
                <w:sz w:val="16"/>
              </w:rPr>
              <w:t>67A</w:t>
            </w:r>
          </w:p>
        </w:tc>
        <w:tc>
          <w:tcPr>
            <w:tcW w:w="2520" w:type="dxa"/>
            <w:shd w:val="clear" w:color="auto" w:fill="auto"/>
            <w:vAlign w:val="center"/>
          </w:tcPr>
          <w:p w14:paraId="0B8DD8B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C2EBCDD" w14:textId="77777777" w:rsidTr="005C57C9">
        <w:trPr>
          <w:cantSplit/>
          <w:jc w:val="center"/>
        </w:trPr>
        <w:tc>
          <w:tcPr>
            <w:tcW w:w="7200" w:type="dxa"/>
            <w:shd w:val="clear" w:color="auto" w:fill="auto"/>
            <w:vAlign w:val="center"/>
          </w:tcPr>
          <w:p w14:paraId="589E3B19" w14:textId="77777777" w:rsidR="00307CAD" w:rsidRPr="00105574" w:rsidRDefault="00307CAD" w:rsidP="005C57C9">
            <w:pPr>
              <w:spacing w:before="32" w:line="180" w:lineRule="exact"/>
              <w:ind w:left="360" w:hanging="144"/>
              <w:rPr>
                <w:b/>
                <w:noProof/>
                <w:sz w:val="16"/>
              </w:rPr>
            </w:pPr>
            <w:r w:rsidRPr="00105574">
              <w:rPr>
                <w:b/>
                <w:noProof/>
                <w:sz w:val="16"/>
              </w:rPr>
              <w:sym w:font="Wingdings" w:char="F0AB"/>
            </w:r>
            <w:r w:rsidRPr="00105574">
              <w:rPr>
                <w:b/>
                <w:bCs/>
                <w:noProof/>
                <w:sz w:val="16"/>
              </w:rPr>
              <w:t>Outer Banks™ Tech Package+</w:t>
            </w:r>
            <w:r w:rsidRPr="00105574">
              <w:rPr>
                <w:rStyle w:val="FootnoteReference"/>
                <w:b/>
                <w:bCs/>
                <w:noProof/>
                <w:sz w:val="16"/>
              </w:rPr>
              <w:footnoteReference w:id="9"/>
            </w:r>
            <w:r w:rsidRPr="00105574">
              <w:rPr>
                <w:b/>
                <w:noProof/>
                <w:sz w:val="16"/>
              </w:rPr>
              <w:t xml:space="preserve"> </w:t>
            </w:r>
            <w:r w:rsidRPr="00105574">
              <w:rPr>
                <w:rStyle w:val="Wers"/>
                <w:b/>
                <w:vanish w:val="0"/>
                <w:sz w:val="16"/>
                <w:szCs w:val="14"/>
                <w:rPrChange w:id="399" w:author="Sai Raj Deep Thikkisetty" w:date="2024-07-01T14:47:00Z">
                  <w:rPr>
                    <w:rStyle w:val="Wers"/>
                    <w:b/>
                    <w:sz w:val="16"/>
                    <w:szCs w:val="14"/>
                  </w:rPr>
                </w:rPrChange>
              </w:rPr>
              <w:t>*A</w:t>
            </w:r>
            <w:r w:rsidRPr="00105574">
              <w:rPr>
                <w:rStyle w:val="Wers"/>
                <w:b/>
                <w:vanish w:val="0"/>
                <w:sz w:val="16"/>
                <w:szCs w:val="16"/>
                <w:rPrChange w:id="400" w:author="Sai Raj Deep Thikkisetty" w:date="2024-07-01T14:47:00Z">
                  <w:rPr>
                    <w:rStyle w:val="Wers"/>
                    <w:b/>
                    <w:sz w:val="16"/>
                    <w:szCs w:val="16"/>
                  </w:rPr>
                </w:rPrChange>
              </w:rPr>
              <w:t>ALET/DBCAJ</w:t>
            </w:r>
          </w:p>
          <w:p w14:paraId="494E1F26"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 xml:space="preserve">360-Degree Camera (with Split View) </w:t>
            </w:r>
            <w:r w:rsidRPr="00105574">
              <w:rPr>
                <w:rStyle w:val="Wers"/>
                <w:b/>
                <w:vanish w:val="0"/>
                <w:sz w:val="16"/>
                <w:szCs w:val="16"/>
                <w:rPrChange w:id="401" w:author="Sai Raj Deep Thikkisetty" w:date="2024-07-01T14:47:00Z">
                  <w:rPr>
                    <w:rStyle w:val="Wers"/>
                    <w:b/>
                    <w:sz w:val="16"/>
                    <w:szCs w:val="16"/>
                  </w:rPr>
                </w:rPrChange>
              </w:rPr>
              <w:t>[</w:t>
            </w:r>
            <w:r w:rsidRPr="00105574">
              <w:rPr>
                <w:rStyle w:val="Wers"/>
                <w:vanish w:val="0"/>
                <w:sz w:val="16"/>
                <w:szCs w:val="16"/>
                <w:rPrChange w:id="402" w:author="Sai Raj Deep Thikkisetty" w:date="2024-07-01T14:47:00Z">
                  <w:rPr>
                    <w:rStyle w:val="Wers"/>
                    <w:sz w:val="16"/>
                    <w:szCs w:val="16"/>
                  </w:rPr>
                </w:rPrChange>
              </w:rPr>
              <w:t>J3KAH]/[BSHCK]/[J3QAD]</w:t>
            </w:r>
          </w:p>
          <w:p w14:paraId="550DD250"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 xml:space="preserve">B&amp;O® Sound System by Bang &amp; Olufsen®, 10-Speakers and Subwoofer </w:t>
            </w:r>
            <w:r w:rsidRPr="00105574">
              <w:rPr>
                <w:rStyle w:val="Wers"/>
                <w:b/>
                <w:vanish w:val="0"/>
                <w:sz w:val="16"/>
                <w:szCs w:val="16"/>
                <w:rPrChange w:id="403" w:author="Sai Raj Deep Thikkisetty" w:date="2024-07-01T14:47:00Z">
                  <w:rPr>
                    <w:rStyle w:val="Wers"/>
                    <w:b/>
                    <w:sz w:val="16"/>
                    <w:szCs w:val="16"/>
                  </w:rPr>
                </w:rPrChange>
              </w:rPr>
              <w:t>[I</w:t>
            </w:r>
            <w:r w:rsidRPr="00105574">
              <w:rPr>
                <w:rStyle w:val="Wers"/>
                <w:vanish w:val="0"/>
                <w:sz w:val="16"/>
                <w:szCs w:val="16"/>
                <w:rPrChange w:id="404" w:author="Sai Raj Deep Thikkisetty" w:date="2024-07-01T14:47:00Z">
                  <w:rPr>
                    <w:rStyle w:val="Wers"/>
                    <w:sz w:val="16"/>
                    <w:szCs w:val="16"/>
                  </w:rPr>
                </w:rPrChange>
              </w:rPr>
              <w:t>CEHF]/[IDBA6]</w:t>
            </w:r>
          </w:p>
          <w:p w14:paraId="0E4A3B48"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Connected Navigation</w:t>
            </w:r>
            <w:r w:rsidRPr="00105574">
              <w:rPr>
                <w:rStyle w:val="FootnoteReference"/>
                <w:noProof/>
                <w:sz w:val="16"/>
              </w:rPr>
              <w:footnoteReference w:id="10"/>
            </w:r>
            <w:r w:rsidRPr="00105574">
              <w:rPr>
                <w:noProof/>
                <w:sz w:val="16"/>
              </w:rPr>
              <w:t xml:space="preserve"> with 1-Year Subscription included, Pinch-to-Zoom Capability, Live Traffic, Predictive Destinations and Route Guidance, and One Box Search </w:t>
            </w:r>
            <w:r w:rsidRPr="00105574">
              <w:rPr>
                <w:rStyle w:val="Wers"/>
                <w:b/>
                <w:vanish w:val="0"/>
                <w:sz w:val="16"/>
                <w:szCs w:val="16"/>
                <w:rPrChange w:id="405" w:author="Sai Raj Deep Thikkisetty" w:date="2024-07-01T14:47:00Z">
                  <w:rPr>
                    <w:rStyle w:val="Wers"/>
                    <w:b/>
                    <w:sz w:val="16"/>
                    <w:szCs w:val="16"/>
                  </w:rPr>
                </w:rPrChange>
              </w:rPr>
              <w:t>[H</w:t>
            </w:r>
            <w:r w:rsidRPr="00105574">
              <w:rPr>
                <w:rStyle w:val="Wers"/>
                <w:vanish w:val="0"/>
                <w:sz w:val="16"/>
                <w:szCs w:val="16"/>
                <w:rPrChange w:id="406" w:author="Sai Raj Deep Thikkisetty" w:date="2024-07-01T14:47:00Z">
                  <w:rPr>
                    <w:rStyle w:val="Wers"/>
                    <w:sz w:val="16"/>
                    <w:szCs w:val="16"/>
                  </w:rPr>
                </w:rPrChange>
              </w:rPr>
              <w:t>KCBA]</w:t>
            </w:r>
          </w:p>
          <w:p w14:paraId="50D0E211"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HD Radio™</w:t>
            </w:r>
          </w:p>
          <w:p w14:paraId="787D86C1"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 xml:space="preserve">Lane Keeping Aid </w:t>
            </w:r>
            <w:r w:rsidRPr="00105574">
              <w:rPr>
                <w:rStyle w:val="Wers"/>
                <w:b/>
                <w:vanish w:val="0"/>
                <w:sz w:val="16"/>
                <w:szCs w:val="16"/>
                <w:rPrChange w:id="407" w:author="Sai Raj Deep Thikkisetty" w:date="2024-07-01T14:47:00Z">
                  <w:rPr>
                    <w:rStyle w:val="Wers"/>
                    <w:b/>
                    <w:sz w:val="16"/>
                    <w:szCs w:val="16"/>
                  </w:rPr>
                </w:rPrChange>
              </w:rPr>
              <w:t>[</w:t>
            </w:r>
            <w:r w:rsidRPr="00105574">
              <w:rPr>
                <w:rStyle w:val="Wers"/>
                <w:vanish w:val="0"/>
                <w:sz w:val="16"/>
                <w:szCs w:val="16"/>
                <w:rPrChange w:id="408" w:author="Sai Raj Deep Thikkisetty" w:date="2024-07-01T14:47:00Z">
                  <w:rPr>
                    <w:rStyle w:val="Wers"/>
                    <w:sz w:val="16"/>
                    <w:szCs w:val="16"/>
                  </w:rPr>
                </w:rPrChange>
              </w:rPr>
              <w:t>HNLAB]</w:t>
            </w:r>
          </w:p>
          <w:p w14:paraId="02A79F7D"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 xml:space="preserve">Reverse Brake Assist </w:t>
            </w:r>
            <w:r w:rsidRPr="00105574">
              <w:rPr>
                <w:rStyle w:val="Wers"/>
                <w:b/>
                <w:vanish w:val="0"/>
                <w:sz w:val="16"/>
                <w:szCs w:val="16"/>
                <w:rPrChange w:id="409" w:author="Sai Raj Deep Thikkisetty" w:date="2024-07-01T14:47:00Z">
                  <w:rPr>
                    <w:rStyle w:val="Wers"/>
                    <w:b/>
                    <w:sz w:val="16"/>
                    <w:szCs w:val="16"/>
                  </w:rPr>
                </w:rPrChange>
              </w:rPr>
              <w:t>[</w:t>
            </w:r>
            <w:r w:rsidRPr="00105574">
              <w:rPr>
                <w:rStyle w:val="Wers"/>
                <w:vanish w:val="0"/>
                <w:sz w:val="16"/>
                <w:szCs w:val="16"/>
                <w:rPrChange w:id="410" w:author="Sai Raj Deep Thikkisetty" w:date="2024-07-01T14:47:00Z">
                  <w:rPr>
                    <w:rStyle w:val="Wers"/>
                    <w:sz w:val="16"/>
                    <w:szCs w:val="16"/>
                  </w:rPr>
                </w:rPrChange>
              </w:rPr>
              <w:t>HNYAB]</w:t>
            </w:r>
          </w:p>
          <w:p w14:paraId="739E3E2C" w14:textId="77777777" w:rsidR="00307CAD" w:rsidRPr="00105574" w:rsidRDefault="00307CAD" w:rsidP="005C57C9">
            <w:pPr>
              <w:tabs>
                <w:tab w:val="left" w:pos="576"/>
              </w:tabs>
              <w:spacing w:line="180" w:lineRule="exact"/>
              <w:ind w:left="576" w:hanging="216"/>
              <w:rPr>
                <w:noProof/>
                <w:sz w:val="16"/>
                <w:szCs w:val="16"/>
              </w:rPr>
            </w:pPr>
            <w:r w:rsidRPr="00105574">
              <w:rPr>
                <w:rFonts w:ascii="Symbol" w:hAnsi="Symbol"/>
                <w:noProof/>
                <w:sz w:val="16"/>
              </w:rPr>
              <w:t>·</w:t>
            </w:r>
            <w:r w:rsidRPr="00105574">
              <w:rPr>
                <w:rFonts w:ascii="Symbol" w:hAnsi="Symbol"/>
                <w:noProof/>
                <w:sz w:val="16"/>
              </w:rPr>
              <w:tab/>
            </w:r>
            <w:r w:rsidRPr="00105574">
              <w:rPr>
                <w:noProof/>
                <w:sz w:val="16"/>
              </w:rPr>
              <w:t xml:space="preserve">Speed Sign Recognition </w:t>
            </w:r>
            <w:r w:rsidRPr="00105574">
              <w:rPr>
                <w:rStyle w:val="Wers"/>
                <w:b/>
                <w:vanish w:val="0"/>
                <w:sz w:val="16"/>
                <w:szCs w:val="16"/>
                <w:rPrChange w:id="411" w:author="Sai Raj Deep Thikkisetty" w:date="2024-07-01T14:47:00Z">
                  <w:rPr>
                    <w:rStyle w:val="Wers"/>
                    <w:b/>
                    <w:sz w:val="16"/>
                    <w:szCs w:val="16"/>
                  </w:rPr>
                </w:rPrChange>
              </w:rPr>
              <w:t>[</w:t>
            </w:r>
            <w:r w:rsidRPr="00105574">
              <w:rPr>
                <w:rStyle w:val="Wers"/>
                <w:vanish w:val="0"/>
                <w:sz w:val="16"/>
                <w:szCs w:val="16"/>
                <w:rPrChange w:id="412" w:author="Sai Raj Deep Thikkisetty" w:date="2024-07-01T14:47:00Z">
                  <w:rPr>
                    <w:rStyle w:val="Wers"/>
                    <w:sz w:val="16"/>
                    <w:szCs w:val="16"/>
                  </w:rPr>
                </w:rPrChange>
              </w:rPr>
              <w:t>HLQAD]</w:t>
            </w:r>
          </w:p>
          <w:p w14:paraId="18C40DEF"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Contains Mirrors, Sideview – Power and Heated Glass, Power Fold, Memory [</w:t>
            </w:r>
            <w:r w:rsidRPr="00105574">
              <w:rPr>
                <w:rStyle w:val="Wers"/>
                <w:vanish w:val="0"/>
                <w:sz w:val="14"/>
                <w:szCs w:val="14"/>
                <w:rPrChange w:id="413" w:author="Sai Raj Deep Thikkisetty" w:date="2024-07-01T14:47:00Z">
                  <w:rPr>
                    <w:rStyle w:val="Wers"/>
                    <w:sz w:val="14"/>
                    <w:szCs w:val="14"/>
                  </w:rPr>
                </w:rPrChange>
              </w:rPr>
              <w:t>BSHCK]</w:t>
            </w:r>
          </w:p>
        </w:tc>
        <w:tc>
          <w:tcPr>
            <w:tcW w:w="864" w:type="dxa"/>
            <w:shd w:val="clear" w:color="auto" w:fill="auto"/>
            <w:vAlign w:val="center"/>
          </w:tcPr>
          <w:p w14:paraId="34573C41" w14:textId="77777777" w:rsidR="00307CAD" w:rsidRPr="00105574" w:rsidRDefault="00307CAD" w:rsidP="005C57C9">
            <w:pPr>
              <w:spacing w:line="180" w:lineRule="exact"/>
              <w:jc w:val="center"/>
              <w:rPr>
                <w:rFonts w:cs="Arial"/>
                <w:b/>
                <w:bCs/>
                <w:noProof/>
                <w:sz w:val="16"/>
              </w:rPr>
            </w:pPr>
            <w:r w:rsidRPr="00105574">
              <w:rPr>
                <w:rFonts w:cs="Arial"/>
                <w:b/>
                <w:bCs/>
                <w:noProof/>
                <w:sz w:val="16"/>
              </w:rPr>
              <w:t>96T</w:t>
            </w:r>
          </w:p>
        </w:tc>
        <w:tc>
          <w:tcPr>
            <w:tcW w:w="2520" w:type="dxa"/>
            <w:shd w:val="clear" w:color="auto" w:fill="auto"/>
            <w:vAlign w:val="center"/>
          </w:tcPr>
          <w:p w14:paraId="11AF4675"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FEDECB0" w14:textId="77777777" w:rsidTr="005C57C9">
        <w:trPr>
          <w:cantSplit/>
          <w:jc w:val="center"/>
        </w:trPr>
        <w:tc>
          <w:tcPr>
            <w:tcW w:w="7200" w:type="dxa"/>
            <w:shd w:val="clear" w:color="auto" w:fill="auto"/>
            <w:vAlign w:val="center"/>
          </w:tcPr>
          <w:p w14:paraId="78103343" w14:textId="77777777" w:rsidR="00307CAD" w:rsidRPr="00105574" w:rsidRDefault="00307CAD" w:rsidP="005C57C9">
            <w:pPr>
              <w:pStyle w:val="RSRowData8p9l"/>
              <w:spacing w:after="0"/>
              <w:rPr>
                <w:noProof/>
                <w:szCs w:val="14"/>
              </w:rPr>
            </w:pPr>
            <w:r w:rsidRPr="00105574">
              <w:rPr>
                <w:noProof/>
              </w:rPr>
              <w:t xml:space="preserve">Power Moonroof </w:t>
            </w:r>
            <w:r w:rsidRPr="00105574">
              <w:rPr>
                <w:rStyle w:val="Wers"/>
                <w:vanish w:val="0"/>
                <w:szCs w:val="14"/>
                <w:rPrChange w:id="414" w:author="Sai Raj Deep Thikkisetty" w:date="2024-07-01T14:47:00Z">
                  <w:rPr>
                    <w:rStyle w:val="Wers"/>
                    <w:szCs w:val="14"/>
                  </w:rPr>
                </w:rPrChange>
              </w:rPr>
              <w:t>A1GAB</w:t>
            </w:r>
          </w:p>
          <w:p w14:paraId="208B8E66"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bCs/>
                <w:iCs/>
                <w:noProof/>
                <w:sz w:val="14"/>
              </w:rPr>
              <w:t xml:space="preserve">Requires Tech Pack (96T) </w:t>
            </w:r>
            <w:r w:rsidRPr="00105574">
              <w:rPr>
                <w:rStyle w:val="Wers"/>
                <w:vanish w:val="0"/>
                <w:sz w:val="14"/>
                <w:rPrChange w:id="415" w:author="Sai Raj Deep Thikkisetty" w:date="2024-07-01T14:47:00Z">
                  <w:rPr>
                    <w:rStyle w:val="Wers"/>
                    <w:sz w:val="14"/>
                  </w:rPr>
                </w:rPrChange>
              </w:rPr>
              <w:t>AALET</w:t>
            </w:r>
          </w:p>
        </w:tc>
        <w:tc>
          <w:tcPr>
            <w:tcW w:w="864" w:type="dxa"/>
            <w:shd w:val="clear" w:color="auto" w:fill="auto"/>
            <w:vAlign w:val="center"/>
          </w:tcPr>
          <w:p w14:paraId="24E298AD" w14:textId="77777777" w:rsidR="00307CAD" w:rsidRPr="00105574" w:rsidRDefault="00307CAD" w:rsidP="005C57C9">
            <w:pPr>
              <w:spacing w:line="180" w:lineRule="exact"/>
              <w:jc w:val="center"/>
              <w:rPr>
                <w:rFonts w:cs="Arial"/>
                <w:b/>
                <w:bCs/>
                <w:noProof/>
                <w:sz w:val="16"/>
              </w:rPr>
            </w:pPr>
            <w:r w:rsidRPr="00105574">
              <w:rPr>
                <w:rFonts w:cs="Arial"/>
                <w:b/>
                <w:bCs/>
                <w:noProof/>
                <w:sz w:val="16"/>
              </w:rPr>
              <w:t>17B</w:t>
            </w:r>
          </w:p>
        </w:tc>
        <w:tc>
          <w:tcPr>
            <w:tcW w:w="2520" w:type="dxa"/>
            <w:shd w:val="clear" w:color="auto" w:fill="auto"/>
            <w:vAlign w:val="center"/>
          </w:tcPr>
          <w:p w14:paraId="2407F27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A4F6431" w14:textId="77777777" w:rsidTr="005C57C9">
        <w:trPr>
          <w:cantSplit/>
          <w:jc w:val="center"/>
        </w:trPr>
        <w:tc>
          <w:tcPr>
            <w:tcW w:w="7200" w:type="dxa"/>
            <w:shd w:val="clear" w:color="auto" w:fill="auto"/>
            <w:vAlign w:val="center"/>
          </w:tcPr>
          <w:p w14:paraId="459E08E2" w14:textId="77777777" w:rsidR="00307CAD" w:rsidRPr="00105574" w:rsidRDefault="00307CAD" w:rsidP="005C57C9">
            <w:pPr>
              <w:pStyle w:val="RSRowData8p9l"/>
              <w:rPr>
                <w:rFonts w:cs="Arial"/>
                <w:iCs/>
                <w:noProof/>
              </w:rPr>
            </w:pPr>
            <w:r w:rsidRPr="00105574">
              <w:rPr>
                <w:noProof/>
              </w:rPr>
              <w:t>Azure Gray Metallic Tri-Coat</w:t>
            </w:r>
            <w:bookmarkStart w:id="416" w:name="_Ref154158468"/>
            <w:r w:rsidRPr="00105574">
              <w:rPr>
                <w:rStyle w:val="FootnoteReference"/>
                <w:noProof/>
              </w:rPr>
              <w:footnoteReference w:id="11"/>
            </w:r>
            <w:bookmarkEnd w:id="416"/>
            <w:r w:rsidRPr="00105574">
              <w:rPr>
                <w:noProof/>
              </w:rPr>
              <w:t xml:space="preserve"> </w:t>
            </w:r>
            <w:r w:rsidRPr="00105574">
              <w:rPr>
                <w:rStyle w:val="Wers"/>
                <w:vanish w:val="0"/>
                <w:rPrChange w:id="417" w:author="Sai Raj Deep Thikkisetty" w:date="2024-07-01T14:47:00Z">
                  <w:rPr>
                    <w:rStyle w:val="Wers"/>
                  </w:rPr>
                </w:rPrChange>
              </w:rPr>
              <w:t>PN4KJ</w:t>
            </w:r>
          </w:p>
        </w:tc>
        <w:tc>
          <w:tcPr>
            <w:tcW w:w="864" w:type="dxa"/>
            <w:shd w:val="clear" w:color="auto" w:fill="auto"/>
            <w:vAlign w:val="center"/>
          </w:tcPr>
          <w:p w14:paraId="5AC7A3FC" w14:textId="77777777" w:rsidR="00307CAD" w:rsidRPr="00105574" w:rsidRDefault="00307CAD" w:rsidP="005C57C9">
            <w:pPr>
              <w:spacing w:line="180" w:lineRule="exact"/>
              <w:jc w:val="center"/>
              <w:rPr>
                <w:rFonts w:cs="Arial"/>
                <w:b/>
                <w:bCs/>
                <w:noProof/>
                <w:sz w:val="16"/>
              </w:rPr>
            </w:pPr>
            <w:r w:rsidRPr="00105574">
              <w:rPr>
                <w:rFonts w:cs="Arial"/>
                <w:b/>
                <w:bCs/>
                <w:noProof/>
                <w:sz w:val="16"/>
              </w:rPr>
              <w:t>G4</w:t>
            </w:r>
          </w:p>
        </w:tc>
        <w:tc>
          <w:tcPr>
            <w:tcW w:w="2520" w:type="dxa"/>
            <w:shd w:val="clear" w:color="auto" w:fill="auto"/>
            <w:vAlign w:val="center"/>
          </w:tcPr>
          <w:p w14:paraId="37EAEB3D"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5DAFF1F" w14:textId="77777777" w:rsidTr="005C57C9">
        <w:trPr>
          <w:cantSplit/>
          <w:jc w:val="center"/>
        </w:trPr>
        <w:tc>
          <w:tcPr>
            <w:tcW w:w="7200" w:type="dxa"/>
            <w:shd w:val="clear" w:color="auto" w:fill="auto"/>
            <w:vAlign w:val="center"/>
          </w:tcPr>
          <w:p w14:paraId="62C38E41" w14:textId="77777777" w:rsidR="00307CAD" w:rsidRPr="00105574" w:rsidRDefault="00307CAD" w:rsidP="005C57C9">
            <w:pPr>
              <w:spacing w:before="32" w:after="32" w:line="180" w:lineRule="exact"/>
              <w:ind w:left="360" w:hanging="144"/>
              <w:rPr>
                <w:noProof/>
                <w:sz w:val="16"/>
              </w:rPr>
            </w:pPr>
            <w:r w:rsidRPr="00105574">
              <w:rPr>
                <w:noProof/>
                <w:sz w:val="16"/>
              </w:rPr>
              <w:sym w:font="Wingdings" w:char="F0AB"/>
            </w:r>
            <w:r w:rsidRPr="00105574">
              <w:rPr>
                <w:noProof/>
                <w:sz w:val="16"/>
              </w:rPr>
              <w:t>Ruby Red Metallic Tinted Clearcoat</w:t>
            </w:r>
            <w:r w:rsidRPr="00105574">
              <w:rPr>
                <w:noProof/>
                <w:sz w:val="16"/>
              </w:rPr>
              <w:fldChar w:fldCharType="begin"/>
            </w:r>
            <w:r w:rsidRPr="00105574">
              <w:rPr>
                <w:noProof/>
                <w:sz w:val="16"/>
              </w:rPr>
              <w:instrText xml:space="preserve"> NOTEREF _Ref154158468 \f \h </w:instrText>
            </w:r>
            <w:r w:rsidRPr="00105574">
              <w:rPr>
                <w:noProof/>
                <w:sz w:val="16"/>
              </w:rPr>
            </w:r>
            <w:r w:rsidR="00105574">
              <w:rPr>
                <w:noProof/>
                <w:sz w:val="16"/>
              </w:rPr>
              <w:instrText xml:space="preserve"> \* MERGEFORMAT </w:instrText>
            </w:r>
            <w:r w:rsidRPr="00105574">
              <w:rPr>
                <w:noProof/>
                <w:sz w:val="16"/>
              </w:rPr>
              <w:fldChar w:fldCharType="separate"/>
            </w:r>
            <w:r w:rsidRPr="00105574">
              <w:rPr>
                <w:rStyle w:val="FootnoteReference"/>
                <w:noProof/>
                <w:sz w:val="16"/>
              </w:rPr>
              <w:t>2</w:t>
            </w:r>
            <w:r w:rsidRPr="00105574">
              <w:rPr>
                <w:noProof/>
                <w:sz w:val="16"/>
              </w:rPr>
              <w:fldChar w:fldCharType="end"/>
            </w:r>
            <w:r w:rsidRPr="00105574">
              <w:rPr>
                <w:noProof/>
                <w:sz w:val="16"/>
              </w:rPr>
              <w:t xml:space="preserve"> </w:t>
            </w:r>
            <w:r w:rsidRPr="00105574">
              <w:rPr>
                <w:rStyle w:val="Wers"/>
                <w:b/>
                <w:vanish w:val="0"/>
                <w:sz w:val="16"/>
                <w:rPrChange w:id="418" w:author="Sai Raj Deep Thikkisetty" w:date="2024-07-01T14:47:00Z">
                  <w:rPr>
                    <w:rStyle w:val="Wers"/>
                    <w:b/>
                    <w:sz w:val="16"/>
                  </w:rPr>
                </w:rPrChange>
              </w:rPr>
              <w:t>PNEAM</w:t>
            </w:r>
          </w:p>
        </w:tc>
        <w:tc>
          <w:tcPr>
            <w:tcW w:w="864" w:type="dxa"/>
            <w:shd w:val="clear" w:color="auto" w:fill="auto"/>
            <w:vAlign w:val="center"/>
          </w:tcPr>
          <w:p w14:paraId="03354762" w14:textId="77777777" w:rsidR="00307CAD" w:rsidRPr="00105574" w:rsidRDefault="00307CAD" w:rsidP="005C57C9">
            <w:pPr>
              <w:spacing w:line="180" w:lineRule="exact"/>
              <w:jc w:val="center"/>
              <w:rPr>
                <w:rFonts w:cs="Arial"/>
                <w:b/>
                <w:bCs/>
                <w:noProof/>
                <w:sz w:val="16"/>
              </w:rPr>
            </w:pPr>
            <w:r w:rsidRPr="00105574">
              <w:rPr>
                <w:rFonts w:cs="Arial"/>
                <w:b/>
                <w:bCs/>
                <w:noProof/>
                <w:sz w:val="16"/>
              </w:rPr>
              <w:t>RR</w:t>
            </w:r>
          </w:p>
        </w:tc>
        <w:tc>
          <w:tcPr>
            <w:tcW w:w="2520" w:type="dxa"/>
            <w:shd w:val="clear" w:color="auto" w:fill="auto"/>
            <w:vAlign w:val="center"/>
          </w:tcPr>
          <w:p w14:paraId="2E002011"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CC69C45" w14:textId="77777777" w:rsidTr="005C57C9">
        <w:trPr>
          <w:cantSplit/>
          <w:jc w:val="center"/>
        </w:trPr>
        <w:tc>
          <w:tcPr>
            <w:tcW w:w="7200" w:type="dxa"/>
            <w:shd w:val="clear" w:color="auto" w:fill="auto"/>
            <w:vAlign w:val="center"/>
          </w:tcPr>
          <w:p w14:paraId="4D7A3C07" w14:textId="77777777" w:rsidR="00307CAD" w:rsidRPr="00105574" w:rsidRDefault="00307CAD" w:rsidP="005C57C9">
            <w:pPr>
              <w:pStyle w:val="RSRowData8p9l"/>
              <w:rPr>
                <w:noProof/>
              </w:rPr>
            </w:pPr>
            <w:r w:rsidRPr="00105574">
              <w:rPr>
                <w:noProof/>
              </w:rPr>
              <w:t xml:space="preserve">Cargo Management System (Shelf/Divider/Table) </w:t>
            </w:r>
            <w:r w:rsidRPr="00105574">
              <w:rPr>
                <w:rStyle w:val="Wers"/>
                <w:vanish w:val="0"/>
                <w:szCs w:val="16"/>
                <w:rPrChange w:id="419" w:author="Sai Raj Deep Thikkisetty" w:date="2024-07-01T14:47:00Z">
                  <w:rPr>
                    <w:rStyle w:val="Wers"/>
                    <w:szCs w:val="16"/>
                  </w:rPr>
                </w:rPrChange>
              </w:rPr>
              <w:t>BDCAF</w:t>
            </w:r>
          </w:p>
        </w:tc>
        <w:tc>
          <w:tcPr>
            <w:tcW w:w="864" w:type="dxa"/>
            <w:shd w:val="clear" w:color="auto" w:fill="auto"/>
            <w:vAlign w:val="center"/>
          </w:tcPr>
          <w:p w14:paraId="655DA45E" w14:textId="77777777" w:rsidR="00307CAD" w:rsidRPr="00105574" w:rsidRDefault="00307CAD" w:rsidP="005C57C9">
            <w:pPr>
              <w:spacing w:line="180" w:lineRule="exact"/>
              <w:jc w:val="center"/>
              <w:rPr>
                <w:rFonts w:cs="Arial"/>
                <w:b/>
                <w:bCs/>
                <w:noProof/>
                <w:sz w:val="16"/>
              </w:rPr>
            </w:pPr>
            <w:r w:rsidRPr="00105574">
              <w:rPr>
                <w:rFonts w:cs="Arial"/>
                <w:b/>
                <w:bCs/>
                <w:noProof/>
                <w:sz w:val="16"/>
              </w:rPr>
              <w:t>90A</w:t>
            </w:r>
          </w:p>
        </w:tc>
        <w:tc>
          <w:tcPr>
            <w:tcW w:w="2520" w:type="dxa"/>
            <w:shd w:val="clear" w:color="auto" w:fill="auto"/>
            <w:vAlign w:val="center"/>
          </w:tcPr>
          <w:p w14:paraId="5477A375"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338BCD4" w14:textId="77777777" w:rsidTr="005C57C9">
        <w:trPr>
          <w:cantSplit/>
          <w:jc w:val="center"/>
        </w:trPr>
        <w:tc>
          <w:tcPr>
            <w:tcW w:w="7200" w:type="dxa"/>
            <w:shd w:val="clear" w:color="auto" w:fill="auto"/>
            <w:vAlign w:val="center"/>
          </w:tcPr>
          <w:p w14:paraId="3A65B199" w14:textId="77777777" w:rsidR="00307CAD" w:rsidRPr="00105574" w:rsidRDefault="00307CAD" w:rsidP="005C57C9">
            <w:pPr>
              <w:pStyle w:val="RSRowData8p9l"/>
              <w:spacing w:after="0"/>
              <w:rPr>
                <w:noProof/>
                <w:szCs w:val="16"/>
              </w:rPr>
            </w:pPr>
            <w:r w:rsidRPr="00105574">
              <w:rPr>
                <w:rFonts w:cs="Arial"/>
                <w:noProof/>
              </w:rPr>
              <w:t xml:space="preserve">Front License Plate Bracket </w:t>
            </w:r>
            <w:r w:rsidRPr="00105574">
              <w:rPr>
                <w:rStyle w:val="SysDesc"/>
                <w:vanish w:val="0"/>
                <w:rPrChange w:id="420" w:author="Sai Raj Deep Thikkisetty" w:date="2024-07-01T14:47:00Z">
                  <w:rPr>
                    <w:rStyle w:val="SysDesc"/>
                  </w:rPr>
                </w:rPrChange>
              </w:rPr>
              <w:t>FRONT LICENSE PLATE BRACKET</w:t>
            </w:r>
            <w:r w:rsidRPr="00105574">
              <w:rPr>
                <w:rStyle w:val="Wers"/>
                <w:vanish w:val="0"/>
                <w:szCs w:val="16"/>
                <w:rPrChange w:id="421" w:author="Sai Raj Deep Thikkisetty" w:date="2024-07-01T14:47:00Z">
                  <w:rPr>
                    <w:rStyle w:val="Wers"/>
                    <w:szCs w:val="16"/>
                  </w:rPr>
                </w:rPrChange>
              </w:rPr>
              <w:t>CLVAB</w:t>
            </w:r>
          </w:p>
          <w:p w14:paraId="6A5B0CB4"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See “Emissions” section for additional information</w:t>
            </w:r>
          </w:p>
        </w:tc>
        <w:tc>
          <w:tcPr>
            <w:tcW w:w="864" w:type="dxa"/>
            <w:shd w:val="clear" w:color="auto" w:fill="auto"/>
            <w:vAlign w:val="center"/>
          </w:tcPr>
          <w:p w14:paraId="4203323A" w14:textId="77777777" w:rsidR="00307CAD" w:rsidRPr="00105574" w:rsidRDefault="00307CAD" w:rsidP="005C57C9">
            <w:pPr>
              <w:spacing w:line="180" w:lineRule="exact"/>
              <w:jc w:val="center"/>
              <w:rPr>
                <w:rFonts w:cs="Arial"/>
                <w:b/>
                <w:bCs/>
                <w:noProof/>
                <w:sz w:val="16"/>
              </w:rPr>
            </w:pPr>
            <w:r w:rsidRPr="00105574">
              <w:rPr>
                <w:rFonts w:cs="Arial"/>
                <w:b/>
                <w:bCs/>
                <w:noProof/>
                <w:sz w:val="16"/>
              </w:rPr>
              <w:t>153</w:t>
            </w:r>
          </w:p>
        </w:tc>
        <w:tc>
          <w:tcPr>
            <w:tcW w:w="2520" w:type="dxa"/>
            <w:shd w:val="clear" w:color="auto" w:fill="auto"/>
            <w:vAlign w:val="center"/>
          </w:tcPr>
          <w:p w14:paraId="0FAAB6F0" w14:textId="77777777" w:rsidR="00307CAD" w:rsidRPr="00105574" w:rsidRDefault="00307CAD" w:rsidP="005C57C9">
            <w:pPr>
              <w:spacing w:line="180" w:lineRule="exact"/>
              <w:jc w:val="center"/>
              <w:rPr>
                <w:rFonts w:cs="Arial"/>
                <w:noProof/>
                <w:sz w:val="16"/>
              </w:rPr>
            </w:pPr>
            <w:r w:rsidRPr="00105574">
              <w:rPr>
                <w:noProof/>
                <w:sz w:val="16"/>
              </w:rPr>
              <w:t>O</w:t>
            </w:r>
          </w:p>
        </w:tc>
      </w:tr>
      <w:tr w:rsidR="00307CAD" w:rsidRPr="00105574" w14:paraId="7D679B2F" w14:textId="77777777" w:rsidTr="005C57C9">
        <w:trPr>
          <w:cantSplit/>
          <w:jc w:val="center"/>
        </w:trPr>
        <w:tc>
          <w:tcPr>
            <w:tcW w:w="7200" w:type="dxa"/>
            <w:shd w:val="clear" w:color="auto" w:fill="auto"/>
            <w:vAlign w:val="center"/>
          </w:tcPr>
          <w:p w14:paraId="52B0C7DD" w14:textId="77777777" w:rsidR="00307CAD" w:rsidRPr="00105574" w:rsidRDefault="00307CAD" w:rsidP="005C57C9">
            <w:pPr>
              <w:pStyle w:val="RSRowData8p9l"/>
              <w:rPr>
                <w:rFonts w:cs="Arial"/>
                <w:noProof/>
              </w:rPr>
            </w:pPr>
            <w:r w:rsidRPr="00105574">
              <w:rPr>
                <w:rFonts w:cs="Arial"/>
                <w:iCs/>
                <w:noProof/>
              </w:rPr>
              <w:t xml:space="preserve">Engine Block Heater </w:t>
            </w:r>
            <w:r w:rsidRPr="00105574">
              <w:rPr>
                <w:rStyle w:val="SysDesc"/>
                <w:vanish w:val="0"/>
                <w:rPrChange w:id="422" w:author="Sai Raj Deep Thikkisetty" w:date="2024-07-01T14:47:00Z">
                  <w:rPr>
                    <w:rStyle w:val="SysDesc"/>
                  </w:rPr>
                </w:rPrChange>
              </w:rPr>
              <w:t>ENGINE BLOCK HEATER</w:t>
            </w:r>
            <w:r w:rsidRPr="00105574">
              <w:rPr>
                <w:rStyle w:val="Wers"/>
                <w:vanish w:val="0"/>
                <w:rPrChange w:id="423" w:author="Sai Raj Deep Thikkisetty" w:date="2024-07-01T14:47:00Z">
                  <w:rPr>
                    <w:rStyle w:val="Wers"/>
                  </w:rPr>
                </w:rPrChange>
              </w:rPr>
              <w:t>DEBAF/DAQAB</w:t>
            </w:r>
          </w:p>
        </w:tc>
        <w:tc>
          <w:tcPr>
            <w:tcW w:w="864" w:type="dxa"/>
            <w:shd w:val="clear" w:color="auto" w:fill="auto"/>
            <w:vAlign w:val="center"/>
          </w:tcPr>
          <w:p w14:paraId="62F041A0" w14:textId="77777777" w:rsidR="00307CAD" w:rsidRPr="00105574" w:rsidRDefault="00307CAD" w:rsidP="005C57C9">
            <w:pPr>
              <w:spacing w:line="180" w:lineRule="exact"/>
              <w:jc w:val="center"/>
              <w:rPr>
                <w:rFonts w:cs="Arial"/>
                <w:b/>
                <w:bCs/>
                <w:noProof/>
                <w:sz w:val="16"/>
              </w:rPr>
            </w:pPr>
            <w:r w:rsidRPr="00105574">
              <w:rPr>
                <w:b/>
                <w:noProof/>
                <w:sz w:val="16"/>
              </w:rPr>
              <w:t>41H</w:t>
            </w:r>
          </w:p>
        </w:tc>
        <w:tc>
          <w:tcPr>
            <w:tcW w:w="2520" w:type="dxa"/>
            <w:shd w:val="clear" w:color="auto" w:fill="auto"/>
            <w:vAlign w:val="center"/>
          </w:tcPr>
          <w:p w14:paraId="361276E2" w14:textId="77777777" w:rsidR="00307CAD" w:rsidRPr="00105574" w:rsidRDefault="00307CAD" w:rsidP="005C57C9">
            <w:pPr>
              <w:spacing w:line="180" w:lineRule="exact"/>
              <w:jc w:val="center"/>
              <w:rPr>
                <w:rFonts w:cs="Arial"/>
                <w:noProof/>
                <w:sz w:val="16"/>
              </w:rPr>
            </w:pPr>
            <w:r w:rsidRPr="00105574">
              <w:rPr>
                <w:noProof/>
                <w:sz w:val="16"/>
              </w:rPr>
              <w:t>O</w:t>
            </w:r>
          </w:p>
        </w:tc>
      </w:tr>
      <w:tr w:rsidR="00307CAD" w:rsidRPr="00105574" w14:paraId="00EC2872" w14:textId="77777777" w:rsidTr="005C57C9">
        <w:trPr>
          <w:cantSplit/>
          <w:jc w:val="center"/>
        </w:trPr>
        <w:tc>
          <w:tcPr>
            <w:tcW w:w="10584" w:type="dxa"/>
            <w:gridSpan w:val="3"/>
            <w:shd w:val="clear" w:color="auto" w:fill="CCCCCC"/>
          </w:tcPr>
          <w:p w14:paraId="0AB9472C" w14:textId="77777777" w:rsidR="00307CAD" w:rsidRPr="00105574" w:rsidRDefault="00307CAD" w:rsidP="005C57C9">
            <w:pPr>
              <w:pStyle w:val="RSHeadData8p9l"/>
              <w:rPr>
                <w:noProof/>
              </w:rPr>
            </w:pPr>
            <w:r w:rsidRPr="00105574">
              <w:rPr>
                <w:noProof/>
              </w:rPr>
              <w:lastRenderedPageBreak/>
              <w:t>Ford Accessories (Custom Accessories, Pre-Installed)</w:t>
            </w:r>
          </w:p>
        </w:tc>
      </w:tr>
      <w:tr w:rsidR="00307CAD" w:rsidRPr="00105574" w14:paraId="3063938C" w14:textId="77777777" w:rsidTr="005C57C9">
        <w:trPr>
          <w:cantSplit/>
          <w:jc w:val="center"/>
        </w:trPr>
        <w:tc>
          <w:tcPr>
            <w:tcW w:w="7200" w:type="dxa"/>
            <w:tcBorders>
              <w:bottom w:val="single" w:sz="2" w:space="0" w:color="auto"/>
            </w:tcBorders>
            <w:shd w:val="clear" w:color="auto" w:fill="auto"/>
            <w:vAlign w:val="center"/>
          </w:tcPr>
          <w:p w14:paraId="7ED85F7F" w14:textId="77777777" w:rsidR="00307CAD" w:rsidRPr="00105574" w:rsidRDefault="00307CAD" w:rsidP="005C57C9">
            <w:pPr>
              <w:pStyle w:val="RSRowData8p9l"/>
              <w:rPr>
                <w:noProof/>
              </w:rPr>
            </w:pPr>
            <w:r w:rsidRPr="00105574">
              <w:rPr>
                <w:noProof/>
              </w:rPr>
              <w:t xml:space="preserve">Floor Liners, Front and Rear (without Carpet Mats) </w:t>
            </w:r>
            <w:r w:rsidRPr="00105574">
              <w:rPr>
                <w:rStyle w:val="SysDesc"/>
                <w:vanish w:val="0"/>
                <w:rPrChange w:id="424" w:author="Sai Raj Deep Thikkisetty" w:date="2024-07-01T14:47:00Z">
                  <w:rPr>
                    <w:rStyle w:val="SysDesc"/>
                  </w:rPr>
                </w:rPrChange>
              </w:rPr>
              <w:t>FLOOR LINERS FRT AND RR</w:t>
            </w:r>
            <w:r w:rsidRPr="00105574">
              <w:rPr>
                <w:rStyle w:val="Wers"/>
                <w:vanish w:val="0"/>
                <w:rPrChange w:id="425" w:author="Sai Raj Deep Thikkisetty" w:date="2024-07-01T14:47:00Z">
                  <w:rPr>
                    <w:rStyle w:val="Wers"/>
                  </w:rPr>
                </w:rPrChange>
              </w:rPr>
              <w:t>BAYAC</w:t>
            </w:r>
          </w:p>
        </w:tc>
        <w:tc>
          <w:tcPr>
            <w:tcW w:w="864" w:type="dxa"/>
            <w:tcBorders>
              <w:bottom w:val="single" w:sz="2" w:space="0" w:color="auto"/>
            </w:tcBorders>
            <w:shd w:val="clear" w:color="auto" w:fill="auto"/>
            <w:vAlign w:val="center"/>
          </w:tcPr>
          <w:p w14:paraId="4DD49348" w14:textId="77777777" w:rsidR="00307CAD" w:rsidRPr="00105574" w:rsidRDefault="00307CAD" w:rsidP="005C57C9">
            <w:pPr>
              <w:spacing w:line="180" w:lineRule="exact"/>
              <w:jc w:val="center"/>
              <w:rPr>
                <w:rFonts w:cs="Arial"/>
                <w:b/>
                <w:bCs/>
                <w:noProof/>
                <w:sz w:val="16"/>
              </w:rPr>
            </w:pPr>
            <w:r w:rsidRPr="00105574">
              <w:rPr>
                <w:rFonts w:cs="Arial"/>
                <w:b/>
                <w:bCs/>
                <w:noProof/>
                <w:sz w:val="16"/>
              </w:rPr>
              <w:t>50C</w:t>
            </w:r>
          </w:p>
        </w:tc>
        <w:tc>
          <w:tcPr>
            <w:tcW w:w="2520" w:type="dxa"/>
            <w:tcBorders>
              <w:bottom w:val="single" w:sz="2" w:space="0" w:color="auto"/>
            </w:tcBorders>
            <w:shd w:val="clear" w:color="auto" w:fill="auto"/>
            <w:vAlign w:val="center"/>
          </w:tcPr>
          <w:p w14:paraId="6F23182E"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021EC6C3" w14:textId="77777777" w:rsidTr="005C57C9">
        <w:trPr>
          <w:cantSplit/>
          <w:jc w:val="center"/>
        </w:trPr>
        <w:tc>
          <w:tcPr>
            <w:tcW w:w="7200" w:type="dxa"/>
            <w:shd w:val="solid" w:color="auto" w:fill="auto"/>
            <w:vAlign w:val="center"/>
          </w:tcPr>
          <w:p w14:paraId="77203EFE" w14:textId="77777777" w:rsidR="00307CAD" w:rsidRPr="00105574" w:rsidRDefault="00307CAD" w:rsidP="005C57C9">
            <w:pPr>
              <w:pStyle w:val="RSHeadData8p9l"/>
              <w:keepLines/>
              <w:rPr>
                <w:noProof/>
              </w:rPr>
            </w:pPr>
            <w:r w:rsidRPr="00105574">
              <w:rPr>
                <w:noProof/>
              </w:rPr>
              <w:t>Equipment Group</w:t>
            </w:r>
            <w:r w:rsidRPr="00105574">
              <w:rPr>
                <w:rStyle w:val="Wers"/>
                <w:b w:val="0"/>
                <w:vanish w:val="0"/>
                <w:rPrChange w:id="426" w:author="Sai Raj Deep Thikkisetty" w:date="2024-07-01T14:47:00Z">
                  <w:rPr>
                    <w:rStyle w:val="Wers"/>
                    <w:b w:val="0"/>
                  </w:rPr>
                </w:rPrChange>
              </w:rPr>
              <w:t>YZBCA</w:t>
            </w:r>
          </w:p>
        </w:tc>
        <w:tc>
          <w:tcPr>
            <w:tcW w:w="864" w:type="dxa"/>
            <w:shd w:val="solid" w:color="auto" w:fill="auto"/>
            <w:vAlign w:val="center"/>
          </w:tcPr>
          <w:p w14:paraId="2B1D8E03" w14:textId="77777777" w:rsidR="00307CAD" w:rsidRPr="00105574" w:rsidRDefault="00307CAD" w:rsidP="005C57C9">
            <w:pPr>
              <w:keepNext/>
              <w:keepLines/>
              <w:spacing w:line="180" w:lineRule="exact"/>
              <w:jc w:val="center"/>
              <w:rPr>
                <w:rFonts w:cs="Arial"/>
                <w:b/>
                <w:bCs/>
                <w:noProof/>
                <w:sz w:val="16"/>
              </w:rPr>
            </w:pPr>
          </w:p>
        </w:tc>
        <w:tc>
          <w:tcPr>
            <w:tcW w:w="2520" w:type="dxa"/>
            <w:shd w:val="solid" w:color="auto" w:fill="auto"/>
            <w:vAlign w:val="center"/>
          </w:tcPr>
          <w:p w14:paraId="27DDC6C2" w14:textId="77777777" w:rsidR="00307CAD" w:rsidRPr="00105574" w:rsidRDefault="00307CAD" w:rsidP="005C57C9">
            <w:pPr>
              <w:keepNext/>
              <w:keepLines/>
              <w:spacing w:line="180" w:lineRule="exact"/>
              <w:jc w:val="center"/>
              <w:rPr>
                <w:b/>
                <w:noProof/>
                <w:sz w:val="16"/>
              </w:rPr>
            </w:pPr>
            <w:r w:rsidRPr="00105574">
              <w:rPr>
                <w:b/>
                <w:noProof/>
                <w:sz w:val="16"/>
              </w:rPr>
              <w:t>Standard Package (300A)</w:t>
            </w:r>
          </w:p>
        </w:tc>
      </w:tr>
      <w:tr w:rsidR="00307CAD" w:rsidRPr="00105574" w14:paraId="50E0CE03" w14:textId="77777777" w:rsidTr="005C57C9">
        <w:trPr>
          <w:cantSplit/>
          <w:jc w:val="center"/>
        </w:trPr>
        <w:tc>
          <w:tcPr>
            <w:tcW w:w="10584" w:type="dxa"/>
            <w:gridSpan w:val="3"/>
            <w:tcBorders>
              <w:top w:val="single" w:sz="2" w:space="0" w:color="auto"/>
              <w:bottom w:val="single" w:sz="2" w:space="0" w:color="auto"/>
            </w:tcBorders>
            <w:shd w:val="clear" w:color="auto" w:fill="CCCCCC"/>
            <w:vAlign w:val="center"/>
          </w:tcPr>
          <w:p w14:paraId="71BBE8D9" w14:textId="77777777" w:rsidR="00307CAD" w:rsidRPr="00105574" w:rsidRDefault="00307CAD" w:rsidP="005C57C9">
            <w:pPr>
              <w:pStyle w:val="RSHeadData8p9l"/>
              <w:rPr>
                <w:noProof/>
              </w:rPr>
            </w:pPr>
            <w:r w:rsidRPr="00105574">
              <w:rPr>
                <w:noProof/>
              </w:rPr>
              <w:t>Ford Accessories (Custom Accessories, Pre-Installed) (continued)</w:t>
            </w:r>
          </w:p>
        </w:tc>
      </w:tr>
      <w:tr w:rsidR="00307CAD" w:rsidRPr="00105574" w14:paraId="65F5C04B" w14:textId="77777777" w:rsidTr="005C57C9">
        <w:trPr>
          <w:cantSplit/>
          <w:jc w:val="center"/>
        </w:trPr>
        <w:tc>
          <w:tcPr>
            <w:tcW w:w="7200" w:type="dxa"/>
            <w:tcBorders>
              <w:top w:val="single" w:sz="2" w:space="0" w:color="auto"/>
            </w:tcBorders>
            <w:shd w:val="clear" w:color="auto" w:fill="auto"/>
            <w:vAlign w:val="center"/>
          </w:tcPr>
          <w:p w14:paraId="5B4C1956" w14:textId="77777777" w:rsidR="00307CAD" w:rsidRPr="00105574" w:rsidRDefault="00307CAD" w:rsidP="005C57C9">
            <w:pPr>
              <w:pStyle w:val="RSRowData8p9l"/>
              <w:rPr>
                <w:rFonts w:cs="Arial"/>
                <w:noProof/>
              </w:rPr>
            </w:pPr>
            <w:r w:rsidRPr="00105574">
              <w:rPr>
                <w:rFonts w:cs="Arial"/>
                <w:noProof/>
              </w:rPr>
              <w:t xml:space="preserve">Cargo Mat </w:t>
            </w:r>
            <w:r w:rsidRPr="00105574">
              <w:rPr>
                <w:rStyle w:val="SysDesc"/>
                <w:vanish w:val="0"/>
                <w:rPrChange w:id="427" w:author="Sai Raj Deep Thikkisetty" w:date="2024-07-01T14:47:00Z">
                  <w:rPr>
                    <w:rStyle w:val="SysDesc"/>
                  </w:rPr>
                </w:rPrChange>
              </w:rPr>
              <w:t>CARGO MAT</w:t>
            </w:r>
            <w:r w:rsidRPr="00105574">
              <w:rPr>
                <w:rStyle w:val="Wers"/>
                <w:vanish w:val="0"/>
                <w:rPrChange w:id="428" w:author="Sai Raj Deep Thikkisetty" w:date="2024-07-01T14:47:00Z">
                  <w:rPr>
                    <w:rStyle w:val="Wers"/>
                  </w:rPr>
                </w:rPrChange>
              </w:rPr>
              <w:t>A6ZAB</w:t>
            </w:r>
          </w:p>
        </w:tc>
        <w:tc>
          <w:tcPr>
            <w:tcW w:w="864" w:type="dxa"/>
            <w:tcBorders>
              <w:top w:val="single" w:sz="2" w:space="0" w:color="auto"/>
            </w:tcBorders>
            <w:shd w:val="clear" w:color="auto" w:fill="auto"/>
            <w:vAlign w:val="center"/>
          </w:tcPr>
          <w:p w14:paraId="1174E6B1" w14:textId="77777777" w:rsidR="00307CAD" w:rsidRPr="00105574" w:rsidRDefault="00307CAD" w:rsidP="005C57C9">
            <w:pPr>
              <w:spacing w:line="180" w:lineRule="exact"/>
              <w:jc w:val="center"/>
              <w:rPr>
                <w:rFonts w:cs="Arial"/>
                <w:b/>
                <w:bCs/>
                <w:noProof/>
                <w:sz w:val="16"/>
              </w:rPr>
            </w:pPr>
            <w:r w:rsidRPr="00105574">
              <w:rPr>
                <w:rFonts w:cs="Arial"/>
                <w:b/>
                <w:bCs/>
                <w:noProof/>
                <w:sz w:val="16"/>
              </w:rPr>
              <w:t>51B</w:t>
            </w:r>
          </w:p>
        </w:tc>
        <w:tc>
          <w:tcPr>
            <w:tcW w:w="2520" w:type="dxa"/>
            <w:tcBorders>
              <w:top w:val="single" w:sz="2" w:space="0" w:color="auto"/>
            </w:tcBorders>
            <w:shd w:val="clear" w:color="auto" w:fill="auto"/>
            <w:vAlign w:val="center"/>
          </w:tcPr>
          <w:p w14:paraId="4CC2BDBC"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EB0A5FB" w14:textId="77777777" w:rsidTr="005C57C9">
        <w:trPr>
          <w:cantSplit/>
          <w:jc w:val="center"/>
        </w:trPr>
        <w:tc>
          <w:tcPr>
            <w:tcW w:w="7200" w:type="dxa"/>
            <w:shd w:val="clear" w:color="auto" w:fill="auto"/>
            <w:vAlign w:val="center"/>
          </w:tcPr>
          <w:p w14:paraId="1FDEE5C6" w14:textId="77777777" w:rsidR="00307CAD" w:rsidRPr="00105574" w:rsidRDefault="00307CAD" w:rsidP="005C57C9">
            <w:pPr>
              <w:pStyle w:val="RSRowData8p9l"/>
              <w:spacing w:after="0"/>
              <w:rPr>
                <w:noProof/>
              </w:rPr>
            </w:pPr>
            <w:r w:rsidRPr="00105574">
              <w:rPr>
                <w:rFonts w:cs="Arial"/>
                <w:noProof/>
              </w:rPr>
              <w:t xml:space="preserve">Front and Rear Splash Guards </w:t>
            </w:r>
            <w:r w:rsidRPr="00105574">
              <w:rPr>
                <w:rStyle w:val="SysDesc"/>
                <w:vanish w:val="0"/>
                <w:rPrChange w:id="429" w:author="Sai Raj Deep Thikkisetty" w:date="2024-07-01T14:47:00Z">
                  <w:rPr>
                    <w:rStyle w:val="SysDesc"/>
                  </w:rPr>
                </w:rPrChange>
              </w:rPr>
              <w:t>FRT AND RR APLASH GUARDS</w:t>
            </w:r>
            <w:r w:rsidRPr="00105574">
              <w:rPr>
                <w:rStyle w:val="Wers"/>
                <w:vanish w:val="0"/>
                <w:rPrChange w:id="430" w:author="Sai Raj Deep Thikkisetty" w:date="2024-07-01T14:47:00Z">
                  <w:rPr>
                    <w:rStyle w:val="Wers"/>
                  </w:rPr>
                </w:rPrChange>
              </w:rPr>
              <w:t>A3EAB/A1KAB</w:t>
            </w:r>
          </w:p>
          <w:p w14:paraId="45219F51"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Not available with Mudflaps Kit Front, Mudflaps Kit Rear, Mudflaps Kit Front &amp; Rear, or Fender Flare Kit I and II</w:t>
            </w:r>
            <w:r w:rsidRPr="00105574">
              <w:rPr>
                <w:rStyle w:val="PWTTableTitle"/>
                <w:noProof/>
                <w:sz w:val="14"/>
              </w:rPr>
              <w:t xml:space="preserve"> </w:t>
            </w:r>
            <w:r w:rsidRPr="00105574">
              <w:rPr>
                <w:rStyle w:val="Wers"/>
                <w:vanish w:val="0"/>
                <w:sz w:val="14"/>
                <w:rPrChange w:id="431" w:author="Sai Raj Deep Thikkisetty" w:date="2024-07-01T14:47:00Z">
                  <w:rPr>
                    <w:rStyle w:val="Wers"/>
                    <w:sz w:val="14"/>
                  </w:rPr>
                </w:rPrChange>
              </w:rPr>
              <w:t>FIMAC/FIMAD/FIMAE/B5BAB/B5BAE–A3EABisoptionalwithFIMAA+B5BAA</w:t>
            </w:r>
          </w:p>
        </w:tc>
        <w:tc>
          <w:tcPr>
            <w:tcW w:w="864" w:type="dxa"/>
            <w:shd w:val="clear" w:color="auto" w:fill="auto"/>
            <w:vAlign w:val="center"/>
          </w:tcPr>
          <w:p w14:paraId="35E9BDB8" w14:textId="77777777" w:rsidR="00307CAD" w:rsidRPr="00105574" w:rsidRDefault="00307CAD" w:rsidP="005C57C9">
            <w:pPr>
              <w:spacing w:line="180" w:lineRule="exact"/>
              <w:jc w:val="center"/>
              <w:rPr>
                <w:rFonts w:cs="Arial"/>
                <w:b/>
                <w:bCs/>
                <w:noProof/>
                <w:sz w:val="16"/>
              </w:rPr>
            </w:pPr>
            <w:r w:rsidRPr="00105574">
              <w:rPr>
                <w:rFonts w:cs="Arial"/>
                <w:b/>
                <w:bCs/>
                <w:noProof/>
                <w:sz w:val="16"/>
              </w:rPr>
              <w:t>63B</w:t>
            </w:r>
          </w:p>
        </w:tc>
        <w:tc>
          <w:tcPr>
            <w:tcW w:w="2520" w:type="dxa"/>
            <w:shd w:val="clear" w:color="auto" w:fill="auto"/>
            <w:vAlign w:val="center"/>
          </w:tcPr>
          <w:p w14:paraId="632006C5"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765CF798" w14:textId="77777777" w:rsidTr="005C57C9">
        <w:trPr>
          <w:cantSplit/>
          <w:jc w:val="center"/>
        </w:trPr>
        <w:tc>
          <w:tcPr>
            <w:tcW w:w="7200" w:type="dxa"/>
            <w:shd w:val="clear" w:color="auto" w:fill="auto"/>
            <w:vAlign w:val="center"/>
          </w:tcPr>
          <w:p w14:paraId="39DC7609" w14:textId="77777777" w:rsidR="00307CAD" w:rsidRPr="00105574" w:rsidRDefault="00307CAD" w:rsidP="005C57C9">
            <w:pPr>
              <w:pStyle w:val="RSRowData8p9l"/>
              <w:spacing w:after="0"/>
              <w:rPr>
                <w:rFonts w:eastAsia="MS Mincho"/>
                <w:noProof/>
                <w:szCs w:val="16"/>
              </w:rPr>
            </w:pPr>
            <w:r w:rsidRPr="00105574">
              <w:rPr>
                <w:noProof/>
              </w:rPr>
              <w:sym w:font="Wingdings" w:char="00AB"/>
            </w:r>
            <w:r w:rsidRPr="00105574">
              <w:rPr>
                <w:noProof/>
              </w:rPr>
              <w:t xml:space="preserve">Elevation Graphic Package </w:t>
            </w:r>
            <w:r w:rsidRPr="00105574">
              <w:rPr>
                <w:rStyle w:val="Wers"/>
                <w:rFonts w:eastAsia="MS Mincho"/>
                <w:vanish w:val="0"/>
                <w:szCs w:val="16"/>
                <w:rPrChange w:id="432" w:author="Sai Raj Deep Thikkisetty" w:date="2024-07-01T14:47:00Z">
                  <w:rPr>
                    <w:rStyle w:val="Wers"/>
                    <w:rFonts w:eastAsia="MS Mincho"/>
                    <w:szCs w:val="16"/>
                  </w:rPr>
                </w:rPrChange>
              </w:rPr>
              <w:t>GAMAG</w:t>
            </w:r>
          </w:p>
          <w:p w14:paraId="59A907A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Not available with Sasquatch™ Outer Banks™ Package (67A) and Topo Graphic Package (85C) </w:t>
            </w:r>
            <w:r w:rsidRPr="00105574">
              <w:rPr>
                <w:rStyle w:val="Wers"/>
                <w:vanish w:val="0"/>
                <w:sz w:val="14"/>
                <w:rPrChange w:id="433" w:author="Sai Raj Deep Thikkisetty" w:date="2024-07-01T14:47:00Z">
                  <w:rPr>
                    <w:rStyle w:val="Wers"/>
                    <w:sz w:val="14"/>
                  </w:rPr>
                </w:rPrChange>
              </w:rPr>
              <w:t>AACVA/GAMAC</w:t>
            </w:r>
          </w:p>
        </w:tc>
        <w:tc>
          <w:tcPr>
            <w:tcW w:w="864" w:type="dxa"/>
            <w:shd w:val="clear" w:color="auto" w:fill="auto"/>
            <w:vAlign w:val="center"/>
          </w:tcPr>
          <w:p w14:paraId="44980124" w14:textId="77777777" w:rsidR="00307CAD" w:rsidRPr="00105574" w:rsidRDefault="00307CAD" w:rsidP="005C57C9">
            <w:pPr>
              <w:spacing w:line="180" w:lineRule="exact"/>
              <w:jc w:val="center"/>
              <w:rPr>
                <w:rFonts w:cs="Arial"/>
                <w:b/>
                <w:bCs/>
                <w:noProof/>
                <w:sz w:val="16"/>
              </w:rPr>
            </w:pPr>
            <w:r w:rsidRPr="00105574">
              <w:rPr>
                <w:rFonts w:cs="Arial"/>
                <w:b/>
                <w:bCs/>
                <w:noProof/>
                <w:sz w:val="16"/>
              </w:rPr>
              <w:t>85G</w:t>
            </w:r>
          </w:p>
        </w:tc>
        <w:tc>
          <w:tcPr>
            <w:tcW w:w="2520" w:type="dxa"/>
            <w:shd w:val="clear" w:color="auto" w:fill="auto"/>
            <w:vAlign w:val="center"/>
          </w:tcPr>
          <w:p w14:paraId="167089A3"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41D5CB6" w14:textId="77777777" w:rsidTr="005C57C9">
        <w:trPr>
          <w:cantSplit/>
          <w:jc w:val="center"/>
        </w:trPr>
        <w:tc>
          <w:tcPr>
            <w:tcW w:w="7200" w:type="dxa"/>
            <w:shd w:val="clear" w:color="auto" w:fill="auto"/>
            <w:vAlign w:val="center"/>
          </w:tcPr>
          <w:p w14:paraId="67938A10" w14:textId="77777777" w:rsidR="00307CAD" w:rsidRPr="00105574" w:rsidRDefault="00307CAD" w:rsidP="005C57C9">
            <w:pPr>
              <w:pStyle w:val="RSRowData8p9l"/>
              <w:spacing w:after="0"/>
              <w:rPr>
                <w:rFonts w:eastAsia="MS Mincho"/>
                <w:noProof/>
                <w:szCs w:val="16"/>
              </w:rPr>
            </w:pPr>
            <w:r w:rsidRPr="00105574">
              <w:rPr>
                <w:noProof/>
              </w:rPr>
              <w:sym w:font="Wingdings" w:char="00AB"/>
            </w:r>
            <w:r w:rsidRPr="00105574">
              <w:rPr>
                <w:noProof/>
              </w:rPr>
              <w:t xml:space="preserve">Sasquatch™ Graphic Package </w:t>
            </w:r>
            <w:r w:rsidRPr="00105574">
              <w:rPr>
                <w:rStyle w:val="Wers"/>
                <w:rFonts w:eastAsia="MS Mincho"/>
                <w:vanish w:val="0"/>
                <w:szCs w:val="16"/>
                <w:rPrChange w:id="434" w:author="Sai Raj Deep Thikkisetty" w:date="2024-07-01T14:47:00Z">
                  <w:rPr>
                    <w:rStyle w:val="Wers"/>
                    <w:rFonts w:eastAsia="MS Mincho"/>
                    <w:szCs w:val="16"/>
                  </w:rPr>
                </w:rPrChange>
              </w:rPr>
              <w:t>GAMAF</w:t>
            </w:r>
          </w:p>
          <w:p w14:paraId="22246DC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noProof/>
                <w:sz w:val="14"/>
              </w:rPr>
              <w:t xml:space="preserve">Requires Sasquatch™ Outer Banks™ Package (67A) </w:t>
            </w:r>
            <w:r w:rsidRPr="00105574">
              <w:rPr>
                <w:rStyle w:val="Wers"/>
                <w:vanish w:val="0"/>
                <w:sz w:val="14"/>
                <w:rPrChange w:id="435" w:author="Sai Raj Deep Thikkisetty" w:date="2024-07-01T14:47:00Z">
                  <w:rPr>
                    <w:rStyle w:val="Wers"/>
                    <w:sz w:val="14"/>
                  </w:rPr>
                </w:rPrChange>
              </w:rPr>
              <w:t>AACVA</w:t>
            </w:r>
          </w:p>
        </w:tc>
        <w:tc>
          <w:tcPr>
            <w:tcW w:w="864" w:type="dxa"/>
            <w:shd w:val="clear" w:color="auto" w:fill="auto"/>
            <w:vAlign w:val="center"/>
          </w:tcPr>
          <w:p w14:paraId="6A94C063" w14:textId="77777777" w:rsidR="00307CAD" w:rsidRPr="00105574" w:rsidRDefault="00307CAD" w:rsidP="005C57C9">
            <w:pPr>
              <w:spacing w:line="180" w:lineRule="exact"/>
              <w:jc w:val="center"/>
              <w:rPr>
                <w:rFonts w:cs="Arial"/>
                <w:b/>
                <w:bCs/>
                <w:noProof/>
                <w:sz w:val="16"/>
              </w:rPr>
            </w:pPr>
            <w:r w:rsidRPr="00105574">
              <w:rPr>
                <w:rFonts w:cs="Arial"/>
                <w:b/>
                <w:bCs/>
                <w:noProof/>
                <w:sz w:val="16"/>
              </w:rPr>
              <w:t>85F</w:t>
            </w:r>
          </w:p>
        </w:tc>
        <w:tc>
          <w:tcPr>
            <w:tcW w:w="2520" w:type="dxa"/>
            <w:shd w:val="clear" w:color="auto" w:fill="auto"/>
            <w:vAlign w:val="center"/>
          </w:tcPr>
          <w:p w14:paraId="67A58648"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302981B4" w14:textId="77777777" w:rsidTr="005C57C9">
        <w:trPr>
          <w:cantSplit/>
          <w:jc w:val="center"/>
        </w:trPr>
        <w:tc>
          <w:tcPr>
            <w:tcW w:w="7200" w:type="dxa"/>
            <w:shd w:val="clear" w:color="auto" w:fill="auto"/>
            <w:vAlign w:val="center"/>
          </w:tcPr>
          <w:p w14:paraId="057A82D2" w14:textId="77777777" w:rsidR="00307CAD" w:rsidRPr="00105574" w:rsidRDefault="00307CAD" w:rsidP="005C57C9">
            <w:pPr>
              <w:pStyle w:val="RSRowData8p9l"/>
              <w:spacing w:after="0"/>
              <w:rPr>
                <w:noProof/>
              </w:rPr>
            </w:pPr>
            <w:r w:rsidRPr="00105574">
              <w:rPr>
                <w:noProof/>
              </w:rPr>
              <w:t xml:space="preserve">Topo Graphic Package </w:t>
            </w:r>
            <w:r w:rsidRPr="00105574">
              <w:rPr>
                <w:rStyle w:val="Wers"/>
                <w:vanish w:val="0"/>
                <w:rPrChange w:id="436" w:author="Sai Raj Deep Thikkisetty" w:date="2024-07-01T14:47:00Z">
                  <w:rPr>
                    <w:rStyle w:val="Wers"/>
                  </w:rPr>
                </w:rPrChange>
              </w:rPr>
              <w:t>GAMAC</w:t>
            </w:r>
          </w:p>
          <w:p w14:paraId="47F95774"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Sasquatch™ Outer Banks™ Package (67A) and Elevation Graphic Package (85G) </w:t>
            </w:r>
            <w:r w:rsidRPr="00105574">
              <w:rPr>
                <w:rStyle w:val="Wers"/>
                <w:vanish w:val="0"/>
                <w:sz w:val="14"/>
                <w:rPrChange w:id="437" w:author="Sai Raj Deep Thikkisetty" w:date="2024-07-01T14:47:00Z">
                  <w:rPr>
                    <w:rStyle w:val="Wers"/>
                    <w:sz w:val="14"/>
                  </w:rPr>
                </w:rPrChange>
              </w:rPr>
              <w:t>AACVA/GAMAG</w:t>
            </w:r>
          </w:p>
        </w:tc>
        <w:tc>
          <w:tcPr>
            <w:tcW w:w="864" w:type="dxa"/>
            <w:shd w:val="clear" w:color="auto" w:fill="auto"/>
            <w:vAlign w:val="center"/>
          </w:tcPr>
          <w:p w14:paraId="439CDA94" w14:textId="77777777" w:rsidR="00307CAD" w:rsidRPr="00105574" w:rsidRDefault="00307CAD" w:rsidP="005C57C9">
            <w:pPr>
              <w:spacing w:line="180" w:lineRule="exact"/>
              <w:jc w:val="center"/>
              <w:rPr>
                <w:rFonts w:cs="Arial"/>
                <w:b/>
                <w:bCs/>
                <w:noProof/>
                <w:sz w:val="16"/>
              </w:rPr>
            </w:pPr>
            <w:r w:rsidRPr="00105574">
              <w:rPr>
                <w:b/>
                <w:noProof/>
                <w:sz w:val="16"/>
              </w:rPr>
              <w:t>85C</w:t>
            </w:r>
          </w:p>
        </w:tc>
        <w:tc>
          <w:tcPr>
            <w:tcW w:w="2520" w:type="dxa"/>
            <w:shd w:val="clear" w:color="auto" w:fill="auto"/>
            <w:vAlign w:val="center"/>
          </w:tcPr>
          <w:p w14:paraId="737A26A5"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10EA1034" w14:textId="77777777" w:rsidTr="005C57C9">
        <w:trPr>
          <w:cantSplit/>
          <w:jc w:val="center"/>
        </w:trPr>
        <w:tc>
          <w:tcPr>
            <w:tcW w:w="10584" w:type="dxa"/>
            <w:gridSpan w:val="3"/>
            <w:shd w:val="clear" w:color="auto" w:fill="CCCCCC"/>
          </w:tcPr>
          <w:p w14:paraId="4361904F" w14:textId="77777777" w:rsidR="00307CAD" w:rsidRPr="00105574" w:rsidRDefault="00307CAD" w:rsidP="005C57C9">
            <w:pPr>
              <w:pStyle w:val="RSHeadData8p9l"/>
              <w:rPr>
                <w:noProof/>
              </w:rPr>
            </w:pPr>
            <w:r w:rsidRPr="00105574">
              <w:rPr>
                <w:noProof/>
              </w:rPr>
              <w:t>Dealer Installed Options (DIO) – Shipped separately from the vehicle for dealer installation</w:t>
            </w:r>
            <w:r w:rsidRPr="00105574">
              <w:rPr>
                <w:noProof/>
              </w:rPr>
              <w:br/>
              <w:t>Note: These features are ordered through WBDO only</w:t>
            </w:r>
          </w:p>
        </w:tc>
      </w:tr>
      <w:tr w:rsidR="00307CAD" w:rsidRPr="00105574" w14:paraId="3E394E5C" w14:textId="77777777" w:rsidTr="005C57C9">
        <w:trPr>
          <w:cantSplit/>
          <w:jc w:val="center"/>
        </w:trPr>
        <w:tc>
          <w:tcPr>
            <w:tcW w:w="7200" w:type="dxa"/>
            <w:shd w:val="clear" w:color="auto" w:fill="auto"/>
            <w:vAlign w:val="center"/>
          </w:tcPr>
          <w:p w14:paraId="7E7C44C6" w14:textId="77777777" w:rsidR="00307CAD" w:rsidRPr="00105574" w:rsidRDefault="00307CAD" w:rsidP="005C57C9">
            <w:pPr>
              <w:pStyle w:val="RSRowData8p9l"/>
              <w:spacing w:after="0"/>
              <w:rPr>
                <w:noProof/>
              </w:rPr>
            </w:pPr>
            <w:r w:rsidRPr="00105574">
              <w:rPr>
                <w:noProof/>
              </w:rPr>
              <w:t xml:space="preserve">Assistance Kit, On-Road </w:t>
            </w:r>
            <w:r w:rsidRPr="00105574">
              <w:rPr>
                <w:rStyle w:val="SysDesc"/>
                <w:vanish w:val="0"/>
                <w:rPrChange w:id="438" w:author="Sai Raj Deep Thikkisetty" w:date="2024-07-01T14:47:00Z">
                  <w:rPr>
                    <w:rStyle w:val="SysDesc"/>
                  </w:rPr>
                </w:rPrChange>
              </w:rPr>
              <w:t>ASSISTANCE KIT ON-ROAD</w:t>
            </w:r>
            <w:r w:rsidRPr="00105574">
              <w:rPr>
                <w:rStyle w:val="Wers"/>
                <w:vanish w:val="0"/>
                <w:rPrChange w:id="439" w:author="Sai Raj Deep Thikkisetty" w:date="2024-07-01T14:47:00Z">
                  <w:rPr>
                    <w:rStyle w:val="Wers"/>
                  </w:rPr>
                </w:rPrChange>
              </w:rPr>
              <w:t>AAMBA</w:t>
            </w:r>
          </w:p>
          <w:p w14:paraId="00674E61"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Power Moonroof (17B) </w:t>
            </w:r>
            <w:r w:rsidRPr="00105574">
              <w:rPr>
                <w:rStyle w:val="Wers"/>
                <w:vanish w:val="0"/>
                <w:sz w:val="14"/>
                <w:rPrChange w:id="440" w:author="Sai Raj Deep Thikkisetty" w:date="2024-07-01T14:47:00Z">
                  <w:rPr>
                    <w:rStyle w:val="Wers"/>
                    <w:sz w:val="14"/>
                  </w:rPr>
                </w:rPrChange>
              </w:rPr>
              <w:t>A1GAB</w:t>
            </w:r>
          </w:p>
        </w:tc>
        <w:tc>
          <w:tcPr>
            <w:tcW w:w="864" w:type="dxa"/>
            <w:shd w:val="clear" w:color="auto" w:fill="CCCCCC"/>
            <w:vAlign w:val="center"/>
          </w:tcPr>
          <w:p w14:paraId="163688D4"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452BD93A"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365C58B9" w14:textId="77777777" w:rsidTr="005C57C9">
        <w:trPr>
          <w:cantSplit/>
          <w:jc w:val="center"/>
        </w:trPr>
        <w:tc>
          <w:tcPr>
            <w:tcW w:w="7200" w:type="dxa"/>
            <w:shd w:val="clear" w:color="auto" w:fill="auto"/>
            <w:vAlign w:val="center"/>
          </w:tcPr>
          <w:p w14:paraId="377FE5A1" w14:textId="77777777" w:rsidR="00307CAD" w:rsidRPr="00105574" w:rsidRDefault="00307CAD" w:rsidP="005C57C9">
            <w:pPr>
              <w:pStyle w:val="RSRowData8p9l"/>
              <w:spacing w:after="0"/>
              <w:rPr>
                <w:noProof/>
              </w:rPr>
            </w:pPr>
            <w:r w:rsidRPr="00105574">
              <w:rPr>
                <w:noProof/>
              </w:rPr>
              <w:t xml:space="preserve">Center Console Vault w/Coded Lock </w:t>
            </w:r>
            <w:r w:rsidRPr="00105574">
              <w:rPr>
                <w:rStyle w:val="SysDesc"/>
                <w:vanish w:val="0"/>
                <w:rPrChange w:id="441" w:author="Sai Raj Deep Thikkisetty" w:date="2024-07-01T14:47:00Z">
                  <w:rPr>
                    <w:rStyle w:val="SysDesc"/>
                  </w:rPr>
                </w:rPrChange>
              </w:rPr>
              <w:t>CENTER CONSOLE VAULT</w:t>
            </w:r>
            <w:r w:rsidRPr="00105574">
              <w:rPr>
                <w:rStyle w:val="Wers"/>
                <w:vanish w:val="0"/>
                <w:rPrChange w:id="442" w:author="Sai Raj Deep Thikkisetty" w:date="2024-07-01T14:47:00Z">
                  <w:rPr>
                    <w:rStyle w:val="Wers"/>
                  </w:rPr>
                </w:rPrChange>
              </w:rPr>
              <w:t>J4JAB</w:t>
            </w:r>
          </w:p>
          <w:p w14:paraId="409932E5"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Power Moonroof (17B)</w:t>
            </w:r>
            <w:r w:rsidRPr="00105574">
              <w:rPr>
                <w:rStyle w:val="PWTTableTitle"/>
                <w:noProof/>
                <w:sz w:val="14"/>
              </w:rPr>
              <w:t xml:space="preserve"> </w:t>
            </w:r>
            <w:r w:rsidRPr="00105574">
              <w:rPr>
                <w:rStyle w:val="Wers"/>
                <w:vanish w:val="0"/>
                <w:sz w:val="14"/>
                <w:rPrChange w:id="443" w:author="Sai Raj Deep Thikkisetty" w:date="2024-07-01T14:47:00Z">
                  <w:rPr>
                    <w:rStyle w:val="Wers"/>
                    <w:sz w:val="14"/>
                  </w:rPr>
                </w:rPrChange>
              </w:rPr>
              <w:t>A1GAB</w:t>
            </w:r>
          </w:p>
        </w:tc>
        <w:tc>
          <w:tcPr>
            <w:tcW w:w="864" w:type="dxa"/>
            <w:shd w:val="clear" w:color="auto" w:fill="CCCCCC"/>
            <w:vAlign w:val="center"/>
          </w:tcPr>
          <w:p w14:paraId="50425A20"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1C885CC9"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3C85BC5C" w14:textId="77777777" w:rsidTr="005C57C9">
        <w:trPr>
          <w:cantSplit/>
          <w:jc w:val="center"/>
        </w:trPr>
        <w:tc>
          <w:tcPr>
            <w:tcW w:w="7200" w:type="dxa"/>
            <w:shd w:val="clear" w:color="auto" w:fill="auto"/>
            <w:vAlign w:val="center"/>
          </w:tcPr>
          <w:p w14:paraId="0FC4728C" w14:textId="77777777" w:rsidR="00307CAD" w:rsidRPr="00105574" w:rsidRDefault="00307CAD" w:rsidP="005C57C9">
            <w:pPr>
              <w:pStyle w:val="RSRowData8p9l"/>
              <w:spacing w:after="0"/>
              <w:rPr>
                <w:noProof/>
              </w:rPr>
            </w:pPr>
            <w:r w:rsidRPr="00105574">
              <w:rPr>
                <w:noProof/>
              </w:rPr>
              <w:t xml:space="preserve">Fender Flare Kit I </w:t>
            </w:r>
            <w:r w:rsidRPr="00105574">
              <w:rPr>
                <w:rStyle w:val="SysDesc"/>
                <w:vanish w:val="0"/>
                <w:rPrChange w:id="444" w:author="Sai Raj Deep Thikkisetty" w:date="2024-07-01T14:47:00Z">
                  <w:rPr>
                    <w:rStyle w:val="SysDesc"/>
                  </w:rPr>
                </w:rPrChange>
              </w:rPr>
              <w:t>FENDER FLARE KIT I</w:t>
            </w:r>
            <w:r w:rsidRPr="00105574">
              <w:rPr>
                <w:rStyle w:val="Wers"/>
                <w:vanish w:val="0"/>
                <w:rPrChange w:id="445" w:author="Sai Raj Deep Thikkisetty" w:date="2024-07-01T14:47:00Z">
                  <w:rPr>
                    <w:rStyle w:val="Wers"/>
                  </w:rPr>
                </w:rPrChange>
              </w:rPr>
              <w:t>B5BAB</w:t>
            </w:r>
          </w:p>
          <w:p w14:paraId="7E6B2751"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pre-assembled, non-paintable</w:t>
            </w:r>
          </w:p>
          <w:p w14:paraId="6FD0530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Fender Flare Kit II, Mudflaps Kit Front, Front and Rear Splash Guards (63B), Mudflaps Kit Rear, Mudflaps Kit Front &amp; Rear, Outer Banks™ Tech Package (67A), Power Moonroof (17B) or Sasquatch™ Outer Banks™+ Package (67A) </w:t>
            </w:r>
            <w:r w:rsidRPr="00105574">
              <w:rPr>
                <w:rStyle w:val="Wers"/>
                <w:vanish w:val="0"/>
                <w:sz w:val="14"/>
                <w:rPrChange w:id="446" w:author="Sai Raj Deep Thikkisetty" w:date="2024-07-01T14:47:00Z">
                  <w:rPr>
                    <w:rStyle w:val="Wers"/>
                    <w:sz w:val="14"/>
                  </w:rPr>
                </w:rPrChange>
              </w:rPr>
              <w:t>B5BAE/FIMAC/FIMAD/FIMAE/A3EAB/AALET/A1GAB/AACVA</w:t>
            </w:r>
          </w:p>
        </w:tc>
        <w:tc>
          <w:tcPr>
            <w:tcW w:w="864" w:type="dxa"/>
            <w:shd w:val="clear" w:color="auto" w:fill="CCCCCC"/>
            <w:vAlign w:val="center"/>
          </w:tcPr>
          <w:p w14:paraId="260EE0AF"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23CE4DA7"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5EA33B1" w14:textId="77777777" w:rsidTr="005C57C9">
        <w:trPr>
          <w:cantSplit/>
          <w:jc w:val="center"/>
        </w:trPr>
        <w:tc>
          <w:tcPr>
            <w:tcW w:w="7200" w:type="dxa"/>
            <w:shd w:val="clear" w:color="auto" w:fill="auto"/>
            <w:vAlign w:val="center"/>
          </w:tcPr>
          <w:p w14:paraId="7197F434" w14:textId="77777777" w:rsidR="00307CAD" w:rsidRPr="00105574" w:rsidRDefault="00307CAD" w:rsidP="005C57C9">
            <w:pPr>
              <w:pStyle w:val="RSRowData8p9l"/>
              <w:spacing w:after="0"/>
              <w:rPr>
                <w:noProof/>
              </w:rPr>
            </w:pPr>
            <w:r w:rsidRPr="00105574">
              <w:rPr>
                <w:noProof/>
              </w:rPr>
              <w:t xml:space="preserve">Fender Flare Kit II </w:t>
            </w:r>
            <w:r w:rsidRPr="00105574">
              <w:rPr>
                <w:rStyle w:val="SysDesc"/>
                <w:vanish w:val="0"/>
                <w:rPrChange w:id="447" w:author="Sai Raj Deep Thikkisetty" w:date="2024-07-01T14:47:00Z">
                  <w:rPr>
                    <w:rStyle w:val="SysDesc"/>
                  </w:rPr>
                </w:rPrChange>
              </w:rPr>
              <w:t>FENDER FLARE KIT II</w:t>
            </w:r>
            <w:r w:rsidRPr="00105574">
              <w:rPr>
                <w:rStyle w:val="Wers"/>
                <w:vanish w:val="0"/>
                <w:rPrChange w:id="448" w:author="Sai Raj Deep Thikkisetty" w:date="2024-07-01T14:47:00Z">
                  <w:rPr>
                    <w:rStyle w:val="Wers"/>
                  </w:rPr>
                </w:rPrChange>
              </w:rPr>
              <w:t>B5BAE</w:t>
            </w:r>
          </w:p>
          <w:p w14:paraId="6D806679"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unassembled, paintable</w:t>
            </w:r>
          </w:p>
          <w:p w14:paraId="71E82C43"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Fender Flare Kit I, Mudflaps Kit Front, Front and Rear Splash Guards (63B), Mudflaps Kit Rear, Mudflaps Kit Front &amp; Rear, Outer Banks™ Tech Package (67A), Power Moonroof (17B) or Sasquatch™ Outer Banks™+ Package (67A) </w:t>
            </w:r>
            <w:r w:rsidRPr="00105574">
              <w:rPr>
                <w:rStyle w:val="Wers"/>
                <w:vanish w:val="0"/>
                <w:sz w:val="14"/>
                <w:rPrChange w:id="449" w:author="Sai Raj Deep Thikkisetty" w:date="2024-07-01T14:47:00Z">
                  <w:rPr>
                    <w:rStyle w:val="Wers"/>
                    <w:sz w:val="14"/>
                  </w:rPr>
                </w:rPrChange>
              </w:rPr>
              <w:t>B5BAB/FIMAC/FIMAD/FIMAE/A3EAB/AALET/A1GAB/AACVA</w:t>
            </w:r>
          </w:p>
        </w:tc>
        <w:tc>
          <w:tcPr>
            <w:tcW w:w="864" w:type="dxa"/>
            <w:shd w:val="clear" w:color="auto" w:fill="CCCCCC"/>
            <w:vAlign w:val="center"/>
          </w:tcPr>
          <w:p w14:paraId="72F6ED5D"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05FCFFB3"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4AA0A8C8" w14:textId="77777777" w:rsidTr="005C57C9">
        <w:trPr>
          <w:cantSplit/>
          <w:jc w:val="center"/>
        </w:trPr>
        <w:tc>
          <w:tcPr>
            <w:tcW w:w="7200" w:type="dxa"/>
            <w:shd w:val="clear" w:color="auto" w:fill="auto"/>
            <w:vAlign w:val="center"/>
          </w:tcPr>
          <w:p w14:paraId="14CDF9F3" w14:textId="77777777" w:rsidR="00307CAD" w:rsidRPr="00105574" w:rsidRDefault="00307CAD" w:rsidP="005C57C9">
            <w:pPr>
              <w:pStyle w:val="RSRowData8p9l"/>
              <w:spacing w:after="0"/>
              <w:rPr>
                <w:noProof/>
              </w:rPr>
            </w:pPr>
            <w:r w:rsidRPr="00105574">
              <w:rPr>
                <w:noProof/>
              </w:rPr>
              <w:t xml:space="preserve">First Aid Kit </w:t>
            </w:r>
            <w:r w:rsidRPr="00105574">
              <w:rPr>
                <w:rStyle w:val="SysDesc"/>
                <w:vanish w:val="0"/>
                <w:rPrChange w:id="450" w:author="Sai Raj Deep Thikkisetty" w:date="2024-07-01T14:47:00Z">
                  <w:rPr>
                    <w:rStyle w:val="SysDesc"/>
                  </w:rPr>
                </w:rPrChange>
              </w:rPr>
              <w:t>FIRST AID KIT</w:t>
            </w:r>
            <w:r w:rsidRPr="00105574">
              <w:rPr>
                <w:rStyle w:val="Wers"/>
                <w:vanish w:val="0"/>
                <w:rPrChange w:id="451" w:author="Sai Raj Deep Thikkisetty" w:date="2024-07-01T14:47:00Z">
                  <w:rPr>
                    <w:rStyle w:val="Wers"/>
                  </w:rPr>
                </w:rPrChange>
              </w:rPr>
              <w:t>AHQAB</w:t>
            </w:r>
          </w:p>
          <w:p w14:paraId="3CFAA14A"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Power Moonroof (17B)</w:t>
            </w:r>
            <w:r w:rsidRPr="00105574">
              <w:rPr>
                <w:rStyle w:val="PWTTableTitle"/>
                <w:noProof/>
                <w:sz w:val="14"/>
              </w:rPr>
              <w:t xml:space="preserve"> </w:t>
            </w:r>
            <w:r w:rsidRPr="00105574">
              <w:rPr>
                <w:rStyle w:val="Wers"/>
                <w:vanish w:val="0"/>
                <w:sz w:val="14"/>
                <w:rPrChange w:id="452" w:author="Sai Raj Deep Thikkisetty" w:date="2024-07-01T14:47:00Z">
                  <w:rPr>
                    <w:rStyle w:val="Wers"/>
                    <w:sz w:val="14"/>
                  </w:rPr>
                </w:rPrChange>
              </w:rPr>
              <w:t>A1GAB</w:t>
            </w:r>
          </w:p>
        </w:tc>
        <w:tc>
          <w:tcPr>
            <w:tcW w:w="864" w:type="dxa"/>
            <w:shd w:val="clear" w:color="auto" w:fill="CCCCCC"/>
            <w:vAlign w:val="center"/>
          </w:tcPr>
          <w:p w14:paraId="760A6EB1"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09458234"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56594F7D" w14:textId="77777777" w:rsidTr="005C57C9">
        <w:trPr>
          <w:cantSplit/>
          <w:jc w:val="center"/>
        </w:trPr>
        <w:tc>
          <w:tcPr>
            <w:tcW w:w="7200" w:type="dxa"/>
            <w:shd w:val="clear" w:color="auto" w:fill="auto"/>
            <w:vAlign w:val="center"/>
          </w:tcPr>
          <w:p w14:paraId="1077DAB9" w14:textId="77777777" w:rsidR="00307CAD" w:rsidRPr="00105574" w:rsidRDefault="00307CAD" w:rsidP="005C57C9">
            <w:pPr>
              <w:pStyle w:val="RSRowData8p9l"/>
              <w:spacing w:after="0"/>
              <w:rPr>
                <w:noProof/>
              </w:rPr>
            </w:pPr>
            <w:r w:rsidRPr="00105574">
              <w:rPr>
                <w:noProof/>
              </w:rPr>
              <w:t xml:space="preserve">Interior Bike Rack </w:t>
            </w:r>
            <w:r w:rsidRPr="00105574">
              <w:rPr>
                <w:rStyle w:val="SysDesc"/>
                <w:vanish w:val="0"/>
                <w:rPrChange w:id="453" w:author="Sai Raj Deep Thikkisetty" w:date="2024-07-01T14:47:00Z">
                  <w:rPr>
                    <w:rStyle w:val="SysDesc"/>
                  </w:rPr>
                </w:rPrChange>
              </w:rPr>
              <w:t>INTERIOR BIKE RACK</w:t>
            </w:r>
            <w:r w:rsidRPr="00105574">
              <w:rPr>
                <w:rStyle w:val="Wers"/>
                <w:vanish w:val="0"/>
                <w:rPrChange w:id="454" w:author="Sai Raj Deep Thikkisetty" w:date="2024-07-01T14:47:00Z">
                  <w:rPr>
                    <w:rStyle w:val="Wers"/>
                  </w:rPr>
                </w:rPrChange>
              </w:rPr>
              <w:t>AHVAB</w:t>
            </w:r>
          </w:p>
          <w:p w14:paraId="610EAB6B"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Power Moonroof (17B)</w:t>
            </w:r>
            <w:r w:rsidRPr="00105574">
              <w:rPr>
                <w:rStyle w:val="PWTTableTitle"/>
                <w:noProof/>
                <w:sz w:val="14"/>
              </w:rPr>
              <w:t xml:space="preserve"> </w:t>
            </w:r>
            <w:r w:rsidRPr="00105574">
              <w:rPr>
                <w:rStyle w:val="Wers"/>
                <w:vanish w:val="0"/>
                <w:sz w:val="14"/>
                <w:rPrChange w:id="455" w:author="Sai Raj Deep Thikkisetty" w:date="2024-07-01T14:47:00Z">
                  <w:rPr>
                    <w:rStyle w:val="Wers"/>
                    <w:sz w:val="14"/>
                  </w:rPr>
                </w:rPrChange>
              </w:rPr>
              <w:t>A1GAB</w:t>
            </w:r>
          </w:p>
        </w:tc>
        <w:tc>
          <w:tcPr>
            <w:tcW w:w="864" w:type="dxa"/>
            <w:shd w:val="clear" w:color="auto" w:fill="CCCCCC"/>
            <w:vAlign w:val="center"/>
          </w:tcPr>
          <w:p w14:paraId="0AD31B44"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5FC9A8B0"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0A0407B1" w14:textId="77777777" w:rsidTr="005C57C9">
        <w:trPr>
          <w:cantSplit/>
          <w:jc w:val="center"/>
        </w:trPr>
        <w:tc>
          <w:tcPr>
            <w:tcW w:w="7200" w:type="dxa"/>
            <w:shd w:val="clear" w:color="auto" w:fill="auto"/>
            <w:vAlign w:val="center"/>
          </w:tcPr>
          <w:p w14:paraId="3B4B494C" w14:textId="77777777" w:rsidR="00307CAD" w:rsidRPr="00105574" w:rsidRDefault="00307CAD" w:rsidP="005C57C9">
            <w:pPr>
              <w:pStyle w:val="RSRowData8p9l"/>
              <w:rPr>
                <w:noProof/>
              </w:rPr>
            </w:pPr>
            <w:r w:rsidRPr="00105574">
              <w:rPr>
                <w:noProof/>
              </w:rPr>
              <w:t xml:space="preserve">Illuminated Door Entry Keypad </w:t>
            </w:r>
            <w:r w:rsidRPr="00105574">
              <w:rPr>
                <w:rStyle w:val="Wers"/>
                <w:vanish w:val="0"/>
                <w:rPrChange w:id="456" w:author="Sai Raj Deep Thikkisetty" w:date="2024-07-01T14:47:00Z">
                  <w:rPr>
                    <w:rStyle w:val="Wers"/>
                  </w:rPr>
                </w:rPrChange>
              </w:rPr>
              <w:t>FI4AB</w:t>
            </w:r>
          </w:p>
        </w:tc>
        <w:tc>
          <w:tcPr>
            <w:tcW w:w="864" w:type="dxa"/>
            <w:shd w:val="clear" w:color="auto" w:fill="CCCCCC"/>
            <w:vAlign w:val="center"/>
          </w:tcPr>
          <w:p w14:paraId="5247CF1C"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27E15198"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70ADC5D7" w14:textId="77777777" w:rsidTr="005C57C9">
        <w:trPr>
          <w:cantSplit/>
          <w:jc w:val="center"/>
        </w:trPr>
        <w:tc>
          <w:tcPr>
            <w:tcW w:w="7200" w:type="dxa"/>
            <w:shd w:val="clear" w:color="auto" w:fill="auto"/>
            <w:vAlign w:val="center"/>
          </w:tcPr>
          <w:p w14:paraId="57A7D21D" w14:textId="77777777" w:rsidR="00307CAD" w:rsidRPr="00105574" w:rsidRDefault="00307CAD" w:rsidP="005C57C9">
            <w:pPr>
              <w:pStyle w:val="RSRowData8p9l"/>
              <w:spacing w:after="0"/>
              <w:rPr>
                <w:noProof/>
              </w:rPr>
            </w:pPr>
            <w:r w:rsidRPr="00105574">
              <w:rPr>
                <w:noProof/>
              </w:rPr>
              <w:t xml:space="preserve">Mudflaps Kit Front </w:t>
            </w:r>
            <w:r w:rsidRPr="00105574">
              <w:rPr>
                <w:rStyle w:val="SysDesc"/>
                <w:vanish w:val="0"/>
                <w:rPrChange w:id="457" w:author="Sai Raj Deep Thikkisetty" w:date="2024-07-01T14:47:00Z">
                  <w:rPr>
                    <w:rStyle w:val="SysDesc"/>
                  </w:rPr>
                </w:rPrChange>
              </w:rPr>
              <w:t>MUDFLAPS KIT FRONT</w:t>
            </w:r>
            <w:r w:rsidRPr="00105574">
              <w:rPr>
                <w:rStyle w:val="Wers"/>
                <w:vanish w:val="0"/>
                <w:rPrChange w:id="458" w:author="Sai Raj Deep Thikkisetty" w:date="2024-07-01T14:47:00Z">
                  <w:rPr>
                    <w:rStyle w:val="Wers"/>
                  </w:rPr>
                </w:rPrChange>
              </w:rPr>
              <w:t>FIMAC</w:t>
            </w:r>
          </w:p>
          <w:p w14:paraId="5C3480F2"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Rear, Mud Flaps Kit Front &amp; Rear, Power Moonroof (17B), Front and Rear Splash Guards (63B), Fender Flare Kit I, or Fender Flare Kit II</w:t>
            </w:r>
            <w:r w:rsidRPr="00105574">
              <w:rPr>
                <w:rStyle w:val="PWTTableTitle"/>
                <w:noProof/>
                <w:sz w:val="14"/>
              </w:rPr>
              <w:t xml:space="preserve"> </w:t>
            </w:r>
            <w:r w:rsidRPr="00105574">
              <w:rPr>
                <w:rStyle w:val="Wers"/>
                <w:vanish w:val="0"/>
                <w:sz w:val="14"/>
                <w:rPrChange w:id="459" w:author="Sai Raj Deep Thikkisetty" w:date="2024-07-01T14:47:00Z">
                  <w:rPr>
                    <w:rStyle w:val="Wers"/>
                    <w:sz w:val="14"/>
                  </w:rPr>
                </w:rPrChange>
              </w:rPr>
              <w:t>FIMAD/FIMAE/A1GAB/A3EAB/B5BAB/B5BAE</w:t>
            </w:r>
          </w:p>
        </w:tc>
        <w:tc>
          <w:tcPr>
            <w:tcW w:w="864" w:type="dxa"/>
            <w:shd w:val="clear" w:color="auto" w:fill="CCCCCC"/>
            <w:vAlign w:val="center"/>
          </w:tcPr>
          <w:p w14:paraId="654398A8"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6D444F94"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96DE609" w14:textId="77777777" w:rsidTr="005C57C9">
        <w:trPr>
          <w:cantSplit/>
          <w:jc w:val="center"/>
        </w:trPr>
        <w:tc>
          <w:tcPr>
            <w:tcW w:w="7200" w:type="dxa"/>
            <w:shd w:val="clear" w:color="auto" w:fill="auto"/>
            <w:vAlign w:val="center"/>
          </w:tcPr>
          <w:p w14:paraId="558BCAA8" w14:textId="77777777" w:rsidR="00307CAD" w:rsidRPr="00105574" w:rsidRDefault="00307CAD" w:rsidP="005C57C9">
            <w:pPr>
              <w:pStyle w:val="RSRowData8p9l"/>
              <w:spacing w:after="0"/>
              <w:rPr>
                <w:noProof/>
              </w:rPr>
            </w:pPr>
            <w:r w:rsidRPr="00105574">
              <w:rPr>
                <w:noProof/>
              </w:rPr>
              <w:t xml:space="preserve">Mudflaps Kit Rear </w:t>
            </w:r>
            <w:r w:rsidRPr="00105574">
              <w:rPr>
                <w:rStyle w:val="SysDesc"/>
                <w:vanish w:val="0"/>
                <w:rPrChange w:id="460" w:author="Sai Raj Deep Thikkisetty" w:date="2024-07-01T14:47:00Z">
                  <w:rPr>
                    <w:rStyle w:val="SysDesc"/>
                  </w:rPr>
                </w:rPrChange>
              </w:rPr>
              <w:t>MUDFLAPS KIT REAR</w:t>
            </w:r>
            <w:r w:rsidRPr="00105574">
              <w:rPr>
                <w:rStyle w:val="Wers"/>
                <w:vanish w:val="0"/>
                <w:rPrChange w:id="461" w:author="Sai Raj Deep Thikkisetty" w:date="2024-07-01T14:47:00Z">
                  <w:rPr>
                    <w:rStyle w:val="Wers"/>
                  </w:rPr>
                </w:rPrChange>
              </w:rPr>
              <w:t>FIMAD</w:t>
            </w:r>
          </w:p>
          <w:p w14:paraId="6EEA6B1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Front, Mud Flaps Kit Front &amp; Rear, Power Moonroof (17B), Front and Rear Splash Guards (63B), Fender Flare Kit I, or Fender Flare Kit II</w:t>
            </w:r>
            <w:r w:rsidRPr="00105574">
              <w:rPr>
                <w:rStyle w:val="PWTTableTitle"/>
                <w:noProof/>
                <w:sz w:val="14"/>
              </w:rPr>
              <w:t xml:space="preserve"> </w:t>
            </w:r>
            <w:r w:rsidRPr="00105574">
              <w:rPr>
                <w:rStyle w:val="Wers"/>
                <w:vanish w:val="0"/>
                <w:sz w:val="14"/>
                <w:rPrChange w:id="462" w:author="Sai Raj Deep Thikkisetty" w:date="2024-07-01T14:47:00Z">
                  <w:rPr>
                    <w:rStyle w:val="Wers"/>
                    <w:sz w:val="14"/>
                  </w:rPr>
                </w:rPrChange>
              </w:rPr>
              <w:t>FIMAC/FIMAE/A1GAB/A3EAB/B5BAB/B5BAE</w:t>
            </w:r>
          </w:p>
        </w:tc>
        <w:tc>
          <w:tcPr>
            <w:tcW w:w="864" w:type="dxa"/>
            <w:shd w:val="clear" w:color="auto" w:fill="CCCCCC"/>
            <w:vAlign w:val="center"/>
          </w:tcPr>
          <w:p w14:paraId="321C40CE"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00EEEFB0"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41F8BDA1" w14:textId="77777777" w:rsidTr="005C57C9">
        <w:trPr>
          <w:cantSplit/>
          <w:jc w:val="center"/>
        </w:trPr>
        <w:tc>
          <w:tcPr>
            <w:tcW w:w="7200" w:type="dxa"/>
            <w:shd w:val="clear" w:color="auto" w:fill="auto"/>
            <w:vAlign w:val="center"/>
          </w:tcPr>
          <w:p w14:paraId="381EE2D4" w14:textId="77777777" w:rsidR="00307CAD" w:rsidRPr="00105574" w:rsidRDefault="00307CAD" w:rsidP="005C57C9">
            <w:pPr>
              <w:pStyle w:val="RSRowData8p9l"/>
              <w:spacing w:after="0"/>
              <w:rPr>
                <w:noProof/>
              </w:rPr>
            </w:pPr>
            <w:r w:rsidRPr="00105574">
              <w:rPr>
                <w:noProof/>
              </w:rPr>
              <w:t xml:space="preserve">Mudflaps Kit Front &amp; Rear </w:t>
            </w:r>
            <w:r w:rsidRPr="00105574">
              <w:rPr>
                <w:rStyle w:val="SysDesc"/>
                <w:vanish w:val="0"/>
                <w:rPrChange w:id="463" w:author="Sai Raj Deep Thikkisetty" w:date="2024-07-01T14:47:00Z">
                  <w:rPr>
                    <w:rStyle w:val="SysDesc"/>
                  </w:rPr>
                </w:rPrChange>
              </w:rPr>
              <w:t>MUDFLAPS KIT FRONT &amp; REAR</w:t>
            </w:r>
            <w:r w:rsidRPr="00105574">
              <w:rPr>
                <w:rStyle w:val="Wers"/>
                <w:vanish w:val="0"/>
                <w:rPrChange w:id="464" w:author="Sai Raj Deep Thikkisetty" w:date="2024-07-01T14:47:00Z">
                  <w:rPr>
                    <w:rStyle w:val="Wers"/>
                  </w:rPr>
                </w:rPrChange>
              </w:rPr>
              <w:t>FIMAE</w:t>
            </w:r>
          </w:p>
          <w:p w14:paraId="13F0B21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Mudflap Kit Front, Mudflaps Kit Rear, Power Moonroof (17B), Front and Rear Splash Guards (63B), Fender Flare Kit I, or Fender Flare Kit II</w:t>
            </w:r>
            <w:r w:rsidRPr="00105574">
              <w:rPr>
                <w:rStyle w:val="PWTTableTitle"/>
                <w:noProof/>
                <w:sz w:val="14"/>
              </w:rPr>
              <w:t xml:space="preserve"> </w:t>
            </w:r>
            <w:r w:rsidRPr="00105574">
              <w:rPr>
                <w:rStyle w:val="Wers"/>
                <w:vanish w:val="0"/>
                <w:sz w:val="14"/>
                <w:rPrChange w:id="465" w:author="Sai Raj Deep Thikkisetty" w:date="2024-07-01T14:47:00Z">
                  <w:rPr>
                    <w:rStyle w:val="Wers"/>
                    <w:sz w:val="14"/>
                  </w:rPr>
                </w:rPrChange>
              </w:rPr>
              <w:t>FIMAC/FIMAD/A1GAB/A3EAB/B5BAB/B5BAE</w:t>
            </w:r>
          </w:p>
        </w:tc>
        <w:tc>
          <w:tcPr>
            <w:tcW w:w="864" w:type="dxa"/>
            <w:shd w:val="clear" w:color="auto" w:fill="CCCCCC"/>
            <w:vAlign w:val="center"/>
          </w:tcPr>
          <w:p w14:paraId="13EDC6DF"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23F325AA"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62B8214A" w14:textId="77777777" w:rsidTr="005C57C9">
        <w:trPr>
          <w:cantSplit/>
          <w:jc w:val="center"/>
        </w:trPr>
        <w:tc>
          <w:tcPr>
            <w:tcW w:w="7200" w:type="dxa"/>
            <w:shd w:val="clear" w:color="auto" w:fill="auto"/>
            <w:vAlign w:val="center"/>
          </w:tcPr>
          <w:p w14:paraId="7E8F9F47" w14:textId="77777777" w:rsidR="00307CAD" w:rsidRPr="00105574" w:rsidRDefault="00307CAD" w:rsidP="005C57C9">
            <w:pPr>
              <w:pStyle w:val="RSRowData8p9l"/>
              <w:rPr>
                <w:noProof/>
              </w:rPr>
            </w:pPr>
            <w:r w:rsidRPr="00105574">
              <w:rPr>
                <w:noProof/>
              </w:rPr>
              <w:t xml:space="preserve">Roof-Rail Crossbars II </w:t>
            </w:r>
            <w:r w:rsidRPr="00105574">
              <w:rPr>
                <w:rStyle w:val="SysDesc"/>
                <w:vanish w:val="0"/>
                <w:rPrChange w:id="466" w:author="Sai Raj Deep Thikkisetty" w:date="2024-07-01T14:47:00Z">
                  <w:rPr>
                    <w:rStyle w:val="SysDesc"/>
                  </w:rPr>
                </w:rPrChange>
              </w:rPr>
              <w:t>ROOF RAIL CRSBARS BADLANDS II</w:t>
            </w:r>
            <w:r w:rsidRPr="00105574">
              <w:rPr>
                <w:rStyle w:val="Wers"/>
                <w:vanish w:val="0"/>
                <w:rPrChange w:id="467" w:author="Sai Raj Deep Thikkisetty" w:date="2024-07-01T14:47:00Z">
                  <w:rPr>
                    <w:rStyle w:val="Wers"/>
                  </w:rPr>
                </w:rPrChange>
              </w:rPr>
              <w:t>FIGAB</w:t>
            </w:r>
          </w:p>
        </w:tc>
        <w:tc>
          <w:tcPr>
            <w:tcW w:w="864" w:type="dxa"/>
            <w:shd w:val="clear" w:color="auto" w:fill="CCCCCC"/>
            <w:vAlign w:val="center"/>
          </w:tcPr>
          <w:p w14:paraId="66DE662B"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7D0277BA"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15D37C91" w14:textId="77777777" w:rsidTr="005C57C9">
        <w:trPr>
          <w:cantSplit/>
          <w:jc w:val="center"/>
        </w:trPr>
        <w:tc>
          <w:tcPr>
            <w:tcW w:w="10584" w:type="dxa"/>
            <w:gridSpan w:val="3"/>
            <w:shd w:val="clear" w:color="auto" w:fill="CCCCCC"/>
          </w:tcPr>
          <w:p w14:paraId="4CE20480" w14:textId="77777777" w:rsidR="00307CAD" w:rsidRPr="00105574" w:rsidRDefault="00307CAD" w:rsidP="005C57C9">
            <w:pPr>
              <w:pStyle w:val="RSHeadData8p9l"/>
              <w:rPr>
                <w:rFonts w:cs="Arial"/>
                <w:noProof/>
              </w:rPr>
            </w:pPr>
            <w:r w:rsidRPr="00105574">
              <w:rPr>
                <w:noProof/>
              </w:rPr>
              <w:t>Fleet Only Options (with valid FIN code)</w:t>
            </w:r>
          </w:p>
        </w:tc>
      </w:tr>
      <w:tr w:rsidR="00307CAD" w:rsidRPr="00105574" w14:paraId="54CABE44" w14:textId="77777777" w:rsidTr="005C57C9">
        <w:trPr>
          <w:cantSplit/>
          <w:jc w:val="center"/>
        </w:trPr>
        <w:tc>
          <w:tcPr>
            <w:tcW w:w="7200" w:type="dxa"/>
            <w:shd w:val="clear" w:color="auto" w:fill="auto"/>
            <w:vAlign w:val="center"/>
          </w:tcPr>
          <w:p w14:paraId="6D5E86E3" w14:textId="77777777" w:rsidR="00307CAD" w:rsidRPr="00105574" w:rsidRDefault="00307CAD" w:rsidP="005C57C9">
            <w:pPr>
              <w:pStyle w:val="RSRowData8p9l"/>
              <w:spacing w:after="0"/>
              <w:rPr>
                <w:noProof/>
              </w:rPr>
            </w:pPr>
            <w:r w:rsidRPr="00105574">
              <w:rPr>
                <w:noProof/>
              </w:rPr>
              <w:t xml:space="preserve">Daytime Running Lamps (DRL) (Non-Configurable) </w:t>
            </w:r>
            <w:r w:rsidRPr="00105574">
              <w:rPr>
                <w:rStyle w:val="Wers"/>
                <w:vanish w:val="0"/>
                <w:rPrChange w:id="468" w:author="Sai Raj Deep Thikkisetty" w:date="2024-07-01T14:47:00Z">
                  <w:rPr>
                    <w:rStyle w:val="Wers"/>
                  </w:rPr>
                </w:rPrChange>
              </w:rPr>
              <w:t>JBCAB</w:t>
            </w:r>
          </w:p>
          <w:p w14:paraId="5E69A5DA"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Replaces the standard Configurable Daytime Running Lamps (DRL)</w:t>
            </w:r>
          </w:p>
        </w:tc>
        <w:tc>
          <w:tcPr>
            <w:tcW w:w="864" w:type="dxa"/>
            <w:shd w:val="clear" w:color="auto" w:fill="auto"/>
            <w:vAlign w:val="center"/>
          </w:tcPr>
          <w:p w14:paraId="160C91E9" w14:textId="77777777" w:rsidR="00307CAD" w:rsidRPr="00105574" w:rsidRDefault="00307CAD" w:rsidP="005C57C9">
            <w:pPr>
              <w:spacing w:line="180" w:lineRule="exact"/>
              <w:jc w:val="center"/>
              <w:rPr>
                <w:rFonts w:cs="Arial"/>
                <w:b/>
                <w:bCs/>
                <w:noProof/>
                <w:sz w:val="16"/>
              </w:rPr>
            </w:pPr>
            <w:r w:rsidRPr="00105574">
              <w:rPr>
                <w:rFonts w:cs="Arial"/>
                <w:b/>
                <w:bCs/>
                <w:noProof/>
                <w:sz w:val="16"/>
              </w:rPr>
              <w:t>942</w:t>
            </w:r>
          </w:p>
        </w:tc>
        <w:tc>
          <w:tcPr>
            <w:tcW w:w="2520" w:type="dxa"/>
            <w:shd w:val="clear" w:color="auto" w:fill="auto"/>
            <w:vAlign w:val="center"/>
          </w:tcPr>
          <w:p w14:paraId="7B4658D4"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bl>
    <w:p w14:paraId="00F21D49" w14:textId="77777777" w:rsidR="00307CAD" w:rsidRPr="00105574" w:rsidRDefault="00307CAD" w:rsidP="005C57C9">
      <w:pPr>
        <w:spacing w:line="14" w:lineRule="exact"/>
        <w:rPr>
          <w:rFonts w:cs="Arial"/>
          <w:b/>
          <w:noProof/>
          <w:sz w:val="14"/>
        </w:rPr>
      </w:pPr>
    </w:p>
    <w:p w14:paraId="635A202E"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endnotePr>
            <w:numFmt w:val="decimal"/>
          </w:endnotePr>
          <w:type w:val="continuous"/>
          <w:pgSz w:w="12240" w:h="15840"/>
          <w:pgMar w:top="720" w:right="907" w:bottom="720" w:left="907" w:header="432" w:footer="432" w:gutter="0"/>
          <w:cols w:space="720"/>
          <w:docGrid w:linePitch="272"/>
        </w:sectPr>
      </w:pPr>
    </w:p>
    <w:p w14:paraId="13917A6D" w14:textId="77777777" w:rsidR="00307CAD" w:rsidRPr="00105574" w:rsidRDefault="00307CAD" w:rsidP="005C57C9">
      <w:pPr>
        <w:spacing w:line="14" w:lineRule="exact"/>
        <w:rPr>
          <w:noProof/>
        </w:rPr>
      </w:pPr>
    </w:p>
    <w:tbl>
      <w:tblPr>
        <w:tblW w:w="0" w:type="auto"/>
        <w:tblLayout w:type="fixed"/>
        <w:tblCellMar>
          <w:left w:w="72" w:type="dxa"/>
          <w:right w:w="72" w:type="dxa"/>
        </w:tblCellMar>
        <w:tblLook w:val="04A0" w:firstRow="1" w:lastRow="0" w:firstColumn="1" w:lastColumn="0" w:noHBand="0" w:noVBand="1"/>
      </w:tblPr>
      <w:tblGrid>
        <w:gridCol w:w="10570"/>
      </w:tblGrid>
      <w:tr w:rsidR="00307CAD" w:rsidRPr="00105574" w14:paraId="12028E20" w14:textId="77777777" w:rsidTr="005C57C9">
        <w:trPr>
          <w:cantSplit/>
        </w:trPr>
        <w:tc>
          <w:tcPr>
            <w:tcW w:w="10570" w:type="dxa"/>
            <w:shd w:val="clear" w:color="auto" w:fill="auto"/>
          </w:tcPr>
          <w:p w14:paraId="4F127440" w14:textId="77777777" w:rsidR="00307CAD" w:rsidRPr="00105574" w:rsidRDefault="00307CAD" w:rsidP="005C57C9">
            <w:pPr>
              <w:keepNext/>
              <w:spacing w:before="40" w:line="200" w:lineRule="exact"/>
              <w:ind w:left="144"/>
              <w:rPr>
                <w:b/>
                <w:bCs/>
                <w:noProof/>
                <w:sz w:val="17"/>
                <w:szCs w:val="17"/>
              </w:rPr>
            </w:pPr>
            <w:r w:rsidRPr="00105574">
              <w:rPr>
                <w:b/>
                <w:bCs/>
                <w:noProof/>
                <w:sz w:val="17"/>
                <w:szCs w:val="17"/>
              </w:rPr>
              <w:t>INCLUDES ALL BIG BEND™</w:t>
            </w:r>
            <w:r w:rsidRPr="00105574">
              <w:rPr>
                <w:noProof/>
                <w:sz w:val="17"/>
              </w:rPr>
              <w:t xml:space="preserve"> </w:t>
            </w:r>
            <w:r w:rsidRPr="00105574">
              <w:rPr>
                <w:b/>
                <w:bCs/>
                <w:noProof/>
                <w:sz w:val="17"/>
                <w:szCs w:val="17"/>
              </w:rPr>
              <w:t>STANDARD EQUIPMENT PLUS:</w:t>
            </w:r>
          </w:p>
        </w:tc>
      </w:tr>
    </w:tbl>
    <w:p w14:paraId="0713110F" w14:textId="77777777" w:rsidR="00307CAD" w:rsidRPr="00105574" w:rsidRDefault="00307CAD" w:rsidP="005C57C9">
      <w:pPr>
        <w:keepNext/>
        <w:spacing w:before="120" w:after="40" w:line="200" w:lineRule="exact"/>
        <w:ind w:left="144"/>
        <w:rPr>
          <w:b/>
          <w:bCs/>
          <w:noProof/>
          <w:sz w:val="19"/>
          <w:szCs w:val="17"/>
        </w:rPr>
        <w:sectPr w:rsidR="00307CAD" w:rsidRPr="00105574" w:rsidSect="00307CAD">
          <w:headerReference w:type="default" r:id="rId35"/>
          <w:footerReference w:type="default" r:id="rId36"/>
          <w:footnotePr>
            <w:numRestart w:val="eachSect"/>
          </w:footnotePr>
          <w:endnotePr>
            <w:numFmt w:val="decimal"/>
          </w:endnotePr>
          <w:pgSz w:w="12240" w:h="15840"/>
          <w:pgMar w:top="720" w:right="907" w:bottom="720" w:left="907" w:header="432" w:footer="432" w:gutter="0"/>
          <w:pgNumType w:start="15"/>
          <w:cols w:space="720"/>
          <w:docGrid w:linePitch="272"/>
        </w:sect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77EFFA30" w14:textId="77777777" w:rsidTr="005C57C9">
        <w:trPr>
          <w:cantSplit/>
        </w:trPr>
        <w:tc>
          <w:tcPr>
            <w:tcW w:w="5141" w:type="dxa"/>
            <w:shd w:val="clear" w:color="auto" w:fill="auto"/>
          </w:tcPr>
          <w:p w14:paraId="01821F1B"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pict w14:anchorId="67AF0B93">
                <v:line id="_x0000_s2064" style="position:absolute;left:0;text-align:left;z-index:251661312" from="260pt,2.75pt" to="260pt,660pt"/>
              </w:pict>
            </w:r>
            <w:r w:rsidRPr="00105574">
              <w:rPr>
                <w:b/>
                <w:bCs/>
                <w:noProof/>
                <w:sz w:val="19"/>
                <w:szCs w:val="17"/>
              </w:rPr>
              <w:pict w14:anchorId="415BE8DC">
                <v:rect id="_x0000_s2063" style="position:absolute;left:0;text-align:left;margin-left:-.35pt;margin-top:1.75pt;width:528.45pt;height:658pt;z-index:-251656192;mso-position-horizontal-relative:page;mso-position-vertical-relative:page" filled="f">
                  <w10:wrap anchorx="page" anchory="page"/>
                </v:rect>
              </w:pict>
            </w:r>
            <w:r w:rsidRPr="00105574">
              <w:rPr>
                <w:b/>
                <w:bCs/>
                <w:noProof/>
                <w:sz w:val="19"/>
                <w:szCs w:val="17"/>
              </w:rPr>
              <w:t>MECHANICAL</w:t>
            </w:r>
          </w:p>
        </w:tc>
      </w:tr>
      <w:tr w:rsidR="00307CAD" w:rsidRPr="00105574" w14:paraId="4EB89C89" w14:textId="77777777" w:rsidTr="005C57C9">
        <w:trPr>
          <w:cantSplit/>
        </w:trPr>
        <w:tc>
          <w:tcPr>
            <w:tcW w:w="5141" w:type="dxa"/>
            <w:shd w:val="clear" w:color="auto" w:fill="auto"/>
          </w:tcPr>
          <w:p w14:paraId="4C5E0A29"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2.0L EcoBoost® with Auto Start-Stop Technology </w:t>
            </w:r>
            <w:r w:rsidRPr="00105574">
              <w:rPr>
                <w:rStyle w:val="Wers"/>
                <w:vanish w:val="0"/>
                <w:rPrChange w:id="469" w:author="Sai Raj Deep Thikkisetty" w:date="2024-07-01T14:47:00Z">
                  <w:rPr>
                    <w:rStyle w:val="Wers"/>
                  </w:rPr>
                </w:rPrChange>
              </w:rPr>
              <w:t>EN-E3</w:t>
            </w:r>
          </w:p>
        </w:tc>
      </w:tr>
      <w:tr w:rsidR="00307CAD" w:rsidRPr="00105574" w14:paraId="6C52629B" w14:textId="77777777" w:rsidTr="005C57C9">
        <w:trPr>
          <w:cantSplit/>
        </w:trPr>
        <w:tc>
          <w:tcPr>
            <w:tcW w:w="5141" w:type="dxa"/>
            <w:shd w:val="clear" w:color="auto" w:fill="auto"/>
          </w:tcPr>
          <w:p w14:paraId="1B5A2537"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Advanced 4x4 </w:t>
            </w:r>
            <w:r w:rsidRPr="00105574">
              <w:rPr>
                <w:rStyle w:val="Wers"/>
                <w:vanish w:val="0"/>
                <w:rPrChange w:id="470" w:author="Sai Raj Deep Thikkisetty" w:date="2024-07-01T14:47:00Z">
                  <w:rPr>
                    <w:rStyle w:val="Wers"/>
                  </w:rPr>
                </w:rPrChange>
              </w:rPr>
              <w:t>DR--F</w:t>
            </w:r>
          </w:p>
        </w:tc>
      </w:tr>
      <w:tr w:rsidR="00307CAD" w:rsidRPr="00105574" w14:paraId="500C0F85" w14:textId="77777777" w:rsidTr="005C57C9">
        <w:trPr>
          <w:cantSplit/>
        </w:trPr>
        <w:tc>
          <w:tcPr>
            <w:tcW w:w="5141" w:type="dxa"/>
            <w:shd w:val="clear" w:color="auto" w:fill="auto"/>
          </w:tcPr>
          <w:p w14:paraId="2F9DB3EB"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HOSS 2.0 Off-Road Suspension </w:t>
            </w:r>
            <w:r w:rsidRPr="00105574">
              <w:rPr>
                <w:rStyle w:val="Wers"/>
                <w:vanish w:val="0"/>
                <w:rPrChange w:id="471" w:author="Sai Raj Deep Thikkisetty" w:date="2024-07-01T14:47:00Z">
                  <w:rPr>
                    <w:rStyle w:val="Wers"/>
                  </w:rPr>
                </w:rPrChange>
              </w:rPr>
              <w:t>DWAAN</w:t>
            </w:r>
          </w:p>
        </w:tc>
      </w:tr>
      <w:tr w:rsidR="00307CAD" w:rsidRPr="00105574" w14:paraId="439571F5" w14:textId="77777777" w:rsidTr="005C57C9">
        <w:trPr>
          <w:cantSplit/>
        </w:trPr>
        <w:tc>
          <w:tcPr>
            <w:tcW w:w="5141" w:type="dxa"/>
            <w:shd w:val="clear" w:color="auto" w:fill="auto"/>
          </w:tcPr>
          <w:p w14:paraId="79BC304A"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SelectShift® with Paddle Shifters </w:t>
            </w:r>
            <w:r w:rsidRPr="00105574">
              <w:rPr>
                <w:rStyle w:val="Wers"/>
                <w:vanish w:val="0"/>
                <w:rPrChange w:id="472" w:author="Sai Raj Deep Thikkisetty" w:date="2024-07-01T14:47:00Z">
                  <w:rPr>
                    <w:rStyle w:val="Wers"/>
                  </w:rPr>
                </w:rPrChange>
              </w:rPr>
              <w:t>FLNAD</w:t>
            </w:r>
          </w:p>
        </w:tc>
      </w:tr>
      <w:tr w:rsidR="00307CAD" w:rsidRPr="00105574" w14:paraId="08D315DB" w14:textId="77777777" w:rsidTr="005C57C9">
        <w:trPr>
          <w:cantSplit/>
        </w:trPr>
        <w:tc>
          <w:tcPr>
            <w:tcW w:w="5141" w:type="dxa"/>
            <w:shd w:val="clear" w:color="auto" w:fill="auto"/>
          </w:tcPr>
          <w:p w14:paraId="57418D35"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Twin Clutch Rear Drive Unit</w:t>
            </w:r>
          </w:p>
        </w:tc>
      </w:tr>
    </w:tbl>
    <w:p w14:paraId="24FA1FBE"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AED501F" w14:textId="77777777" w:rsidTr="005C57C9">
        <w:trPr>
          <w:cantSplit/>
        </w:trPr>
        <w:tc>
          <w:tcPr>
            <w:tcW w:w="5141" w:type="dxa"/>
            <w:shd w:val="clear" w:color="auto" w:fill="auto"/>
          </w:tcPr>
          <w:p w14:paraId="2AA083CE" w14:textId="77777777" w:rsidR="00307CAD" w:rsidRPr="00105574" w:rsidRDefault="00307CAD" w:rsidP="005C57C9">
            <w:pPr>
              <w:keepNext/>
              <w:spacing w:before="120" w:after="40" w:line="200" w:lineRule="exact"/>
              <w:ind w:left="144"/>
              <w:rPr>
                <w:b/>
                <w:bCs/>
                <w:noProof/>
                <w:sz w:val="19"/>
                <w:szCs w:val="17"/>
              </w:rPr>
            </w:pPr>
            <w:r w:rsidRPr="00105574">
              <w:rPr>
                <w:b/>
                <w:noProof/>
                <w:sz w:val="19"/>
              </w:rPr>
              <w:t>EXTERIOR</w:t>
            </w:r>
          </w:p>
        </w:tc>
      </w:tr>
      <w:tr w:rsidR="00307CAD" w:rsidRPr="00105574" w14:paraId="66B4500C" w14:textId="77777777" w:rsidTr="005C57C9">
        <w:trPr>
          <w:cantSplit/>
        </w:trPr>
        <w:tc>
          <w:tcPr>
            <w:tcW w:w="5141" w:type="dxa"/>
            <w:shd w:val="clear" w:color="auto" w:fill="auto"/>
          </w:tcPr>
          <w:p w14:paraId="2D27B0BF"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Bash Plates – Metal </w:t>
            </w:r>
            <w:r w:rsidRPr="00105574">
              <w:rPr>
                <w:rStyle w:val="Wers"/>
                <w:vanish w:val="0"/>
                <w:rPrChange w:id="473" w:author="Sai Raj Deep Thikkisetty" w:date="2024-07-01T14:47:00Z">
                  <w:rPr>
                    <w:rStyle w:val="Wers"/>
                  </w:rPr>
                </w:rPrChange>
              </w:rPr>
              <w:t>A1CAH</w:t>
            </w:r>
          </w:p>
        </w:tc>
      </w:tr>
      <w:tr w:rsidR="00307CAD" w:rsidRPr="00105574" w14:paraId="13060227" w14:textId="77777777" w:rsidTr="005C57C9">
        <w:trPr>
          <w:cantSplit/>
        </w:trPr>
        <w:tc>
          <w:tcPr>
            <w:tcW w:w="5141" w:type="dxa"/>
            <w:shd w:val="clear" w:color="auto" w:fill="auto"/>
          </w:tcPr>
          <w:p w14:paraId="2E6FD332"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Bumpers</w:t>
            </w:r>
          </w:p>
        </w:tc>
      </w:tr>
      <w:tr w:rsidR="00307CAD" w:rsidRPr="00105574" w14:paraId="1119E112" w14:textId="77777777" w:rsidTr="005C57C9">
        <w:trPr>
          <w:cantSplit/>
        </w:trPr>
        <w:tc>
          <w:tcPr>
            <w:tcW w:w="5141" w:type="dxa"/>
            <w:shd w:val="clear" w:color="auto" w:fill="auto"/>
          </w:tcPr>
          <w:p w14:paraId="688D559A" w14:textId="77777777" w:rsidR="00307CAD" w:rsidRPr="00105574" w:rsidRDefault="00307CAD" w:rsidP="005C57C9">
            <w:pPr>
              <w:keepNext/>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Front – Carbon Black </w:t>
            </w:r>
            <w:r w:rsidRPr="00105574">
              <w:rPr>
                <w:rStyle w:val="Wers"/>
                <w:vanish w:val="0"/>
                <w:rPrChange w:id="474" w:author="Sai Raj Deep Thikkisetty" w:date="2024-07-01T14:47:00Z">
                  <w:rPr>
                    <w:rStyle w:val="Wers"/>
                  </w:rPr>
                </w:rPrChange>
              </w:rPr>
              <w:t>CLFBV</w:t>
            </w:r>
          </w:p>
        </w:tc>
      </w:tr>
      <w:tr w:rsidR="00307CAD" w:rsidRPr="00105574" w14:paraId="20D63B04" w14:textId="77777777" w:rsidTr="005C57C9">
        <w:trPr>
          <w:cantSplit/>
        </w:trPr>
        <w:tc>
          <w:tcPr>
            <w:tcW w:w="5141" w:type="dxa"/>
            <w:shd w:val="clear" w:color="auto" w:fill="auto"/>
          </w:tcPr>
          <w:p w14:paraId="28DC2723" w14:textId="77777777" w:rsidR="00307CAD" w:rsidRPr="00105574" w:rsidRDefault="00307CAD" w:rsidP="005C57C9">
            <w:pPr>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Rear – HEAVY DUTY </w:t>
            </w:r>
            <w:r w:rsidRPr="00105574">
              <w:rPr>
                <w:rStyle w:val="Wers"/>
                <w:vanish w:val="0"/>
                <w:rPrChange w:id="475" w:author="Sai Raj Deep Thikkisetty" w:date="2024-07-01T14:47:00Z">
                  <w:rPr>
                    <w:rStyle w:val="Wers"/>
                  </w:rPr>
                </w:rPrChange>
              </w:rPr>
              <w:t>CLMCN</w:t>
            </w:r>
          </w:p>
        </w:tc>
      </w:tr>
      <w:tr w:rsidR="00307CAD" w:rsidRPr="00105574" w14:paraId="5F8645D4" w14:textId="77777777" w:rsidTr="005C57C9">
        <w:trPr>
          <w:cantSplit/>
        </w:trPr>
        <w:tc>
          <w:tcPr>
            <w:tcW w:w="5141" w:type="dxa"/>
            <w:shd w:val="clear" w:color="auto" w:fill="auto"/>
          </w:tcPr>
          <w:p w14:paraId="55A2BF00"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Front Tow Hooks </w:t>
            </w:r>
            <w:r w:rsidRPr="00105574">
              <w:rPr>
                <w:rStyle w:val="Wers"/>
                <w:vanish w:val="0"/>
                <w:rPrChange w:id="476" w:author="Sai Raj Deep Thikkisetty" w:date="2024-07-01T14:47:00Z">
                  <w:rPr>
                    <w:rStyle w:val="Wers"/>
                  </w:rPr>
                </w:rPrChange>
              </w:rPr>
              <w:t>C1UAC</w:t>
            </w:r>
          </w:p>
        </w:tc>
      </w:tr>
      <w:tr w:rsidR="00307CAD" w:rsidRPr="00105574" w14:paraId="398FAF90" w14:textId="77777777" w:rsidTr="005C57C9">
        <w:trPr>
          <w:cantSplit/>
        </w:trPr>
        <w:tc>
          <w:tcPr>
            <w:tcW w:w="5141" w:type="dxa"/>
            <w:shd w:val="clear" w:color="auto" w:fill="auto"/>
          </w:tcPr>
          <w:p w14:paraId="3D31C642"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Grille – Carbonized Gray-Painted </w:t>
            </w:r>
            <w:r w:rsidRPr="00105574">
              <w:rPr>
                <w:rStyle w:val="Wers"/>
                <w:vanish w:val="0"/>
                <w:rPrChange w:id="477" w:author="Sai Raj Deep Thikkisetty" w:date="2024-07-01T14:47:00Z">
                  <w:rPr>
                    <w:rStyle w:val="Wers"/>
                  </w:rPr>
                </w:rPrChange>
              </w:rPr>
              <w:t>B2LBD/AD7AC</w:t>
            </w:r>
          </w:p>
        </w:tc>
      </w:tr>
      <w:tr w:rsidR="00307CAD" w:rsidRPr="00105574" w14:paraId="692B6F81" w14:textId="77777777" w:rsidTr="005C57C9">
        <w:trPr>
          <w:cantSplit/>
        </w:trPr>
        <w:tc>
          <w:tcPr>
            <w:tcW w:w="5141" w:type="dxa"/>
            <w:shd w:val="clear" w:color="auto" w:fill="auto"/>
          </w:tcPr>
          <w:p w14:paraId="584EFC21"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LED Fog Lamps </w:t>
            </w:r>
            <w:r w:rsidRPr="00105574">
              <w:rPr>
                <w:rStyle w:val="Wers"/>
                <w:vanish w:val="0"/>
                <w:rPrChange w:id="478" w:author="Sai Raj Deep Thikkisetty" w:date="2024-07-01T14:47:00Z">
                  <w:rPr>
                    <w:rStyle w:val="Wers"/>
                  </w:rPr>
                </w:rPrChange>
              </w:rPr>
              <w:t>JBKAK</w:t>
            </w:r>
          </w:p>
        </w:tc>
      </w:tr>
      <w:tr w:rsidR="00307CAD" w:rsidRPr="00105574" w14:paraId="269292D1" w14:textId="77777777" w:rsidTr="005C57C9">
        <w:trPr>
          <w:cantSplit/>
        </w:trPr>
        <w:tc>
          <w:tcPr>
            <w:tcW w:w="5141" w:type="dxa"/>
            <w:shd w:val="clear" w:color="auto" w:fill="auto"/>
          </w:tcPr>
          <w:p w14:paraId="426188D2" w14:textId="77777777" w:rsidR="00307CAD" w:rsidRPr="00105574" w:rsidRDefault="00307CAD" w:rsidP="005C57C9">
            <w:pPr>
              <w:tabs>
                <w:tab w:val="left" w:pos="360"/>
              </w:tabs>
              <w:spacing w:line="200" w:lineRule="exact"/>
              <w:ind w:left="360" w:hanging="216"/>
              <w:rPr>
                <w:noProof/>
              </w:rPr>
            </w:pPr>
            <w:r w:rsidRPr="00105574">
              <w:rPr>
                <w:rFonts w:cs="Arial"/>
                <w:noProof/>
                <w:sz w:val="17"/>
              </w:rPr>
              <w:t>●</w:t>
            </w:r>
            <w:r w:rsidRPr="00105574">
              <w:rPr>
                <w:rFonts w:cs="Arial"/>
                <w:noProof/>
                <w:sz w:val="17"/>
              </w:rPr>
              <w:tab/>
            </w:r>
            <w:r w:rsidRPr="00105574">
              <w:rPr>
                <w:bCs/>
                <w:noProof/>
                <w:sz w:val="17"/>
                <w:szCs w:val="17"/>
              </w:rPr>
              <w:t xml:space="preserve">Painted Shadow Black Roof </w:t>
            </w:r>
            <w:r w:rsidRPr="00105574">
              <w:rPr>
                <w:rStyle w:val="Wers"/>
                <w:vanish w:val="0"/>
                <w:rPrChange w:id="479" w:author="Sai Raj Deep Thikkisetty" w:date="2024-07-01T14:47:00Z">
                  <w:rPr>
                    <w:rStyle w:val="Wers"/>
                  </w:rPr>
                </w:rPrChange>
              </w:rPr>
              <w:t>CJDAS</w:t>
            </w:r>
          </w:p>
          <w:p w14:paraId="32CABBC7" w14:textId="77777777" w:rsidR="00307CAD" w:rsidRPr="00105574" w:rsidRDefault="00307CAD" w:rsidP="005C57C9">
            <w:pPr>
              <w:tabs>
                <w:tab w:val="left" w:pos="360"/>
              </w:tabs>
              <w:spacing w:line="176" w:lineRule="exact"/>
              <w:ind w:left="979" w:hanging="469"/>
              <w:rPr>
                <w:noProof/>
                <w:sz w:val="15"/>
                <w:szCs w:val="17"/>
                <w:shd w:val="clear" w:color="auto" w:fill="FF9900"/>
              </w:rPr>
            </w:pPr>
            <w:r w:rsidRPr="00105574">
              <w:rPr>
                <w:b/>
                <w:noProof/>
                <w:sz w:val="15"/>
                <w:szCs w:val="17"/>
              </w:rPr>
              <w:t>Note:</w:t>
            </w:r>
            <w:r w:rsidRPr="00105574">
              <w:rPr>
                <w:b/>
                <w:noProof/>
                <w:sz w:val="15"/>
                <w:szCs w:val="17"/>
              </w:rPr>
              <w:tab/>
            </w:r>
            <w:r w:rsidRPr="00105574">
              <w:rPr>
                <w:bCs/>
                <w:noProof/>
                <w:sz w:val="15"/>
                <w:szCs w:val="17"/>
              </w:rPr>
              <w:t xml:space="preserve">Not available with Shadow Black (G1) </w:t>
            </w:r>
            <w:r w:rsidRPr="00105574">
              <w:rPr>
                <w:rStyle w:val="Wers"/>
                <w:vanish w:val="0"/>
                <w:sz w:val="15"/>
                <w:rPrChange w:id="480" w:author="Sai Raj Deep Thikkisetty" w:date="2024-07-01T14:47:00Z">
                  <w:rPr>
                    <w:rStyle w:val="Wers"/>
                    <w:sz w:val="15"/>
                  </w:rPr>
                </w:rPrChange>
              </w:rPr>
              <w:t>PNZAT</w:t>
            </w:r>
          </w:p>
        </w:tc>
      </w:tr>
      <w:tr w:rsidR="00307CAD" w:rsidRPr="00105574" w14:paraId="734E8AB4" w14:textId="77777777" w:rsidTr="005C57C9">
        <w:trPr>
          <w:cantSplit/>
        </w:trPr>
        <w:tc>
          <w:tcPr>
            <w:tcW w:w="5141" w:type="dxa"/>
            <w:shd w:val="clear" w:color="auto" w:fill="auto"/>
          </w:tcPr>
          <w:p w14:paraId="60172760"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Tires – 225/65R17 All-Terrain (A/T) </w:t>
            </w:r>
            <w:r w:rsidRPr="00105574">
              <w:rPr>
                <w:rStyle w:val="Wers"/>
                <w:vanish w:val="0"/>
                <w:rPrChange w:id="481" w:author="Sai Raj Deep Thikkisetty" w:date="2024-07-01T14:47:00Z">
                  <w:rPr>
                    <w:rStyle w:val="Wers"/>
                  </w:rPr>
                </w:rPrChange>
              </w:rPr>
              <w:t>D3KHT</w:t>
            </w:r>
          </w:p>
        </w:tc>
      </w:tr>
      <w:tr w:rsidR="00307CAD" w:rsidRPr="00105574" w14:paraId="5FF24192" w14:textId="77777777" w:rsidTr="005C57C9">
        <w:trPr>
          <w:cantSplit/>
        </w:trPr>
        <w:tc>
          <w:tcPr>
            <w:tcW w:w="5141" w:type="dxa"/>
            <w:shd w:val="clear" w:color="auto" w:fill="auto"/>
          </w:tcPr>
          <w:p w14:paraId="272C0CC2"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Towing Capability </w:t>
            </w:r>
            <w:r w:rsidRPr="00105574">
              <w:rPr>
                <w:rStyle w:val="Wers"/>
                <w:vanish w:val="0"/>
                <w:rPrChange w:id="482" w:author="Sai Raj Deep Thikkisetty" w:date="2024-07-01T14:47:00Z">
                  <w:rPr>
                    <w:rStyle w:val="Wers"/>
                  </w:rPr>
                </w:rPrChange>
              </w:rPr>
              <w:t>C1CAQ/C2BAW</w:t>
            </w:r>
          </w:p>
        </w:tc>
      </w:tr>
      <w:tr w:rsidR="00307CAD" w:rsidRPr="00105574" w14:paraId="4F20E750" w14:textId="77777777" w:rsidTr="005C57C9">
        <w:trPr>
          <w:cantSplit/>
        </w:trPr>
        <w:tc>
          <w:tcPr>
            <w:tcW w:w="5141" w:type="dxa"/>
            <w:shd w:val="clear" w:color="auto" w:fill="auto"/>
          </w:tcPr>
          <w:p w14:paraId="6BCA68BC" w14:textId="77777777" w:rsidR="00307CAD" w:rsidRPr="00105574" w:rsidRDefault="00307CAD" w:rsidP="005C57C9">
            <w:pPr>
              <w:tabs>
                <w:tab w:val="left" w:pos="648"/>
              </w:tabs>
              <w:spacing w:line="200" w:lineRule="exact"/>
              <w:ind w:left="648" w:hanging="288"/>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Contains Full Size Spare Wheel and Full Size Spare Tire </w:t>
            </w:r>
            <w:r w:rsidRPr="00105574">
              <w:rPr>
                <w:rStyle w:val="Wers"/>
                <w:vanish w:val="0"/>
                <w:rPrChange w:id="483" w:author="Sai Raj Deep Thikkisetty" w:date="2024-07-01T14:47:00Z">
                  <w:rPr>
                    <w:rStyle w:val="Wers"/>
                  </w:rPr>
                </w:rPrChange>
              </w:rPr>
              <w:t>D17AD/D3MKC</w:t>
            </w:r>
          </w:p>
        </w:tc>
      </w:tr>
      <w:tr w:rsidR="00307CAD" w:rsidRPr="00105574" w14:paraId="6651187C" w14:textId="77777777" w:rsidTr="005C57C9">
        <w:trPr>
          <w:cantSplit/>
        </w:trPr>
        <w:tc>
          <w:tcPr>
            <w:tcW w:w="5141" w:type="dxa"/>
            <w:shd w:val="clear" w:color="auto" w:fill="auto"/>
          </w:tcPr>
          <w:p w14:paraId="3C56BB02"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Unique Roof-Rack Side Rails – Black </w:t>
            </w:r>
            <w:r w:rsidRPr="00105574">
              <w:rPr>
                <w:rStyle w:val="Wers"/>
                <w:vanish w:val="0"/>
                <w:rPrChange w:id="484" w:author="Sai Raj Deep Thikkisetty" w:date="2024-07-01T14:47:00Z">
                  <w:rPr>
                    <w:rStyle w:val="Wers"/>
                  </w:rPr>
                </w:rPrChange>
              </w:rPr>
              <w:t>BLYAZ</w:t>
            </w:r>
          </w:p>
        </w:tc>
      </w:tr>
      <w:tr w:rsidR="00307CAD" w:rsidRPr="00105574" w14:paraId="4153AA75" w14:textId="77777777" w:rsidTr="005C57C9">
        <w:trPr>
          <w:cantSplit/>
        </w:trPr>
        <w:tc>
          <w:tcPr>
            <w:tcW w:w="5141" w:type="dxa"/>
            <w:shd w:val="clear" w:color="auto" w:fill="auto"/>
          </w:tcPr>
          <w:p w14:paraId="5025484E" w14:textId="77777777" w:rsidR="00307CAD" w:rsidRPr="00105574" w:rsidRDefault="00307CAD" w:rsidP="005C57C9">
            <w:pPr>
              <w:keepNext/>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Wheel – 17” Carbonized Gray-Painted Low Gloss Aluminum </w:t>
            </w:r>
            <w:r w:rsidRPr="00105574">
              <w:rPr>
                <w:rStyle w:val="Wers"/>
                <w:vanish w:val="0"/>
                <w:rPrChange w:id="485" w:author="Sai Raj Deep Thikkisetty" w:date="2024-07-01T14:47:00Z">
                  <w:rPr>
                    <w:rStyle w:val="Wers"/>
                  </w:rPr>
                </w:rPrChange>
              </w:rPr>
              <w:t>D2YBV/D5ACG/DAWAB</w:t>
            </w:r>
          </w:p>
        </w:tc>
      </w:tr>
    </w:tbl>
    <w:p w14:paraId="41BF2757"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23659999" w14:textId="77777777" w:rsidTr="005C57C9">
        <w:trPr>
          <w:cantSplit/>
        </w:trPr>
        <w:tc>
          <w:tcPr>
            <w:tcW w:w="5141" w:type="dxa"/>
            <w:shd w:val="clear" w:color="auto" w:fill="auto"/>
          </w:tcPr>
          <w:p w14:paraId="5D551077"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t>INTERIOR/COMFORT</w:t>
            </w:r>
          </w:p>
        </w:tc>
      </w:tr>
      <w:tr w:rsidR="00307CAD" w:rsidRPr="00105574" w14:paraId="3522094D" w14:textId="77777777" w:rsidTr="005C57C9">
        <w:trPr>
          <w:cantSplit/>
        </w:trPr>
        <w:tc>
          <w:tcPr>
            <w:tcW w:w="5141" w:type="dxa"/>
            <w:shd w:val="clear" w:color="auto" w:fill="auto"/>
          </w:tcPr>
          <w:p w14:paraId="0BC2396F"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 xml:space="preserve">110V/400W AC Power Outlet (400W – Behind Center Console and Cargo Area) </w:t>
            </w:r>
            <w:r w:rsidRPr="00105574">
              <w:rPr>
                <w:rStyle w:val="Wers"/>
                <w:vanish w:val="0"/>
                <w:rPrChange w:id="486" w:author="Sai Raj Deep Thikkisetty" w:date="2024-07-01T14:47:00Z">
                  <w:rPr>
                    <w:rStyle w:val="Wers"/>
                  </w:rPr>
                </w:rPrChange>
              </w:rPr>
              <w:t>HUKAJ</w:t>
            </w:r>
          </w:p>
        </w:tc>
      </w:tr>
      <w:tr w:rsidR="00307CAD" w:rsidRPr="00105574" w14:paraId="21FB1B05" w14:textId="77777777" w:rsidTr="005C57C9">
        <w:trPr>
          <w:cantSplit/>
        </w:trPr>
        <w:tc>
          <w:tcPr>
            <w:tcW w:w="5141" w:type="dxa"/>
            <w:shd w:val="clear" w:color="auto" w:fill="auto"/>
          </w:tcPr>
          <w:p w14:paraId="75CBAEBA" w14:textId="77777777" w:rsidR="00307CAD" w:rsidRPr="00105574" w:rsidRDefault="00307CAD" w:rsidP="005C57C9">
            <w:pPr>
              <w:tabs>
                <w:tab w:val="left" w:pos="360"/>
              </w:tabs>
              <w:spacing w:line="200" w:lineRule="exact"/>
              <w:ind w:left="360" w:hanging="216"/>
              <w:rPr>
                <w:bCs/>
                <w:noProof/>
                <w:sz w:val="17"/>
                <w:szCs w:val="17"/>
              </w:rPr>
            </w:pPr>
            <w:r w:rsidRPr="00105574">
              <w:rPr>
                <w:rFonts w:cs="Arial"/>
                <w:noProof/>
                <w:sz w:val="17"/>
              </w:rPr>
              <w:t>●</w:t>
            </w:r>
            <w:r w:rsidRPr="00105574">
              <w:rPr>
                <w:rFonts w:cs="Arial"/>
                <w:noProof/>
                <w:sz w:val="17"/>
              </w:rPr>
              <w:tab/>
            </w:r>
            <w:r w:rsidRPr="00105574">
              <w:rPr>
                <w:bCs/>
                <w:noProof/>
                <w:sz w:val="17"/>
                <w:szCs w:val="17"/>
              </w:rPr>
              <w:t>Air Registers – Black</w:t>
            </w:r>
          </w:p>
        </w:tc>
      </w:tr>
      <w:tr w:rsidR="00307CAD" w:rsidRPr="00105574" w14:paraId="2709A78E" w14:textId="77777777" w:rsidTr="005C57C9">
        <w:trPr>
          <w:cantSplit/>
        </w:trPr>
        <w:tc>
          <w:tcPr>
            <w:tcW w:w="5141" w:type="dxa"/>
            <w:shd w:val="clear" w:color="auto" w:fill="auto"/>
          </w:tcPr>
          <w:p w14:paraId="394855A0"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Console Floor </w:t>
            </w:r>
            <w:r w:rsidRPr="00105574">
              <w:rPr>
                <w:bCs/>
                <w:noProof/>
                <w:sz w:val="17"/>
                <w:szCs w:val="17"/>
              </w:rPr>
              <w:t>–</w:t>
            </w:r>
            <w:r w:rsidRPr="00105574">
              <w:rPr>
                <w:noProof/>
                <w:sz w:val="17"/>
              </w:rPr>
              <w:t xml:space="preserve"> Unique (Rotary TMS Switch) </w:t>
            </w:r>
            <w:r w:rsidRPr="00105574">
              <w:rPr>
                <w:rStyle w:val="Wers"/>
                <w:vanish w:val="0"/>
                <w:rPrChange w:id="487" w:author="Sai Raj Deep Thikkisetty" w:date="2024-07-01T14:47:00Z">
                  <w:rPr>
                    <w:rStyle w:val="Wers"/>
                  </w:rPr>
                </w:rPrChange>
              </w:rPr>
              <w:t>B5WAG</w:t>
            </w:r>
          </w:p>
        </w:tc>
      </w:tr>
      <w:tr w:rsidR="00307CAD" w:rsidRPr="00105574" w14:paraId="631AF360" w14:textId="77777777" w:rsidTr="005C57C9">
        <w:trPr>
          <w:cantSplit/>
        </w:trPr>
        <w:tc>
          <w:tcPr>
            <w:tcW w:w="5141" w:type="dxa"/>
            <w:shd w:val="clear" w:color="auto" w:fill="auto"/>
          </w:tcPr>
          <w:p w14:paraId="386DB08D"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Dual-Zone Electronic Automatic Temperature Control (DEATC) </w:t>
            </w:r>
            <w:r w:rsidRPr="00105574">
              <w:rPr>
                <w:rStyle w:val="Wers"/>
                <w:vanish w:val="0"/>
                <w:rPrChange w:id="488" w:author="Sai Raj Deep Thikkisetty" w:date="2024-07-01T14:47:00Z">
                  <w:rPr>
                    <w:rStyle w:val="Wers"/>
                  </w:rPr>
                </w:rPrChange>
              </w:rPr>
              <w:t>AC-G/GICAB</w:t>
            </w:r>
          </w:p>
        </w:tc>
      </w:tr>
      <w:tr w:rsidR="00307CAD" w:rsidRPr="00105574" w14:paraId="06F9D64E" w14:textId="77777777" w:rsidTr="005C57C9">
        <w:trPr>
          <w:cantSplit/>
        </w:trPr>
        <w:tc>
          <w:tcPr>
            <w:tcW w:w="5141" w:type="dxa"/>
            <w:shd w:val="clear" w:color="auto" w:fill="auto"/>
          </w:tcPr>
          <w:p w14:paraId="1BF7A822"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Floor Mats – Front </w:t>
            </w:r>
            <w:r w:rsidRPr="00105574">
              <w:rPr>
                <w:rStyle w:val="Wers"/>
                <w:vanish w:val="0"/>
                <w:rPrChange w:id="489" w:author="Sai Raj Deep Thikkisetty" w:date="2024-07-01T14:47:00Z">
                  <w:rPr>
                    <w:rStyle w:val="Wers"/>
                  </w:rPr>
                </w:rPrChange>
              </w:rPr>
              <w:t>BBHAE</w:t>
            </w:r>
          </w:p>
        </w:tc>
      </w:tr>
      <w:tr w:rsidR="00307CAD" w:rsidRPr="00105574" w14:paraId="279F08B8" w14:textId="77777777" w:rsidTr="005C57C9">
        <w:trPr>
          <w:cantSplit/>
        </w:trPr>
        <w:tc>
          <w:tcPr>
            <w:tcW w:w="5141" w:type="dxa"/>
            <w:shd w:val="clear" w:color="auto" w:fill="auto"/>
          </w:tcPr>
          <w:p w14:paraId="399F196C"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Interior Grab Handles, Front Row – One (1) in the Center Floor Console, Passenger Side </w:t>
            </w:r>
            <w:r w:rsidRPr="00105574">
              <w:rPr>
                <w:rStyle w:val="Wers"/>
                <w:vanish w:val="0"/>
                <w:rPrChange w:id="490" w:author="Sai Raj Deep Thikkisetty" w:date="2024-07-01T14:47:00Z">
                  <w:rPr>
                    <w:rStyle w:val="Wers"/>
                  </w:rPr>
                </w:rPrChange>
              </w:rPr>
              <w:t>BEJAQ</w:t>
            </w:r>
          </w:p>
        </w:tc>
      </w:tr>
      <w:tr w:rsidR="00307CAD" w:rsidRPr="00105574" w14:paraId="75C04DF3" w14:textId="77777777" w:rsidTr="005C57C9">
        <w:trPr>
          <w:cantSplit/>
        </w:trPr>
        <w:tc>
          <w:tcPr>
            <w:tcW w:w="5141" w:type="dxa"/>
            <w:shd w:val="clear" w:color="auto" w:fill="auto"/>
          </w:tcPr>
          <w:p w14:paraId="1B1E556F"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Rubberized Cargo Floor </w:t>
            </w:r>
            <w:r w:rsidRPr="00105574">
              <w:rPr>
                <w:rStyle w:val="Wers"/>
                <w:vanish w:val="0"/>
                <w:rPrChange w:id="491" w:author="Sai Raj Deep Thikkisetty" w:date="2024-07-01T14:47:00Z">
                  <w:rPr>
                    <w:rStyle w:val="Wers"/>
                  </w:rPr>
                </w:rPrChange>
              </w:rPr>
              <w:t>BDIAJ</w:t>
            </w:r>
          </w:p>
        </w:tc>
      </w:tr>
      <w:tr w:rsidR="00307CAD" w:rsidRPr="00105574" w14:paraId="3125BD1F" w14:textId="77777777" w:rsidTr="005C57C9">
        <w:trPr>
          <w:cantSplit/>
        </w:trPr>
        <w:tc>
          <w:tcPr>
            <w:tcW w:w="5141" w:type="dxa"/>
            <w:shd w:val="clear" w:color="auto" w:fill="auto"/>
          </w:tcPr>
          <w:p w14:paraId="6D7B602E"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Rubberized Floor </w:t>
            </w:r>
            <w:r w:rsidRPr="00105574">
              <w:rPr>
                <w:rStyle w:val="Wers"/>
                <w:vanish w:val="0"/>
                <w:rPrChange w:id="492" w:author="Sai Raj Deep Thikkisetty" w:date="2024-07-01T14:47:00Z">
                  <w:rPr>
                    <w:rStyle w:val="Wers"/>
                  </w:rPr>
                </w:rPrChange>
              </w:rPr>
              <w:t>BBKAJ</w:t>
            </w:r>
          </w:p>
        </w:tc>
      </w:tr>
      <w:tr w:rsidR="00307CAD" w:rsidRPr="00105574" w14:paraId="7EDAC5D7" w14:textId="77777777" w:rsidTr="005C57C9">
        <w:trPr>
          <w:cantSplit/>
        </w:trPr>
        <w:tc>
          <w:tcPr>
            <w:tcW w:w="5141" w:type="dxa"/>
            <w:shd w:val="clear" w:color="auto" w:fill="auto"/>
          </w:tcPr>
          <w:p w14:paraId="0FD52435" w14:textId="77777777" w:rsidR="00307CAD" w:rsidRPr="00105574" w:rsidRDefault="00307CAD" w:rsidP="005C57C9">
            <w:pPr>
              <w:keepNext/>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Seats</w:t>
            </w:r>
          </w:p>
        </w:tc>
      </w:tr>
      <w:tr w:rsidR="00307CAD" w:rsidRPr="00105574" w14:paraId="469909A4" w14:textId="77777777" w:rsidTr="005C57C9">
        <w:trPr>
          <w:cantSplit/>
        </w:trPr>
        <w:tc>
          <w:tcPr>
            <w:tcW w:w="5141" w:type="dxa"/>
            <w:shd w:val="clear" w:color="auto" w:fill="auto"/>
          </w:tcPr>
          <w:p w14:paraId="29E4B8FA"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Sport Contour Buckets </w:t>
            </w:r>
            <w:r w:rsidRPr="00105574">
              <w:rPr>
                <w:rStyle w:val="Wers"/>
                <w:vanish w:val="0"/>
                <w:rPrChange w:id="493" w:author="Sai Raj Deep Thikkisetty" w:date="2024-07-01T14:47:00Z">
                  <w:rPr>
                    <w:rStyle w:val="Wers"/>
                  </w:rPr>
                </w:rPrChange>
              </w:rPr>
              <w:t>FS—H</w:t>
            </w:r>
          </w:p>
        </w:tc>
      </w:tr>
      <w:tr w:rsidR="00307CAD" w:rsidRPr="00105574" w14:paraId="2451FFD5" w14:textId="77777777" w:rsidTr="005C57C9">
        <w:trPr>
          <w:cantSplit/>
        </w:trPr>
        <w:tc>
          <w:tcPr>
            <w:tcW w:w="5141" w:type="dxa"/>
            <w:shd w:val="clear" w:color="auto" w:fill="auto"/>
          </w:tcPr>
          <w:p w14:paraId="7813A29B"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Leather-Trimmed with Mini-Perforation </w:t>
            </w:r>
            <w:r w:rsidRPr="00105574">
              <w:rPr>
                <w:rStyle w:val="Wers"/>
                <w:vanish w:val="0"/>
                <w:rPrChange w:id="494" w:author="Sai Raj Deep Thikkisetty" w:date="2024-07-01T14:47:00Z">
                  <w:rPr>
                    <w:rStyle w:val="Wers"/>
                  </w:rPr>
                </w:rPrChange>
              </w:rPr>
              <w:t>5V800</w:t>
            </w:r>
          </w:p>
        </w:tc>
      </w:tr>
      <w:tr w:rsidR="00307CAD" w:rsidRPr="00105574" w14:paraId="6C4114C6" w14:textId="77777777" w:rsidTr="005C57C9">
        <w:trPr>
          <w:cantSplit/>
        </w:trPr>
        <w:tc>
          <w:tcPr>
            <w:tcW w:w="5141" w:type="dxa"/>
            <w:shd w:val="clear" w:color="auto" w:fill="auto"/>
          </w:tcPr>
          <w:p w14:paraId="78D05B07"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8-way Power Driver’s Seat (Fore/Aft, Up/Down, Recline, Lumbar) </w:t>
            </w:r>
            <w:r w:rsidRPr="00105574">
              <w:rPr>
                <w:rStyle w:val="Wers"/>
                <w:vanish w:val="0"/>
                <w:szCs w:val="16"/>
                <w:rPrChange w:id="495" w:author="Sai Raj Deep Thikkisetty" w:date="2024-07-01T14:47:00Z">
                  <w:rPr>
                    <w:rStyle w:val="Wers"/>
                    <w:szCs w:val="16"/>
                  </w:rPr>
                </w:rPrChange>
              </w:rPr>
              <w:t>BYPAK/BVSAD/BWRAE</w:t>
            </w:r>
          </w:p>
        </w:tc>
      </w:tr>
      <w:tr w:rsidR="00307CAD" w:rsidRPr="00105574" w14:paraId="4561A0D3" w14:textId="77777777" w:rsidTr="005C57C9">
        <w:trPr>
          <w:cantSplit/>
        </w:trPr>
        <w:tc>
          <w:tcPr>
            <w:tcW w:w="5141" w:type="dxa"/>
            <w:shd w:val="clear" w:color="auto" w:fill="auto"/>
          </w:tcPr>
          <w:p w14:paraId="17C6EC3D"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6-way Power Passenger (Fore/Aft, Up/Down Recline) </w:t>
            </w:r>
            <w:r w:rsidRPr="00105574">
              <w:rPr>
                <w:rStyle w:val="Wers"/>
                <w:vanish w:val="0"/>
                <w:szCs w:val="16"/>
                <w:rPrChange w:id="496" w:author="Sai Raj Deep Thikkisetty" w:date="2024-07-01T14:47:00Z">
                  <w:rPr>
                    <w:rStyle w:val="Wers"/>
                    <w:szCs w:val="16"/>
                  </w:rPr>
                </w:rPrChange>
              </w:rPr>
              <w:t>BYQAC/BVTAD</w:t>
            </w:r>
          </w:p>
        </w:tc>
      </w:tr>
      <w:tr w:rsidR="00307CAD" w:rsidRPr="00105574" w14:paraId="7F769B9C" w14:textId="77777777" w:rsidTr="005C57C9">
        <w:trPr>
          <w:cantSplit/>
        </w:trPr>
        <w:tc>
          <w:tcPr>
            <w:tcW w:w="5141" w:type="dxa"/>
            <w:shd w:val="clear" w:color="auto" w:fill="auto"/>
          </w:tcPr>
          <w:p w14:paraId="4D638F20"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Heated Front </w:t>
            </w:r>
            <w:r w:rsidRPr="00105574">
              <w:rPr>
                <w:rStyle w:val="Wers"/>
                <w:vanish w:val="0"/>
                <w:szCs w:val="16"/>
                <w:rPrChange w:id="497" w:author="Sai Raj Deep Thikkisetty" w:date="2024-07-01T14:47:00Z">
                  <w:rPr>
                    <w:rStyle w:val="Wers"/>
                    <w:szCs w:val="16"/>
                  </w:rPr>
                </w:rPrChange>
              </w:rPr>
              <w:t>BY1AL/BY2AL</w:t>
            </w:r>
          </w:p>
        </w:tc>
      </w:tr>
      <w:tr w:rsidR="00307CAD" w:rsidRPr="00105574" w14:paraId="23D87CB8" w14:textId="77777777" w:rsidTr="005C57C9">
        <w:trPr>
          <w:cantSplit/>
        </w:trPr>
        <w:tc>
          <w:tcPr>
            <w:tcW w:w="5141" w:type="dxa"/>
            <w:shd w:val="clear" w:color="auto" w:fill="auto"/>
          </w:tcPr>
          <w:p w14:paraId="043C9979" w14:textId="77777777" w:rsidR="00307CAD" w:rsidRPr="00105574" w:rsidRDefault="00307CAD" w:rsidP="005C57C9">
            <w:pPr>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Second Row – Seatback Carpeted with Rubberized Seatback Mat </w:t>
            </w:r>
            <w:r w:rsidRPr="00105574">
              <w:rPr>
                <w:rStyle w:val="Wers"/>
                <w:vanish w:val="0"/>
                <w:rPrChange w:id="498" w:author="Sai Raj Deep Thikkisetty" w:date="2024-07-01T14:47:00Z">
                  <w:rPr>
                    <w:rStyle w:val="Wers"/>
                  </w:rPr>
                </w:rPrChange>
              </w:rPr>
              <w:t>BWPAB</w:t>
            </w:r>
          </w:p>
        </w:tc>
      </w:tr>
      <w:tr w:rsidR="00307CAD" w:rsidRPr="00105574" w14:paraId="7041FE58" w14:textId="77777777" w:rsidTr="005C57C9">
        <w:trPr>
          <w:cantSplit/>
        </w:trPr>
        <w:tc>
          <w:tcPr>
            <w:tcW w:w="5141" w:type="dxa"/>
            <w:shd w:val="clear" w:color="auto" w:fill="auto"/>
          </w:tcPr>
          <w:p w14:paraId="43355671"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Steering Wheel – Heated and Premium Wrapped </w:t>
            </w:r>
            <w:r w:rsidRPr="00105574">
              <w:rPr>
                <w:rStyle w:val="Wers"/>
                <w:vanish w:val="0"/>
                <w:rPrChange w:id="499" w:author="Sai Raj Deep Thikkisetty" w:date="2024-07-01T14:47:00Z">
                  <w:rPr>
                    <w:rStyle w:val="Wers"/>
                  </w:rPr>
                </w:rPrChange>
              </w:rPr>
              <w:t>GTAAE/GTBAB</w:t>
            </w:r>
          </w:p>
        </w:tc>
      </w:tr>
      <w:tr w:rsidR="00307CAD" w:rsidRPr="00105574" w14:paraId="3583225B" w14:textId="77777777" w:rsidTr="005C57C9">
        <w:trPr>
          <w:cantSplit/>
        </w:trPr>
        <w:tc>
          <w:tcPr>
            <w:tcW w:w="5141" w:type="dxa"/>
            <w:shd w:val="clear" w:color="auto" w:fill="auto"/>
          </w:tcPr>
          <w:p w14:paraId="2EC7793F"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Under Seat Storage Compartment – Second Row – Passenger Seat only </w:t>
            </w:r>
            <w:r w:rsidRPr="00105574">
              <w:rPr>
                <w:rStyle w:val="Wers"/>
                <w:vanish w:val="0"/>
                <w:szCs w:val="16"/>
                <w:rPrChange w:id="500" w:author="Sai Raj Deep Thikkisetty" w:date="2024-07-01T14:47:00Z">
                  <w:rPr>
                    <w:rStyle w:val="Wers"/>
                    <w:szCs w:val="16"/>
                  </w:rPr>
                </w:rPrChange>
              </w:rPr>
              <w:t>BVJAB</w:t>
            </w:r>
          </w:p>
        </w:tc>
      </w:tr>
      <w:tr w:rsidR="00307CAD" w:rsidRPr="00105574" w14:paraId="11E1C2C7" w14:textId="77777777" w:rsidTr="005C57C9">
        <w:trPr>
          <w:cantSplit/>
        </w:trPr>
        <w:tc>
          <w:tcPr>
            <w:tcW w:w="5141" w:type="dxa"/>
            <w:shd w:val="clear" w:color="auto" w:fill="auto"/>
          </w:tcPr>
          <w:p w14:paraId="02C9C6F1"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Windows, Power – Front and Rear. Front Row One-Touch-Up/Down Feature (door mounted controls) </w:t>
            </w:r>
            <w:r w:rsidRPr="00105574">
              <w:rPr>
                <w:rStyle w:val="Wers"/>
                <w:vanish w:val="0"/>
                <w:rPrChange w:id="501" w:author="Sai Raj Deep Thikkisetty" w:date="2024-07-01T14:47:00Z">
                  <w:rPr>
                    <w:rStyle w:val="Wers"/>
                  </w:rPr>
                </w:rPrChange>
              </w:rPr>
              <w:t>B2CAF/B2DAG</w:t>
            </w:r>
          </w:p>
        </w:tc>
      </w:tr>
      <w:tr w:rsidR="00307CAD" w:rsidRPr="00105574" w14:paraId="3D1579E8" w14:textId="77777777" w:rsidTr="005C57C9">
        <w:trPr>
          <w:cantSplit/>
        </w:trPr>
        <w:tc>
          <w:tcPr>
            <w:tcW w:w="5141" w:type="dxa"/>
            <w:shd w:val="clear" w:color="auto" w:fill="auto"/>
          </w:tcPr>
          <w:p w14:paraId="1CF9FAC1" w14:textId="77777777" w:rsidR="00307CAD" w:rsidRPr="00105574" w:rsidRDefault="00307CAD" w:rsidP="005C57C9">
            <w:pPr>
              <w:keepNext/>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Zipper Pockets – Front Driver/Passenger Seat Back with MOLLE Straps System </w:t>
            </w:r>
            <w:r w:rsidRPr="00105574">
              <w:rPr>
                <w:rStyle w:val="Wers"/>
                <w:vanish w:val="0"/>
                <w:rPrChange w:id="502" w:author="Sai Raj Deep Thikkisetty" w:date="2024-07-01T14:47:00Z">
                  <w:rPr>
                    <w:rStyle w:val="Wers"/>
                  </w:rPr>
                </w:rPrChange>
              </w:rPr>
              <w:t>BU6AB/BU7AB</w:t>
            </w:r>
          </w:p>
        </w:tc>
      </w:tr>
    </w:tbl>
    <w:p w14:paraId="7BF2912B"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9E2320E" w14:textId="77777777" w:rsidTr="005C57C9">
        <w:trPr>
          <w:cantSplit/>
        </w:trPr>
        <w:tc>
          <w:tcPr>
            <w:tcW w:w="5141" w:type="dxa"/>
            <w:shd w:val="clear" w:color="auto" w:fill="auto"/>
          </w:tcPr>
          <w:p w14:paraId="23B8214C" w14:textId="77777777" w:rsidR="00307CAD" w:rsidRPr="00105574" w:rsidRDefault="00307CAD" w:rsidP="005C57C9">
            <w:pPr>
              <w:keepNext/>
              <w:spacing w:before="120" w:after="40" w:line="200" w:lineRule="exact"/>
              <w:ind w:left="144"/>
              <w:rPr>
                <w:b/>
                <w:noProof/>
                <w:sz w:val="19"/>
              </w:rPr>
            </w:pPr>
            <w:r w:rsidRPr="00105574">
              <w:rPr>
                <w:b/>
                <w:noProof/>
                <w:sz w:val="19"/>
              </w:rPr>
              <w:t>SAFETY/SECURITY</w:t>
            </w:r>
          </w:p>
        </w:tc>
      </w:tr>
      <w:tr w:rsidR="00307CAD" w:rsidRPr="00105574" w14:paraId="199A046A" w14:textId="77777777" w:rsidTr="005C57C9">
        <w:trPr>
          <w:cantSplit/>
        </w:trPr>
        <w:tc>
          <w:tcPr>
            <w:tcW w:w="5141" w:type="dxa"/>
            <w:shd w:val="clear" w:color="auto" w:fill="auto"/>
          </w:tcPr>
          <w:p w14:paraId="25A72DF0"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Auto-Dimming Rearview Mirror </w:t>
            </w:r>
            <w:r w:rsidRPr="00105574">
              <w:rPr>
                <w:rStyle w:val="Wers"/>
                <w:vanish w:val="0"/>
                <w:rPrChange w:id="503" w:author="Sai Raj Deep Thikkisetty" w:date="2024-07-01T14:47:00Z">
                  <w:rPr>
                    <w:rStyle w:val="Wers"/>
                  </w:rPr>
                </w:rPrChange>
              </w:rPr>
              <w:t>BSBAF</w:t>
            </w:r>
          </w:p>
        </w:tc>
      </w:tr>
      <w:tr w:rsidR="00307CAD" w:rsidRPr="00105574" w14:paraId="010C1243" w14:textId="77777777" w:rsidTr="005C57C9">
        <w:trPr>
          <w:cantSplit/>
        </w:trPr>
        <w:tc>
          <w:tcPr>
            <w:tcW w:w="5141" w:type="dxa"/>
            <w:shd w:val="clear" w:color="auto" w:fill="auto"/>
          </w:tcPr>
          <w:p w14:paraId="44A82123"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Head Restraints – 4-Way Manually Adjustable Driver and Front-Passenger </w:t>
            </w:r>
            <w:r w:rsidRPr="00105574">
              <w:rPr>
                <w:rStyle w:val="Wers"/>
                <w:vanish w:val="0"/>
                <w:rPrChange w:id="504" w:author="Sai Raj Deep Thikkisetty" w:date="2024-07-01T14:47:00Z">
                  <w:rPr>
                    <w:rStyle w:val="Wers"/>
                  </w:rPr>
                </w:rPrChange>
              </w:rPr>
              <w:t>BVRAD</w:t>
            </w:r>
          </w:p>
        </w:tc>
      </w:tr>
      <w:tr w:rsidR="00307CAD" w:rsidRPr="00105574" w14:paraId="7B131C2D" w14:textId="77777777" w:rsidTr="005C57C9">
        <w:trPr>
          <w:cantSplit/>
        </w:trPr>
        <w:tc>
          <w:tcPr>
            <w:tcW w:w="5141" w:type="dxa"/>
            <w:shd w:val="clear" w:color="auto" w:fill="auto"/>
          </w:tcPr>
          <w:p w14:paraId="47253FF3" w14:textId="77777777" w:rsidR="00307CAD" w:rsidRPr="00105574" w:rsidRDefault="00307CAD" w:rsidP="005C57C9">
            <w:pPr>
              <w:keepNext/>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LED Headlamps with LED Signature Lighting </w:t>
            </w:r>
            <w:r w:rsidRPr="00105574">
              <w:rPr>
                <w:rStyle w:val="Wers"/>
                <w:vanish w:val="0"/>
                <w:rPrChange w:id="505" w:author="Sai Raj Deep Thikkisetty" w:date="2024-07-01T14:47:00Z">
                  <w:rPr>
                    <w:rStyle w:val="Wers"/>
                  </w:rPr>
                </w:rPrChange>
              </w:rPr>
              <w:t>JBBA7</w:t>
            </w:r>
          </w:p>
        </w:tc>
      </w:tr>
    </w:tbl>
    <w:p w14:paraId="272CD9EB"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6068DAB9" w14:textId="77777777" w:rsidTr="005C57C9">
        <w:trPr>
          <w:cantSplit/>
        </w:trPr>
        <w:tc>
          <w:tcPr>
            <w:tcW w:w="5141" w:type="dxa"/>
            <w:shd w:val="clear" w:color="auto" w:fill="auto"/>
          </w:tcPr>
          <w:p w14:paraId="7EB0D1AD" w14:textId="77777777" w:rsidR="00307CAD" w:rsidRPr="00105574" w:rsidRDefault="00307CAD" w:rsidP="005C57C9">
            <w:pPr>
              <w:keepNext/>
              <w:spacing w:before="120" w:after="40" w:line="200" w:lineRule="exact"/>
              <w:ind w:left="144"/>
              <w:rPr>
                <w:b/>
                <w:bCs/>
                <w:noProof/>
                <w:sz w:val="19"/>
                <w:szCs w:val="17"/>
              </w:rPr>
            </w:pPr>
            <w:r w:rsidRPr="00105574">
              <w:rPr>
                <w:b/>
                <w:bCs/>
                <w:noProof/>
                <w:sz w:val="19"/>
                <w:szCs w:val="17"/>
              </w:rPr>
              <w:t>FORD CO-PILOT360™ TECHNOLOGY</w:t>
            </w:r>
          </w:p>
        </w:tc>
      </w:tr>
      <w:tr w:rsidR="00307CAD" w:rsidRPr="00105574" w14:paraId="42501319" w14:textId="77777777" w:rsidTr="005C57C9">
        <w:trPr>
          <w:cantSplit/>
        </w:trPr>
        <w:tc>
          <w:tcPr>
            <w:tcW w:w="5141" w:type="dxa"/>
            <w:shd w:val="clear" w:color="auto" w:fill="auto"/>
          </w:tcPr>
          <w:p w14:paraId="319BD53B" w14:textId="77777777" w:rsidR="00307CAD" w:rsidRPr="00105574" w:rsidRDefault="00307CAD" w:rsidP="005C57C9">
            <w:pPr>
              <w:keepNext/>
              <w:tabs>
                <w:tab w:val="left" w:pos="360"/>
              </w:tabs>
              <w:spacing w:line="200" w:lineRule="exact"/>
              <w:ind w:left="360" w:hanging="266"/>
              <w:rPr>
                <w:noProof/>
                <w:sz w:val="17"/>
              </w:rPr>
            </w:pPr>
            <w:r w:rsidRPr="00105574">
              <w:rPr>
                <w:rFonts w:ascii="Wingdings" w:hAnsi="Wingdings"/>
                <w:noProof/>
                <w:sz w:val="17"/>
              </w:rPr>
              <w:t>«</w:t>
            </w:r>
            <w:r w:rsidRPr="00105574">
              <w:rPr>
                <w:rFonts w:ascii="Wingdings" w:hAnsi="Wingdings"/>
                <w:noProof/>
                <w:sz w:val="17"/>
              </w:rPr>
              <w:tab/>
            </w:r>
            <w:r w:rsidRPr="00105574">
              <w:rPr>
                <w:noProof/>
                <w:sz w:val="17"/>
              </w:rPr>
              <w:t>Ford Co-Pilot360™ Assist 2.0</w:t>
            </w:r>
            <w:r w:rsidRPr="00105574">
              <w:rPr>
                <w:rStyle w:val="FootnoteReference"/>
                <w:noProof/>
              </w:rPr>
              <w:footnoteReference w:id="12"/>
            </w:r>
            <w:r w:rsidRPr="00105574">
              <w:rPr>
                <w:noProof/>
                <w:sz w:val="17"/>
              </w:rPr>
              <w:t xml:space="preserve"> includes </w:t>
            </w:r>
            <w:r w:rsidRPr="00105574">
              <w:rPr>
                <w:rStyle w:val="Wers"/>
                <w:vanish w:val="0"/>
                <w:szCs w:val="14"/>
                <w:rPrChange w:id="506" w:author="Sai Raj Deep Thikkisetty" w:date="2024-07-01T14:47:00Z">
                  <w:rPr>
                    <w:rStyle w:val="Wers"/>
                    <w:szCs w:val="14"/>
                  </w:rPr>
                </w:rPrChange>
              </w:rPr>
              <w:t>DBCAJ</w:t>
            </w:r>
          </w:p>
        </w:tc>
      </w:tr>
      <w:tr w:rsidR="00307CAD" w:rsidRPr="00105574" w14:paraId="2BFDB933" w14:textId="77777777" w:rsidTr="005C57C9">
        <w:trPr>
          <w:cantSplit/>
        </w:trPr>
        <w:tc>
          <w:tcPr>
            <w:tcW w:w="5141" w:type="dxa"/>
            <w:shd w:val="clear" w:color="auto" w:fill="auto"/>
          </w:tcPr>
          <w:p w14:paraId="14F977AF" w14:textId="77777777" w:rsidR="00307CAD" w:rsidRPr="00105574" w:rsidRDefault="00307CAD" w:rsidP="005C57C9">
            <w:pPr>
              <w:keepNext/>
              <w:tabs>
                <w:tab w:val="left" w:pos="648"/>
              </w:tabs>
              <w:spacing w:line="200" w:lineRule="exact"/>
              <w:ind w:left="648" w:hanging="288"/>
              <w:rPr>
                <w:noProof/>
              </w:rPr>
            </w:pPr>
            <w:r w:rsidRPr="00105574">
              <w:rPr>
                <w:rFonts w:cs="Arial"/>
                <w:noProof/>
                <w:sz w:val="17"/>
              </w:rPr>
              <w:t>—</w:t>
            </w:r>
            <w:r w:rsidRPr="00105574">
              <w:rPr>
                <w:rFonts w:cs="Arial"/>
                <w:noProof/>
                <w:sz w:val="17"/>
              </w:rPr>
              <w:tab/>
            </w:r>
            <w:r w:rsidRPr="00105574">
              <w:rPr>
                <w:noProof/>
                <w:sz w:val="17"/>
              </w:rPr>
              <w:t xml:space="preserve">360-Degree Camera (with Split View) </w:t>
            </w:r>
            <w:r w:rsidRPr="00105574">
              <w:rPr>
                <w:rStyle w:val="Wers"/>
                <w:vanish w:val="0"/>
                <w:rPrChange w:id="507" w:author="Sai Raj Deep Thikkisetty" w:date="2024-07-01T14:47:00Z">
                  <w:rPr>
                    <w:rStyle w:val="Wers"/>
                  </w:rPr>
                </w:rPrChange>
              </w:rPr>
              <w:t>J3KAH/BSHCK/J3AQD</w:t>
            </w:r>
          </w:p>
          <w:p w14:paraId="417120A2" w14:textId="77777777" w:rsidR="00307CAD" w:rsidRPr="00105574" w:rsidRDefault="00307CAD" w:rsidP="005C57C9">
            <w:pPr>
              <w:tabs>
                <w:tab w:val="left" w:pos="648"/>
              </w:tabs>
              <w:spacing w:line="176" w:lineRule="exact"/>
              <w:ind w:left="1267" w:hanging="469"/>
              <w:rPr>
                <w:noProof/>
                <w:sz w:val="15"/>
                <w:szCs w:val="17"/>
                <w:shd w:val="clear" w:color="auto" w:fill="FF9900"/>
              </w:rPr>
            </w:pPr>
            <w:r w:rsidRPr="00105574">
              <w:rPr>
                <w:b/>
                <w:noProof/>
                <w:sz w:val="15"/>
                <w:szCs w:val="17"/>
              </w:rPr>
              <w:t>Note:</w:t>
            </w:r>
            <w:r w:rsidRPr="00105574">
              <w:rPr>
                <w:b/>
                <w:noProof/>
                <w:sz w:val="15"/>
                <w:szCs w:val="17"/>
              </w:rPr>
              <w:tab/>
            </w:r>
            <w:r w:rsidRPr="00105574">
              <w:rPr>
                <w:noProof/>
                <w:sz w:val="15"/>
              </w:rPr>
              <w:t>Contains Mirrors, Sideview – Power and Heated Glass, Power Fold, Memory</w:t>
            </w:r>
            <w:r w:rsidRPr="00105574">
              <w:rPr>
                <w:rStyle w:val="Wers"/>
                <w:vanish w:val="0"/>
                <w:sz w:val="15"/>
                <w:rPrChange w:id="508" w:author="Sai Raj Deep Thikkisetty" w:date="2024-07-01T14:47:00Z">
                  <w:rPr>
                    <w:rStyle w:val="Wers"/>
                    <w:sz w:val="15"/>
                  </w:rPr>
                </w:rPrChange>
              </w:rPr>
              <w:t>BSHCK</w:t>
            </w:r>
          </w:p>
        </w:tc>
      </w:tr>
      <w:tr w:rsidR="00307CAD" w:rsidRPr="00105574" w14:paraId="5CE127C7" w14:textId="77777777" w:rsidTr="005C57C9">
        <w:trPr>
          <w:cantSplit/>
        </w:trPr>
        <w:tc>
          <w:tcPr>
            <w:tcW w:w="5141" w:type="dxa"/>
            <w:shd w:val="clear" w:color="auto" w:fill="auto"/>
          </w:tcPr>
          <w:p w14:paraId="3FB6A4E8"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Lane Keeping Aid </w:t>
            </w:r>
            <w:r w:rsidRPr="00105574">
              <w:rPr>
                <w:rStyle w:val="Wers"/>
                <w:vanish w:val="0"/>
                <w:szCs w:val="14"/>
                <w:rPrChange w:id="509" w:author="Sai Raj Deep Thikkisetty" w:date="2024-07-01T14:47:00Z">
                  <w:rPr>
                    <w:rStyle w:val="Wers"/>
                    <w:szCs w:val="14"/>
                  </w:rPr>
                </w:rPrChange>
              </w:rPr>
              <w:t>HLNAB</w:t>
            </w:r>
          </w:p>
        </w:tc>
      </w:tr>
      <w:tr w:rsidR="00307CAD" w:rsidRPr="00105574" w14:paraId="12D1B54E" w14:textId="77777777" w:rsidTr="005C57C9">
        <w:trPr>
          <w:cantSplit/>
        </w:trPr>
        <w:tc>
          <w:tcPr>
            <w:tcW w:w="5141" w:type="dxa"/>
            <w:shd w:val="clear" w:color="auto" w:fill="auto"/>
          </w:tcPr>
          <w:p w14:paraId="44BFF2C8" w14:textId="77777777" w:rsidR="00307CAD" w:rsidRPr="00105574" w:rsidRDefault="00307CAD" w:rsidP="005C57C9">
            <w:pPr>
              <w:keepNext/>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Reverse Brake Assist </w:t>
            </w:r>
            <w:r w:rsidRPr="00105574">
              <w:rPr>
                <w:rStyle w:val="Wers"/>
                <w:vanish w:val="0"/>
                <w:rPrChange w:id="510" w:author="Sai Raj Deep Thikkisetty" w:date="2024-07-01T14:47:00Z">
                  <w:rPr>
                    <w:rStyle w:val="Wers"/>
                  </w:rPr>
                </w:rPrChange>
              </w:rPr>
              <w:t>HNYAB</w:t>
            </w:r>
          </w:p>
        </w:tc>
      </w:tr>
      <w:tr w:rsidR="00307CAD" w:rsidRPr="00105574" w14:paraId="38049A16" w14:textId="77777777" w:rsidTr="005C57C9">
        <w:trPr>
          <w:cantSplit/>
        </w:trPr>
        <w:tc>
          <w:tcPr>
            <w:tcW w:w="5141" w:type="dxa"/>
            <w:shd w:val="clear" w:color="auto" w:fill="auto"/>
          </w:tcPr>
          <w:p w14:paraId="1225323A" w14:textId="77777777" w:rsidR="00307CAD" w:rsidRPr="00105574" w:rsidRDefault="00307CAD" w:rsidP="005C57C9">
            <w:pPr>
              <w:tabs>
                <w:tab w:val="left" w:pos="648"/>
              </w:tabs>
              <w:spacing w:line="200" w:lineRule="exact"/>
              <w:ind w:left="648" w:hanging="288"/>
              <w:rPr>
                <w:noProof/>
                <w:sz w:val="17"/>
              </w:rPr>
            </w:pPr>
            <w:r w:rsidRPr="00105574">
              <w:rPr>
                <w:rFonts w:cs="Arial"/>
                <w:noProof/>
                <w:sz w:val="17"/>
              </w:rPr>
              <w:t>—</w:t>
            </w:r>
            <w:r w:rsidRPr="00105574">
              <w:rPr>
                <w:rFonts w:cs="Arial"/>
                <w:noProof/>
                <w:sz w:val="17"/>
              </w:rPr>
              <w:tab/>
            </w:r>
            <w:r w:rsidRPr="00105574">
              <w:rPr>
                <w:noProof/>
                <w:sz w:val="17"/>
              </w:rPr>
              <w:t xml:space="preserve">Speed Sign Recognition </w:t>
            </w:r>
            <w:r w:rsidRPr="00105574">
              <w:rPr>
                <w:rStyle w:val="Wers"/>
                <w:vanish w:val="0"/>
                <w:szCs w:val="14"/>
                <w:rPrChange w:id="511" w:author="Sai Raj Deep Thikkisetty" w:date="2024-07-01T14:47:00Z">
                  <w:rPr>
                    <w:rStyle w:val="Wers"/>
                    <w:szCs w:val="14"/>
                  </w:rPr>
                </w:rPrChange>
              </w:rPr>
              <w:t>HLQAD</w:t>
            </w:r>
          </w:p>
        </w:tc>
      </w:tr>
      <w:tr w:rsidR="00307CAD" w:rsidRPr="00105574" w14:paraId="1B7587F6" w14:textId="77777777" w:rsidTr="005C57C9">
        <w:trPr>
          <w:cantSplit/>
        </w:trPr>
        <w:tc>
          <w:tcPr>
            <w:tcW w:w="5141" w:type="dxa"/>
            <w:shd w:val="clear" w:color="auto" w:fill="auto"/>
          </w:tcPr>
          <w:p w14:paraId="23980E9E" w14:textId="77777777" w:rsidR="00307CAD" w:rsidRPr="00105574" w:rsidRDefault="00307CAD" w:rsidP="005C57C9">
            <w:pPr>
              <w:keepNext/>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Remote Start System – Key Fob activated </w:t>
            </w:r>
            <w:r w:rsidRPr="00105574">
              <w:rPr>
                <w:rStyle w:val="Wers"/>
                <w:vanish w:val="0"/>
                <w:rPrChange w:id="512" w:author="Sai Raj Deep Thikkisetty" w:date="2024-07-01T14:47:00Z">
                  <w:rPr>
                    <w:rStyle w:val="Wers"/>
                  </w:rPr>
                </w:rPrChange>
              </w:rPr>
              <w:t>DEEAB</w:t>
            </w:r>
          </w:p>
        </w:tc>
      </w:tr>
    </w:tbl>
    <w:p w14:paraId="06EDA390" w14:textId="77777777" w:rsidR="00307CAD" w:rsidRPr="00105574" w:rsidRDefault="00307CAD">
      <w:pPr>
        <w:rPr>
          <w:noProof/>
          <w:sz w:val="8"/>
        </w:rPr>
      </w:pPr>
    </w:p>
    <w:tbl>
      <w:tblPr>
        <w:tblW w:w="0" w:type="auto"/>
        <w:tblLayout w:type="fixed"/>
        <w:tblCellMar>
          <w:left w:w="72" w:type="dxa"/>
          <w:right w:w="72" w:type="dxa"/>
        </w:tblCellMar>
        <w:tblLook w:val="04A0" w:firstRow="1" w:lastRow="0" w:firstColumn="1" w:lastColumn="0" w:noHBand="0" w:noVBand="1"/>
      </w:tblPr>
      <w:tblGrid>
        <w:gridCol w:w="5141"/>
      </w:tblGrid>
      <w:tr w:rsidR="00307CAD" w:rsidRPr="00105574" w14:paraId="0EEEFC36" w14:textId="77777777" w:rsidTr="005C57C9">
        <w:trPr>
          <w:cantSplit/>
        </w:trPr>
        <w:tc>
          <w:tcPr>
            <w:tcW w:w="5141" w:type="dxa"/>
            <w:shd w:val="clear" w:color="auto" w:fill="auto"/>
          </w:tcPr>
          <w:p w14:paraId="65A891D1" w14:textId="77777777" w:rsidR="00307CAD" w:rsidRPr="00105574" w:rsidRDefault="00307CAD" w:rsidP="005C57C9">
            <w:pPr>
              <w:keepNext/>
              <w:spacing w:before="120" w:after="40" w:line="200" w:lineRule="exact"/>
              <w:ind w:left="144"/>
              <w:rPr>
                <w:b/>
                <w:noProof/>
                <w:sz w:val="19"/>
              </w:rPr>
            </w:pPr>
            <w:r w:rsidRPr="00105574">
              <w:rPr>
                <w:b/>
                <w:noProof/>
                <w:sz w:val="19"/>
              </w:rPr>
              <w:t>FUNCTIONAL</w:t>
            </w:r>
          </w:p>
        </w:tc>
      </w:tr>
      <w:tr w:rsidR="00307CAD" w:rsidRPr="00105574" w14:paraId="33BB190D" w14:textId="77777777" w:rsidTr="005C57C9">
        <w:trPr>
          <w:cantSplit/>
        </w:trPr>
        <w:tc>
          <w:tcPr>
            <w:tcW w:w="5141" w:type="dxa"/>
            <w:shd w:val="clear" w:color="auto" w:fill="auto"/>
          </w:tcPr>
          <w:p w14:paraId="014E4BB5"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Interior Noise Insulation </w:t>
            </w:r>
            <w:r w:rsidRPr="00105574">
              <w:rPr>
                <w:rStyle w:val="Wers"/>
                <w:vanish w:val="0"/>
                <w:szCs w:val="16"/>
                <w:rPrChange w:id="513" w:author="Sai Raj Deep Thikkisetty" w:date="2024-07-01T14:47:00Z">
                  <w:rPr>
                    <w:rStyle w:val="Wers"/>
                    <w:szCs w:val="16"/>
                  </w:rPr>
                </w:rPrChange>
              </w:rPr>
              <w:t>BHEAB</w:t>
            </w:r>
          </w:p>
        </w:tc>
      </w:tr>
      <w:tr w:rsidR="00307CAD" w:rsidRPr="00105574" w14:paraId="04381BC1" w14:textId="77777777" w:rsidTr="005C57C9">
        <w:trPr>
          <w:cantSplit/>
        </w:trPr>
        <w:tc>
          <w:tcPr>
            <w:tcW w:w="5141" w:type="dxa"/>
            <w:shd w:val="clear" w:color="auto" w:fill="auto"/>
          </w:tcPr>
          <w:p w14:paraId="2BBCC757"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Memory Driver’s Seat and Sideview Mirror </w:t>
            </w:r>
            <w:r w:rsidRPr="00105574">
              <w:rPr>
                <w:rStyle w:val="Wers"/>
                <w:vanish w:val="0"/>
                <w:szCs w:val="16"/>
                <w:rPrChange w:id="514" w:author="Sai Raj Deep Thikkisetty" w:date="2024-07-01T14:47:00Z">
                  <w:rPr>
                    <w:rStyle w:val="Wers"/>
                    <w:szCs w:val="16"/>
                  </w:rPr>
                </w:rPrChange>
              </w:rPr>
              <w:t>ACYAB</w:t>
            </w:r>
          </w:p>
        </w:tc>
      </w:tr>
      <w:tr w:rsidR="00307CAD" w:rsidRPr="00105574" w14:paraId="07A8FAAA" w14:textId="77777777" w:rsidTr="005C57C9">
        <w:trPr>
          <w:cantSplit/>
        </w:trPr>
        <w:tc>
          <w:tcPr>
            <w:tcW w:w="5141" w:type="dxa"/>
            <w:shd w:val="clear" w:color="auto" w:fill="auto"/>
          </w:tcPr>
          <w:p w14:paraId="778D6D5A"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Off Road Trail Maps</w:t>
            </w:r>
          </w:p>
        </w:tc>
      </w:tr>
      <w:tr w:rsidR="00307CAD" w:rsidRPr="00105574" w14:paraId="6E61A123" w14:textId="77777777" w:rsidTr="005C57C9">
        <w:trPr>
          <w:cantSplit/>
        </w:trPr>
        <w:tc>
          <w:tcPr>
            <w:tcW w:w="5141" w:type="dxa"/>
            <w:shd w:val="clear" w:color="auto" w:fill="auto"/>
          </w:tcPr>
          <w:p w14:paraId="78A50945" w14:textId="77777777" w:rsidR="00307CAD" w:rsidRPr="00105574" w:rsidRDefault="00307CAD" w:rsidP="005C57C9">
            <w:pPr>
              <w:tabs>
                <w:tab w:val="left" w:pos="360"/>
              </w:tabs>
              <w:spacing w:line="200" w:lineRule="exact"/>
              <w:ind w:left="360" w:hanging="216"/>
              <w:rPr>
                <w:bCs/>
                <w:noProof/>
                <w:sz w:val="17"/>
              </w:rPr>
            </w:pPr>
            <w:r w:rsidRPr="00105574">
              <w:rPr>
                <w:rFonts w:cs="Arial"/>
                <w:noProof/>
                <w:sz w:val="17"/>
              </w:rPr>
              <w:t>●</w:t>
            </w:r>
            <w:r w:rsidRPr="00105574">
              <w:rPr>
                <w:rFonts w:cs="Arial"/>
                <w:noProof/>
                <w:sz w:val="17"/>
              </w:rPr>
              <w:tab/>
            </w:r>
            <w:r w:rsidRPr="00105574">
              <w:rPr>
                <w:bCs/>
                <w:noProof/>
                <w:sz w:val="17"/>
              </w:rPr>
              <w:t xml:space="preserve">Trail Control™ for Off-Road </w:t>
            </w:r>
            <w:r w:rsidRPr="00105574">
              <w:rPr>
                <w:rStyle w:val="Wers"/>
                <w:vanish w:val="0"/>
                <w:szCs w:val="16"/>
                <w:rPrChange w:id="515" w:author="Sai Raj Deep Thikkisetty" w:date="2024-07-01T14:47:00Z">
                  <w:rPr>
                    <w:rStyle w:val="Wers"/>
                    <w:szCs w:val="16"/>
                  </w:rPr>
                </w:rPrChange>
              </w:rPr>
              <w:t>FECAD</w:t>
            </w:r>
          </w:p>
        </w:tc>
      </w:tr>
      <w:tr w:rsidR="00307CAD" w:rsidRPr="00105574" w14:paraId="01331306" w14:textId="77777777" w:rsidTr="005C57C9">
        <w:trPr>
          <w:cantSplit/>
        </w:trPr>
        <w:tc>
          <w:tcPr>
            <w:tcW w:w="5141" w:type="dxa"/>
            <w:shd w:val="clear" w:color="auto" w:fill="auto"/>
          </w:tcPr>
          <w:p w14:paraId="326FAC55" w14:textId="77777777" w:rsidR="00307CAD" w:rsidRPr="00105574" w:rsidRDefault="00307CAD" w:rsidP="005C57C9">
            <w:pPr>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Terrain Management System™ with 6 G.O.A.T. Modes™ + Differential Lock (Normal, ECO, Off-Road, Sport, Slippery, &amp; Rock Crawl) </w:t>
            </w:r>
            <w:r w:rsidRPr="00105574">
              <w:rPr>
                <w:rStyle w:val="Wers"/>
                <w:vanish w:val="0"/>
                <w:szCs w:val="16"/>
                <w:rPrChange w:id="516" w:author="Sai Raj Deep Thikkisetty" w:date="2024-07-01T14:47:00Z">
                  <w:rPr>
                    <w:rStyle w:val="Wers"/>
                    <w:szCs w:val="16"/>
                  </w:rPr>
                </w:rPrChange>
              </w:rPr>
              <w:t>HEEAC</w:t>
            </w:r>
          </w:p>
        </w:tc>
      </w:tr>
      <w:tr w:rsidR="00307CAD" w:rsidRPr="00105574" w14:paraId="4421BEE8" w14:textId="77777777" w:rsidTr="005C57C9">
        <w:trPr>
          <w:cantSplit/>
        </w:trPr>
        <w:tc>
          <w:tcPr>
            <w:tcW w:w="5141" w:type="dxa"/>
            <w:shd w:val="clear" w:color="auto" w:fill="auto"/>
          </w:tcPr>
          <w:p w14:paraId="1F6D6E00" w14:textId="77777777" w:rsidR="00307CAD" w:rsidRPr="00105574" w:rsidRDefault="00307CAD" w:rsidP="005C57C9">
            <w:pPr>
              <w:keepNext/>
              <w:tabs>
                <w:tab w:val="left" w:pos="360"/>
              </w:tabs>
              <w:spacing w:line="200" w:lineRule="exact"/>
              <w:ind w:left="360" w:hanging="216"/>
              <w:rPr>
                <w:noProof/>
                <w:sz w:val="17"/>
              </w:rPr>
            </w:pPr>
            <w:r w:rsidRPr="00105574">
              <w:rPr>
                <w:rFonts w:cs="Arial"/>
                <w:noProof/>
                <w:sz w:val="17"/>
              </w:rPr>
              <w:t>●</w:t>
            </w:r>
            <w:r w:rsidRPr="00105574">
              <w:rPr>
                <w:rFonts w:cs="Arial"/>
                <w:noProof/>
                <w:sz w:val="17"/>
              </w:rPr>
              <w:tab/>
            </w:r>
            <w:r w:rsidRPr="00105574">
              <w:rPr>
                <w:noProof/>
                <w:sz w:val="17"/>
              </w:rPr>
              <w:t xml:space="preserve">Universal Garage Door Opener (UGDO) </w:t>
            </w:r>
            <w:r w:rsidRPr="00105574">
              <w:rPr>
                <w:rStyle w:val="Wers"/>
                <w:vanish w:val="0"/>
                <w:rPrChange w:id="517" w:author="Sai Raj Deep Thikkisetty" w:date="2024-07-01T14:47:00Z">
                  <w:rPr>
                    <w:rStyle w:val="Wers"/>
                  </w:rPr>
                </w:rPrChange>
              </w:rPr>
              <w:t>IGDAC</w:t>
            </w:r>
          </w:p>
        </w:tc>
      </w:tr>
    </w:tbl>
    <w:p w14:paraId="5DA5A581" w14:textId="77777777" w:rsidR="00307CAD" w:rsidRPr="00105574" w:rsidRDefault="00307CAD" w:rsidP="005C57C9">
      <w:pPr>
        <w:spacing w:line="14" w:lineRule="exact"/>
        <w:rPr>
          <w:rFonts w:cs="Arial"/>
          <w:b/>
          <w:noProof/>
          <w:sz w:val="15"/>
        </w:rPr>
      </w:pPr>
    </w:p>
    <w:p w14:paraId="36CB3881"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type w:val="continuous"/>
          <w:pgSz w:w="12240" w:h="15840" w:code="1"/>
          <w:pgMar w:top="720" w:right="907" w:bottom="720" w:left="907" w:header="432" w:footer="432" w:gutter="0"/>
          <w:cols w:num="2" w:space="432"/>
          <w:docGrid w:linePitch="272"/>
        </w:sectPr>
      </w:pPr>
    </w:p>
    <w:p w14:paraId="2D438342" w14:textId="77777777" w:rsidR="00307CAD" w:rsidRPr="00105574" w:rsidRDefault="00307CAD" w:rsidP="005C57C9">
      <w:pPr>
        <w:pStyle w:val="RSHeadData8p9l"/>
        <w:spacing w:before="0" w:after="0" w:line="14" w:lineRule="exact"/>
        <w:ind w:left="0"/>
        <w:rPr>
          <w:noProof/>
        </w:rPr>
        <w:sectPr w:rsidR="00307CAD" w:rsidRPr="00105574" w:rsidSect="00307CAD">
          <w:headerReference w:type="default" r:id="rId37"/>
          <w:footerReference w:type="default" r:id="rId38"/>
          <w:footnotePr>
            <w:numRestart w:val="eachSect"/>
          </w:footnotePr>
          <w:pgSz w:w="12240" w:h="15840" w:code="1"/>
          <w:pgMar w:top="720" w:right="907" w:bottom="720" w:left="907" w:header="432" w:footer="432" w:gutter="0"/>
          <w:pgNumType w:start="16"/>
          <w:cols w:space="432"/>
          <w:docGrid w:linePitch="272"/>
        </w:sectPr>
      </w:pPr>
    </w:p>
    <w:tbl>
      <w:tblPr>
        <w:tblW w:w="1058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36" w:type="dxa"/>
          <w:right w:w="36" w:type="dxa"/>
        </w:tblCellMar>
        <w:tblLook w:val="04A0" w:firstRow="1" w:lastRow="0" w:firstColumn="1" w:lastColumn="0" w:noHBand="0" w:noVBand="1"/>
      </w:tblPr>
      <w:tblGrid>
        <w:gridCol w:w="7200"/>
        <w:gridCol w:w="864"/>
        <w:gridCol w:w="2520"/>
      </w:tblGrid>
      <w:tr w:rsidR="00307CAD" w:rsidRPr="00105574" w14:paraId="1F4100D4" w14:textId="77777777" w:rsidTr="005C57C9">
        <w:trPr>
          <w:cantSplit/>
          <w:jc w:val="center"/>
        </w:trPr>
        <w:tc>
          <w:tcPr>
            <w:tcW w:w="7200" w:type="dxa"/>
            <w:shd w:val="solid" w:color="auto" w:fill="auto"/>
          </w:tcPr>
          <w:p w14:paraId="120F3F04" w14:textId="77777777" w:rsidR="00307CAD" w:rsidRPr="00105574" w:rsidRDefault="00307CAD" w:rsidP="005C57C9">
            <w:pPr>
              <w:pStyle w:val="RSHeadData8p9l"/>
              <w:rPr>
                <w:noProof/>
              </w:rPr>
            </w:pPr>
            <w:r w:rsidRPr="00105574">
              <w:rPr>
                <w:noProof/>
              </w:rPr>
              <w:t>Series/Rate</w:t>
            </w:r>
          </w:p>
        </w:tc>
        <w:tc>
          <w:tcPr>
            <w:tcW w:w="864" w:type="dxa"/>
            <w:shd w:val="solid" w:color="auto" w:fill="auto"/>
          </w:tcPr>
          <w:p w14:paraId="6DF12D3B" w14:textId="77777777" w:rsidR="00307CAD" w:rsidRPr="00105574" w:rsidRDefault="00307CAD" w:rsidP="005C57C9">
            <w:pPr>
              <w:spacing w:line="180" w:lineRule="exact"/>
              <w:rPr>
                <w:noProof/>
                <w:sz w:val="16"/>
              </w:rPr>
            </w:pPr>
            <w:r w:rsidRPr="00105574">
              <w:rPr>
                <w:noProof/>
                <w:sz w:val="16"/>
              </w:rPr>
              <w:t>Order Code</w:t>
            </w:r>
          </w:p>
        </w:tc>
        <w:tc>
          <w:tcPr>
            <w:tcW w:w="2520" w:type="dxa"/>
            <w:shd w:val="solid" w:color="auto" w:fill="auto"/>
          </w:tcPr>
          <w:p w14:paraId="586113CA" w14:textId="77777777" w:rsidR="00307CAD" w:rsidRPr="00105574" w:rsidRDefault="00307CAD" w:rsidP="005C57C9">
            <w:pPr>
              <w:spacing w:line="180" w:lineRule="exact"/>
              <w:jc w:val="center"/>
              <w:rPr>
                <w:b/>
                <w:noProof/>
                <w:sz w:val="16"/>
              </w:rPr>
            </w:pPr>
            <w:r w:rsidRPr="00105574">
              <w:rPr>
                <w:b/>
                <w:noProof/>
                <w:sz w:val="16"/>
              </w:rPr>
              <w:t>Badlands™</w:t>
            </w:r>
          </w:p>
        </w:tc>
      </w:tr>
      <w:tr w:rsidR="00307CAD" w:rsidRPr="00105574" w14:paraId="2C4EBFAB" w14:textId="77777777" w:rsidTr="005C57C9">
        <w:trPr>
          <w:cantSplit/>
          <w:jc w:val="center"/>
        </w:trPr>
        <w:tc>
          <w:tcPr>
            <w:tcW w:w="7200" w:type="dxa"/>
            <w:shd w:val="clear" w:color="auto" w:fill="auto"/>
            <w:vAlign w:val="center"/>
          </w:tcPr>
          <w:p w14:paraId="1BC993B1" w14:textId="77777777" w:rsidR="00307CAD" w:rsidRPr="00105574" w:rsidRDefault="00307CAD" w:rsidP="005C57C9">
            <w:pPr>
              <w:pStyle w:val="RSRowData8p9l"/>
              <w:rPr>
                <w:noProof/>
              </w:rPr>
            </w:pPr>
            <w:r w:rsidRPr="00105574">
              <w:rPr>
                <w:noProof/>
              </w:rPr>
              <w:t>Retail Series Mix (% of Total Vehicle)</w:t>
            </w:r>
          </w:p>
        </w:tc>
        <w:tc>
          <w:tcPr>
            <w:tcW w:w="864" w:type="dxa"/>
            <w:shd w:val="clear" w:color="auto" w:fill="auto"/>
            <w:vAlign w:val="center"/>
          </w:tcPr>
          <w:p w14:paraId="1F33BC81" w14:textId="77777777" w:rsidR="00307CAD" w:rsidRPr="00105574" w:rsidRDefault="00307CAD" w:rsidP="005C57C9">
            <w:pPr>
              <w:spacing w:line="180" w:lineRule="exact"/>
              <w:jc w:val="center"/>
              <w:rPr>
                <w:b/>
                <w:noProof/>
                <w:sz w:val="16"/>
              </w:rPr>
            </w:pPr>
          </w:p>
        </w:tc>
        <w:tc>
          <w:tcPr>
            <w:tcW w:w="2520" w:type="dxa"/>
            <w:shd w:val="clear" w:color="auto" w:fill="auto"/>
            <w:vAlign w:val="center"/>
          </w:tcPr>
          <w:p w14:paraId="1ED3541E" w14:textId="77777777" w:rsidR="00307CAD" w:rsidRPr="00105574" w:rsidRDefault="00307CAD" w:rsidP="005C57C9">
            <w:pPr>
              <w:spacing w:line="180" w:lineRule="exact"/>
              <w:jc w:val="center"/>
              <w:rPr>
                <w:b/>
                <w:noProof/>
                <w:sz w:val="16"/>
              </w:rPr>
            </w:pPr>
            <w:r w:rsidRPr="00105574">
              <w:rPr>
                <w:b/>
                <w:noProof/>
                <w:sz w:val="16"/>
              </w:rPr>
              <w:t>TBD%</w:t>
            </w:r>
          </w:p>
        </w:tc>
      </w:tr>
      <w:tr w:rsidR="00307CAD" w:rsidRPr="00105574" w14:paraId="29E024D4" w14:textId="77777777" w:rsidTr="005C57C9">
        <w:trPr>
          <w:cantSplit/>
          <w:jc w:val="center"/>
        </w:trPr>
        <w:tc>
          <w:tcPr>
            <w:tcW w:w="7200" w:type="dxa"/>
            <w:shd w:val="solid" w:color="auto" w:fill="auto"/>
          </w:tcPr>
          <w:p w14:paraId="641BC282" w14:textId="77777777" w:rsidR="00307CAD" w:rsidRPr="00105574" w:rsidRDefault="00307CAD" w:rsidP="005C57C9">
            <w:pPr>
              <w:pStyle w:val="RSHeadData8p9l"/>
              <w:rPr>
                <w:noProof/>
              </w:rPr>
            </w:pPr>
          </w:p>
        </w:tc>
        <w:tc>
          <w:tcPr>
            <w:tcW w:w="864" w:type="dxa"/>
            <w:shd w:val="solid" w:color="auto" w:fill="auto"/>
          </w:tcPr>
          <w:p w14:paraId="1801E8B2" w14:textId="77777777" w:rsidR="00307CAD" w:rsidRPr="00105574" w:rsidRDefault="00307CAD" w:rsidP="005C57C9">
            <w:pPr>
              <w:spacing w:line="180" w:lineRule="exact"/>
              <w:rPr>
                <w:rFonts w:cs="Arial"/>
                <w:b/>
                <w:bCs/>
                <w:noProof/>
                <w:sz w:val="16"/>
              </w:rPr>
            </w:pPr>
          </w:p>
        </w:tc>
        <w:tc>
          <w:tcPr>
            <w:tcW w:w="2520" w:type="dxa"/>
            <w:shd w:val="solid" w:color="auto" w:fill="auto"/>
          </w:tcPr>
          <w:p w14:paraId="1C48A49F" w14:textId="77777777" w:rsidR="00307CAD" w:rsidRPr="00105574" w:rsidRDefault="00307CAD" w:rsidP="005C57C9">
            <w:pPr>
              <w:spacing w:line="180" w:lineRule="exact"/>
              <w:jc w:val="center"/>
              <w:rPr>
                <w:rFonts w:cs="Arial"/>
                <w:b/>
                <w:noProof/>
                <w:sz w:val="16"/>
              </w:rPr>
            </w:pPr>
            <w:r w:rsidRPr="00105574">
              <w:rPr>
                <w:rStyle w:val="Wers"/>
                <w:b/>
                <w:vanish w:val="0"/>
                <w:sz w:val="16"/>
                <w:rPrChange w:id="518" w:author="Sai Raj Deep Thikkisetty" w:date="2024-07-01T14:47:00Z">
                  <w:rPr>
                    <w:rStyle w:val="Wers"/>
                    <w:b/>
                    <w:sz w:val="16"/>
                  </w:rPr>
                </w:rPrChange>
              </w:rPr>
              <w:t>VS-KL</w:t>
            </w:r>
          </w:p>
        </w:tc>
      </w:tr>
      <w:tr w:rsidR="00307CAD" w:rsidRPr="00105574" w14:paraId="09CBC5BC" w14:textId="77777777" w:rsidTr="005C57C9">
        <w:trPr>
          <w:cantSplit/>
          <w:jc w:val="center"/>
        </w:trPr>
        <w:tc>
          <w:tcPr>
            <w:tcW w:w="7200" w:type="dxa"/>
            <w:shd w:val="clear" w:color="auto" w:fill="auto"/>
            <w:vAlign w:val="center"/>
          </w:tcPr>
          <w:p w14:paraId="16F1B448" w14:textId="77777777" w:rsidR="00307CAD" w:rsidRPr="00105574" w:rsidRDefault="00307CAD" w:rsidP="005C57C9">
            <w:pPr>
              <w:pStyle w:val="RSRowData8p9l"/>
              <w:rPr>
                <w:noProof/>
              </w:rPr>
            </w:pPr>
            <w:r w:rsidRPr="00105574">
              <w:rPr>
                <w:noProof/>
              </w:rPr>
              <w:t xml:space="preserve">Bronco™ Sport Advanced 4x4 </w:t>
            </w:r>
            <w:r w:rsidRPr="00105574">
              <w:rPr>
                <w:rStyle w:val="Wers"/>
                <w:vanish w:val="0"/>
                <w:rPrChange w:id="519" w:author="Sai Raj Deep Thikkisetty" w:date="2024-07-01T14:47:00Z">
                  <w:rPr>
                    <w:rStyle w:val="Wers"/>
                  </w:rPr>
                </w:rPrChange>
              </w:rPr>
              <w:t>DR--F/YZVYV</w:t>
            </w:r>
          </w:p>
        </w:tc>
        <w:tc>
          <w:tcPr>
            <w:tcW w:w="864" w:type="dxa"/>
            <w:shd w:val="clear" w:color="auto" w:fill="auto"/>
            <w:vAlign w:val="center"/>
          </w:tcPr>
          <w:p w14:paraId="519DEAC6" w14:textId="77777777" w:rsidR="00307CAD" w:rsidRPr="00105574" w:rsidRDefault="00307CAD" w:rsidP="005C57C9">
            <w:pPr>
              <w:spacing w:line="180" w:lineRule="exact"/>
              <w:jc w:val="center"/>
              <w:rPr>
                <w:b/>
                <w:noProof/>
                <w:sz w:val="16"/>
              </w:rPr>
            </w:pPr>
            <w:r w:rsidRPr="00105574">
              <w:rPr>
                <w:b/>
                <w:noProof/>
                <w:sz w:val="16"/>
              </w:rPr>
              <w:t>R9D</w:t>
            </w:r>
          </w:p>
        </w:tc>
        <w:tc>
          <w:tcPr>
            <w:tcW w:w="2520" w:type="dxa"/>
            <w:shd w:val="clear" w:color="auto" w:fill="auto"/>
            <w:vAlign w:val="center"/>
          </w:tcPr>
          <w:p w14:paraId="324485BF"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4CFD1650" w14:textId="77777777" w:rsidTr="005C57C9">
        <w:trPr>
          <w:cantSplit/>
          <w:jc w:val="center"/>
        </w:trPr>
        <w:tc>
          <w:tcPr>
            <w:tcW w:w="7200" w:type="dxa"/>
            <w:shd w:val="clear" w:color="auto" w:fill="auto"/>
            <w:vAlign w:val="center"/>
          </w:tcPr>
          <w:p w14:paraId="696D6C80" w14:textId="77777777" w:rsidR="00307CAD" w:rsidRPr="00105574" w:rsidRDefault="00307CAD" w:rsidP="005C57C9">
            <w:pPr>
              <w:pStyle w:val="RSRowData8p9l"/>
              <w:spacing w:after="0"/>
              <w:rPr>
                <w:noProof/>
              </w:rPr>
            </w:pPr>
            <w:r w:rsidRPr="00105574">
              <w:rPr>
                <w:rFonts w:cs="Arial"/>
                <w:noProof/>
              </w:rPr>
              <w:t>●</w:t>
            </w:r>
            <w:r w:rsidRPr="00105574">
              <w:rPr>
                <w:noProof/>
              </w:rPr>
              <w:t xml:space="preserve"> Engine: 2.0L EcoBoost® with Auto Start-Stop Technology and SelectShift® with Paddle Shifters</w:t>
            </w:r>
            <w:r w:rsidRPr="00105574">
              <w:rPr>
                <w:rStyle w:val="Wers"/>
                <w:vanish w:val="0"/>
                <w:rPrChange w:id="520" w:author="Sai Raj Deep Thikkisetty" w:date="2024-07-01T14:47:00Z">
                  <w:rPr>
                    <w:rStyle w:val="Wers"/>
                  </w:rPr>
                </w:rPrChange>
              </w:rPr>
              <w:t>EN-E3/DECAU/FLNAD</w:t>
            </w:r>
          </w:p>
          <w:p w14:paraId="25E854FA" w14:textId="77777777" w:rsidR="00307CAD" w:rsidRPr="00105574" w:rsidRDefault="00307CAD" w:rsidP="005C57C9">
            <w:pPr>
              <w:pStyle w:val="RSRowData8p9l"/>
              <w:spacing w:before="0"/>
              <w:rPr>
                <w:noProof/>
              </w:rPr>
            </w:pPr>
            <w:r w:rsidRPr="00105574">
              <w:rPr>
                <w:rFonts w:cs="Arial"/>
                <w:noProof/>
              </w:rPr>
              <w:t>●</w:t>
            </w:r>
            <w:r w:rsidRPr="00105574">
              <w:rPr>
                <w:noProof/>
              </w:rPr>
              <w:t xml:space="preserve"> Transmission 8 Speed Automatic </w:t>
            </w:r>
            <w:r w:rsidRPr="00105574">
              <w:rPr>
                <w:rStyle w:val="Wers"/>
                <w:vanish w:val="0"/>
                <w:rPrChange w:id="521" w:author="Sai Raj Deep Thikkisetty" w:date="2024-07-01T14:47:00Z">
                  <w:rPr>
                    <w:rStyle w:val="Wers"/>
                  </w:rPr>
                </w:rPrChange>
              </w:rPr>
              <w:t>TR-GM</w:t>
            </w:r>
          </w:p>
        </w:tc>
        <w:tc>
          <w:tcPr>
            <w:tcW w:w="864" w:type="dxa"/>
            <w:shd w:val="clear" w:color="auto" w:fill="auto"/>
            <w:vAlign w:val="center"/>
          </w:tcPr>
          <w:p w14:paraId="5D10B291" w14:textId="77777777" w:rsidR="00307CAD" w:rsidRPr="00105574" w:rsidRDefault="00307CAD" w:rsidP="005C57C9">
            <w:pPr>
              <w:spacing w:line="180" w:lineRule="exact"/>
              <w:jc w:val="center"/>
              <w:rPr>
                <w:b/>
                <w:noProof/>
                <w:sz w:val="16"/>
              </w:rPr>
            </w:pPr>
            <w:r w:rsidRPr="00105574">
              <w:rPr>
                <w:b/>
                <w:noProof/>
                <w:sz w:val="16"/>
              </w:rPr>
              <w:t>99A/448</w:t>
            </w:r>
          </w:p>
        </w:tc>
        <w:tc>
          <w:tcPr>
            <w:tcW w:w="2520" w:type="dxa"/>
            <w:shd w:val="clear" w:color="auto" w:fill="auto"/>
            <w:vAlign w:val="center"/>
          </w:tcPr>
          <w:p w14:paraId="649F43E8" w14:textId="77777777" w:rsidR="00307CAD" w:rsidRPr="00105574" w:rsidRDefault="00307CAD" w:rsidP="005C57C9">
            <w:pPr>
              <w:spacing w:line="180" w:lineRule="exact"/>
              <w:jc w:val="center"/>
              <w:rPr>
                <w:rFonts w:cs="Arial"/>
                <w:noProof/>
                <w:sz w:val="16"/>
              </w:rPr>
            </w:pPr>
            <w:r w:rsidRPr="00105574">
              <w:rPr>
                <w:rFonts w:cs="Arial"/>
                <w:noProof/>
                <w:sz w:val="16"/>
              </w:rPr>
              <w:t>S</w:t>
            </w:r>
          </w:p>
        </w:tc>
      </w:tr>
      <w:tr w:rsidR="00307CAD" w:rsidRPr="00105574" w14:paraId="283A0708" w14:textId="77777777" w:rsidTr="005C57C9">
        <w:trPr>
          <w:cantSplit/>
          <w:jc w:val="center"/>
        </w:trPr>
        <w:tc>
          <w:tcPr>
            <w:tcW w:w="10584" w:type="dxa"/>
            <w:gridSpan w:val="3"/>
            <w:shd w:val="clear" w:color="auto" w:fill="CCCCCC"/>
          </w:tcPr>
          <w:p w14:paraId="244DDEA5" w14:textId="77777777" w:rsidR="00307CAD" w:rsidRPr="00105574" w:rsidRDefault="00307CAD" w:rsidP="005C57C9">
            <w:pPr>
              <w:pStyle w:val="RSHeadData8p9l"/>
              <w:spacing w:after="0"/>
              <w:rPr>
                <w:noProof/>
              </w:rPr>
            </w:pPr>
            <w:r w:rsidRPr="00105574">
              <w:rPr>
                <w:noProof/>
              </w:rPr>
              <w:t>Entities (Series, Drive, Engine, Transmission)</w:t>
            </w:r>
          </w:p>
          <w:p w14:paraId="5A6322C7" w14:textId="77777777" w:rsidR="00307CAD" w:rsidRPr="00105574" w:rsidRDefault="00307CAD" w:rsidP="005C57C9">
            <w:pPr>
              <w:pStyle w:val="RSHeadData8p9l"/>
              <w:spacing w:before="0"/>
              <w:rPr>
                <w:noProof/>
              </w:rPr>
            </w:pPr>
            <w:r w:rsidRPr="00105574">
              <w:rPr>
                <w:noProof/>
              </w:rPr>
              <w:t>(This section is for WBDO users only)</w:t>
            </w:r>
          </w:p>
        </w:tc>
      </w:tr>
      <w:tr w:rsidR="00307CAD" w:rsidRPr="00105574" w14:paraId="24F516E3" w14:textId="77777777" w:rsidTr="005C57C9">
        <w:trPr>
          <w:cantSplit/>
          <w:jc w:val="center"/>
        </w:trPr>
        <w:tc>
          <w:tcPr>
            <w:tcW w:w="7200" w:type="dxa"/>
            <w:shd w:val="clear" w:color="auto" w:fill="auto"/>
            <w:vAlign w:val="center"/>
          </w:tcPr>
          <w:p w14:paraId="552C9678" w14:textId="77777777" w:rsidR="00307CAD" w:rsidRPr="00105574" w:rsidRDefault="00307CAD" w:rsidP="005C57C9">
            <w:pPr>
              <w:pStyle w:val="RSRowData8p9l"/>
              <w:rPr>
                <w:noProof/>
              </w:rPr>
            </w:pPr>
            <w:r w:rsidRPr="00105574">
              <w:rPr>
                <w:noProof/>
              </w:rPr>
              <w:t xml:space="preserve">Bronco™ Sport Advanced 4x4, 2.0L EcoBoost® with Auto Start-Stop Technology, 8-Speed Automatic </w:t>
            </w:r>
            <w:r w:rsidRPr="00105574">
              <w:rPr>
                <w:rStyle w:val="Wers"/>
                <w:vanish w:val="0"/>
                <w:rPrChange w:id="522" w:author="Sai Raj Deep Thikkisetty" w:date="2024-07-01T14:47:00Z">
                  <w:rPr>
                    <w:rStyle w:val="Wers"/>
                  </w:rPr>
                </w:rPrChange>
              </w:rPr>
              <w:t>DR—F/EN-E3/DECAU/TR-GM/YZPAE</w:t>
            </w:r>
          </w:p>
        </w:tc>
        <w:tc>
          <w:tcPr>
            <w:tcW w:w="864" w:type="dxa"/>
            <w:shd w:val="clear" w:color="auto" w:fill="auto"/>
            <w:vAlign w:val="center"/>
          </w:tcPr>
          <w:p w14:paraId="2A956E42" w14:textId="77777777" w:rsidR="00307CAD" w:rsidRPr="00105574" w:rsidRDefault="00307CAD" w:rsidP="005C57C9">
            <w:pPr>
              <w:spacing w:line="180" w:lineRule="exact"/>
              <w:jc w:val="center"/>
              <w:rPr>
                <w:b/>
                <w:noProof/>
                <w:sz w:val="16"/>
              </w:rPr>
            </w:pPr>
            <w:r w:rsidRPr="00105574">
              <w:rPr>
                <w:b/>
                <w:noProof/>
                <w:sz w:val="16"/>
              </w:rPr>
              <w:t>R9D / 99A/ 448</w:t>
            </w:r>
          </w:p>
        </w:tc>
        <w:tc>
          <w:tcPr>
            <w:tcW w:w="2520" w:type="dxa"/>
            <w:shd w:val="clear" w:color="auto" w:fill="auto"/>
            <w:vAlign w:val="center"/>
          </w:tcPr>
          <w:p w14:paraId="41B3ACB3" w14:textId="77777777" w:rsidR="00307CAD" w:rsidRPr="00105574" w:rsidRDefault="00307CAD" w:rsidP="005C57C9">
            <w:pPr>
              <w:spacing w:line="180" w:lineRule="exact"/>
              <w:jc w:val="center"/>
              <w:rPr>
                <w:rFonts w:cs="Arial"/>
                <w:noProof/>
                <w:sz w:val="16"/>
              </w:rPr>
            </w:pPr>
            <w:r w:rsidRPr="00105574">
              <w:rPr>
                <w:rFonts w:cs="Arial"/>
                <w:noProof/>
                <w:sz w:val="16"/>
              </w:rPr>
              <w:t>400A</w:t>
            </w:r>
          </w:p>
        </w:tc>
      </w:tr>
      <w:tr w:rsidR="00307CAD" w:rsidRPr="00105574" w14:paraId="635B18FB" w14:textId="77777777" w:rsidTr="005C57C9">
        <w:trPr>
          <w:cantSplit/>
          <w:jc w:val="center"/>
        </w:trPr>
        <w:tc>
          <w:tcPr>
            <w:tcW w:w="7200" w:type="dxa"/>
            <w:shd w:val="solid" w:color="auto" w:fill="auto"/>
            <w:vAlign w:val="center"/>
          </w:tcPr>
          <w:p w14:paraId="697BBD5B" w14:textId="77777777" w:rsidR="00307CAD" w:rsidRPr="00105574" w:rsidRDefault="00307CAD" w:rsidP="005C57C9">
            <w:pPr>
              <w:pStyle w:val="RSHeadData8p9l"/>
              <w:rPr>
                <w:noProof/>
              </w:rPr>
            </w:pPr>
            <w:r w:rsidRPr="00105574">
              <w:rPr>
                <w:noProof/>
              </w:rPr>
              <w:t xml:space="preserve">Equipment Group </w:t>
            </w:r>
            <w:r w:rsidRPr="00105574">
              <w:rPr>
                <w:rStyle w:val="Wers"/>
                <w:b w:val="0"/>
                <w:vanish w:val="0"/>
                <w:rPrChange w:id="523" w:author="Sai Raj Deep Thikkisetty" w:date="2024-07-01T14:47:00Z">
                  <w:rPr>
                    <w:rStyle w:val="Wers"/>
                    <w:b w:val="0"/>
                  </w:rPr>
                </w:rPrChange>
              </w:rPr>
              <w:t>YZCBA</w:t>
            </w:r>
          </w:p>
        </w:tc>
        <w:tc>
          <w:tcPr>
            <w:tcW w:w="864" w:type="dxa"/>
            <w:shd w:val="solid" w:color="auto" w:fill="auto"/>
            <w:vAlign w:val="center"/>
          </w:tcPr>
          <w:p w14:paraId="4B1C436B" w14:textId="77777777" w:rsidR="00307CAD" w:rsidRPr="00105574" w:rsidRDefault="00307CAD" w:rsidP="005C57C9">
            <w:pPr>
              <w:spacing w:line="180" w:lineRule="exact"/>
              <w:jc w:val="center"/>
              <w:rPr>
                <w:b/>
                <w:noProof/>
                <w:sz w:val="16"/>
              </w:rPr>
            </w:pPr>
          </w:p>
        </w:tc>
        <w:tc>
          <w:tcPr>
            <w:tcW w:w="2520" w:type="dxa"/>
            <w:shd w:val="solid" w:color="auto" w:fill="auto"/>
            <w:vAlign w:val="center"/>
          </w:tcPr>
          <w:p w14:paraId="16534746" w14:textId="77777777" w:rsidR="00307CAD" w:rsidRPr="00105574" w:rsidRDefault="00307CAD" w:rsidP="005C57C9">
            <w:pPr>
              <w:spacing w:line="180" w:lineRule="exact"/>
              <w:jc w:val="center"/>
              <w:rPr>
                <w:rFonts w:cs="Arial"/>
                <w:b/>
                <w:noProof/>
                <w:sz w:val="16"/>
              </w:rPr>
            </w:pPr>
          </w:p>
          <w:p w14:paraId="13E21562" w14:textId="77777777" w:rsidR="00307CAD" w:rsidRPr="00105574" w:rsidRDefault="00307CAD" w:rsidP="005C57C9">
            <w:pPr>
              <w:spacing w:line="180" w:lineRule="exact"/>
              <w:jc w:val="center"/>
              <w:rPr>
                <w:rFonts w:cs="Arial"/>
                <w:b/>
                <w:noProof/>
                <w:sz w:val="16"/>
              </w:rPr>
            </w:pPr>
            <w:r w:rsidRPr="00105574">
              <w:rPr>
                <w:rFonts w:cs="Arial"/>
                <w:b/>
                <w:noProof/>
                <w:sz w:val="16"/>
              </w:rPr>
              <w:t>Standard Package (400A)</w:t>
            </w:r>
          </w:p>
        </w:tc>
      </w:tr>
      <w:tr w:rsidR="00307CAD" w:rsidRPr="00105574" w14:paraId="021166FB" w14:textId="77777777" w:rsidTr="005C57C9">
        <w:trPr>
          <w:cantSplit/>
          <w:jc w:val="center"/>
        </w:trPr>
        <w:tc>
          <w:tcPr>
            <w:tcW w:w="7200" w:type="dxa"/>
            <w:shd w:val="clear" w:color="auto" w:fill="auto"/>
            <w:vAlign w:val="center"/>
          </w:tcPr>
          <w:p w14:paraId="38DA40DB" w14:textId="77777777" w:rsidR="00307CAD" w:rsidRPr="00105574" w:rsidRDefault="00307CAD" w:rsidP="005C57C9">
            <w:pPr>
              <w:pStyle w:val="RSRowData8p9l"/>
              <w:rPr>
                <w:rFonts w:cs="Arial"/>
                <w:noProof/>
              </w:rPr>
            </w:pPr>
            <w:r w:rsidRPr="00105574">
              <w:rPr>
                <w:noProof/>
              </w:rPr>
              <w:t>Equipment Group Mix</w:t>
            </w:r>
          </w:p>
        </w:tc>
        <w:tc>
          <w:tcPr>
            <w:tcW w:w="864" w:type="dxa"/>
            <w:shd w:val="clear" w:color="auto" w:fill="CCCCCC"/>
            <w:vAlign w:val="center"/>
          </w:tcPr>
          <w:p w14:paraId="27F6EC13" w14:textId="77777777" w:rsidR="00307CAD" w:rsidRPr="00105574" w:rsidRDefault="00307CAD" w:rsidP="005C57C9">
            <w:pPr>
              <w:spacing w:line="180" w:lineRule="exact"/>
              <w:jc w:val="center"/>
              <w:rPr>
                <w:rFonts w:cs="Arial"/>
                <w:b/>
                <w:bCs/>
                <w:noProof/>
                <w:sz w:val="16"/>
              </w:rPr>
            </w:pPr>
          </w:p>
        </w:tc>
        <w:tc>
          <w:tcPr>
            <w:tcW w:w="2520" w:type="dxa"/>
            <w:shd w:val="clear" w:color="auto" w:fill="auto"/>
            <w:vAlign w:val="center"/>
          </w:tcPr>
          <w:p w14:paraId="46CB5890" w14:textId="77777777" w:rsidR="00307CAD" w:rsidRPr="00105574" w:rsidRDefault="00307CAD" w:rsidP="005C57C9">
            <w:pPr>
              <w:spacing w:line="180" w:lineRule="exact"/>
              <w:jc w:val="center"/>
              <w:rPr>
                <w:noProof/>
                <w:sz w:val="16"/>
              </w:rPr>
            </w:pPr>
            <w:r w:rsidRPr="00105574">
              <w:rPr>
                <w:noProof/>
                <w:sz w:val="16"/>
              </w:rPr>
              <w:t>100%</w:t>
            </w:r>
          </w:p>
        </w:tc>
      </w:tr>
      <w:tr w:rsidR="00307CAD" w:rsidRPr="00105574" w14:paraId="0508194C" w14:textId="77777777" w:rsidTr="005C57C9">
        <w:trPr>
          <w:cantSplit/>
          <w:jc w:val="center"/>
        </w:trPr>
        <w:tc>
          <w:tcPr>
            <w:tcW w:w="10584" w:type="dxa"/>
            <w:gridSpan w:val="3"/>
            <w:shd w:val="clear" w:color="auto" w:fill="CCCCCC"/>
          </w:tcPr>
          <w:p w14:paraId="70A8566A" w14:textId="77777777" w:rsidR="00307CAD" w:rsidRPr="00105574" w:rsidRDefault="00307CAD" w:rsidP="005C57C9">
            <w:pPr>
              <w:pStyle w:val="RSHeadData8p9l"/>
              <w:rPr>
                <w:noProof/>
              </w:rPr>
            </w:pPr>
            <w:r w:rsidRPr="00105574">
              <w:rPr>
                <w:noProof/>
              </w:rPr>
              <w:t>Free Standing Packages &amp; Options (FSO)</w:t>
            </w:r>
          </w:p>
        </w:tc>
      </w:tr>
      <w:tr w:rsidR="00307CAD" w:rsidRPr="00105574" w14:paraId="7053CC61" w14:textId="77777777" w:rsidTr="005C57C9">
        <w:trPr>
          <w:cantSplit/>
          <w:jc w:val="center"/>
        </w:trPr>
        <w:tc>
          <w:tcPr>
            <w:tcW w:w="7200" w:type="dxa"/>
            <w:shd w:val="clear" w:color="auto" w:fill="auto"/>
            <w:vAlign w:val="center"/>
          </w:tcPr>
          <w:p w14:paraId="22BF3BAC" w14:textId="77777777" w:rsidR="00307CAD" w:rsidRPr="00105574" w:rsidRDefault="00307CAD" w:rsidP="005C57C9">
            <w:pPr>
              <w:spacing w:before="32" w:line="180" w:lineRule="exact"/>
              <w:ind w:left="360" w:hanging="144"/>
              <w:rPr>
                <w:b/>
                <w:noProof/>
                <w:sz w:val="16"/>
              </w:rPr>
            </w:pPr>
            <w:r w:rsidRPr="00105574">
              <w:rPr>
                <w:b/>
                <w:noProof/>
                <w:sz w:val="16"/>
              </w:rPr>
              <w:sym w:font="Wingdings" w:char="F0AB"/>
            </w:r>
            <w:r w:rsidRPr="00105574">
              <w:rPr>
                <w:b/>
                <w:bCs/>
                <w:noProof/>
                <w:sz w:val="16"/>
              </w:rPr>
              <w:t>Sasquatch™ Badlands™ Package</w:t>
            </w:r>
            <w:r w:rsidRPr="00105574">
              <w:rPr>
                <w:b/>
                <w:noProof/>
                <w:sz w:val="16"/>
              </w:rPr>
              <w:t xml:space="preserve"> </w:t>
            </w:r>
            <w:r w:rsidRPr="00105574">
              <w:rPr>
                <w:rStyle w:val="Wers"/>
                <w:b/>
                <w:vanish w:val="0"/>
                <w:sz w:val="16"/>
                <w:rPrChange w:id="524" w:author="Sai Raj Deep Thikkisetty" w:date="2024-07-01T14:47:00Z">
                  <w:rPr>
                    <w:rStyle w:val="Wers"/>
                    <w:b/>
                    <w:sz w:val="16"/>
                  </w:rPr>
                </w:rPrChange>
              </w:rPr>
              <w:t>*AACVB/A5GBZ</w:t>
            </w:r>
          </w:p>
          <w:p w14:paraId="1D60FEC4"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850W Engine Cooling Fan </w:t>
            </w:r>
            <w:r w:rsidRPr="00105574">
              <w:rPr>
                <w:rStyle w:val="Wers"/>
                <w:b/>
                <w:vanish w:val="0"/>
                <w:sz w:val="16"/>
                <w:rPrChange w:id="525" w:author="Sai Raj Deep Thikkisetty" w:date="2024-07-01T14:47:00Z">
                  <w:rPr>
                    <w:rStyle w:val="Wers"/>
                    <w:b/>
                    <w:sz w:val="16"/>
                  </w:rPr>
                </w:rPrChange>
              </w:rPr>
              <w:t>[</w:t>
            </w:r>
            <w:r w:rsidRPr="00105574">
              <w:rPr>
                <w:rStyle w:val="Wers"/>
                <w:vanish w:val="0"/>
                <w:sz w:val="16"/>
                <w:szCs w:val="16"/>
                <w:rPrChange w:id="526" w:author="Sai Raj Deep Thikkisetty" w:date="2024-07-01T14:47:00Z">
                  <w:rPr>
                    <w:rStyle w:val="Wers"/>
                    <w:sz w:val="16"/>
                    <w:szCs w:val="16"/>
                  </w:rPr>
                </w:rPrChange>
              </w:rPr>
              <w:t>DAYAC]</w:t>
            </w:r>
          </w:p>
          <w:p w14:paraId="2D1A7168"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Aux Switches and Wiring </w:t>
            </w:r>
            <w:r w:rsidRPr="00105574">
              <w:rPr>
                <w:rStyle w:val="Wers"/>
                <w:b/>
                <w:vanish w:val="0"/>
                <w:sz w:val="16"/>
                <w:rPrChange w:id="527" w:author="Sai Raj Deep Thikkisetty" w:date="2024-07-01T14:47:00Z">
                  <w:rPr>
                    <w:rFonts w:cs="Arial"/>
                    <w:iCs/>
                    <w:noProof/>
                    <w:sz w:val="16"/>
                  </w:rPr>
                </w:rPrChange>
              </w:rPr>
              <w:t>[JZJAB]/[B5VAC]</w:t>
            </w:r>
          </w:p>
          <w:p w14:paraId="6A7D7234"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Brush Guard </w:t>
            </w:r>
            <w:r w:rsidRPr="00105574">
              <w:rPr>
                <w:rStyle w:val="Wers"/>
                <w:b/>
                <w:vanish w:val="0"/>
                <w:sz w:val="16"/>
                <w:rPrChange w:id="528" w:author="Sai Raj Deep Thikkisetty" w:date="2024-07-01T14:47:00Z">
                  <w:rPr>
                    <w:rStyle w:val="Wers"/>
                    <w:b/>
                    <w:sz w:val="16"/>
                  </w:rPr>
                </w:rPrChange>
              </w:rPr>
              <w:t>[</w:t>
            </w:r>
            <w:r w:rsidRPr="00105574">
              <w:rPr>
                <w:rStyle w:val="Wers"/>
                <w:vanish w:val="0"/>
                <w:sz w:val="16"/>
                <w:szCs w:val="16"/>
                <w:rPrChange w:id="529" w:author="Sai Raj Deep Thikkisetty" w:date="2024-07-01T14:47:00Z">
                  <w:rPr>
                    <w:rStyle w:val="Wers"/>
                    <w:sz w:val="16"/>
                    <w:szCs w:val="16"/>
                  </w:rPr>
                </w:rPrChange>
              </w:rPr>
              <w:t>CLIAB]</w:t>
            </w:r>
          </w:p>
          <w:p w14:paraId="69932368"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Fender Tie Downs </w:t>
            </w:r>
            <w:r w:rsidRPr="00105574">
              <w:rPr>
                <w:rStyle w:val="Wers"/>
                <w:b/>
                <w:vanish w:val="0"/>
                <w:sz w:val="16"/>
                <w:rPrChange w:id="530" w:author="Sai Raj Deep Thikkisetty" w:date="2024-07-01T14:47:00Z">
                  <w:rPr>
                    <w:rStyle w:val="Wers"/>
                    <w:b/>
                    <w:sz w:val="16"/>
                  </w:rPr>
                </w:rPrChange>
              </w:rPr>
              <w:t>[AFKAW]</w:t>
            </w:r>
          </w:p>
          <w:p w14:paraId="4CC249E9"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HOSS 3.0 Off-Road Suspension with Rear Bilstein Position Sensitive Dampers </w:t>
            </w:r>
            <w:r w:rsidRPr="00105574">
              <w:rPr>
                <w:rStyle w:val="Wers"/>
                <w:b/>
                <w:vanish w:val="0"/>
                <w:sz w:val="16"/>
                <w:rPrChange w:id="531" w:author="Sai Raj Deep Thikkisetty" w:date="2024-07-01T14:47:00Z">
                  <w:rPr>
                    <w:rStyle w:val="Wers"/>
                    <w:b/>
                    <w:sz w:val="16"/>
                  </w:rPr>
                </w:rPrChange>
              </w:rPr>
              <w:t>[</w:t>
            </w:r>
            <w:r w:rsidRPr="00105574">
              <w:rPr>
                <w:rStyle w:val="Wers"/>
                <w:vanish w:val="0"/>
                <w:sz w:val="16"/>
                <w:szCs w:val="16"/>
                <w:rPrChange w:id="532" w:author="Sai Raj Deep Thikkisetty" w:date="2024-07-01T14:47:00Z">
                  <w:rPr>
                    <w:rStyle w:val="Wers"/>
                    <w:sz w:val="16"/>
                    <w:szCs w:val="16"/>
                  </w:rPr>
                </w:rPrChange>
              </w:rPr>
              <w:t>DWAAE]</w:t>
            </w:r>
          </w:p>
          <w:p w14:paraId="549A5685"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High Clearance Fender Flares </w:t>
            </w:r>
            <w:r w:rsidRPr="00105574">
              <w:rPr>
                <w:rStyle w:val="Wers"/>
                <w:b/>
                <w:vanish w:val="0"/>
                <w:sz w:val="16"/>
                <w:rPrChange w:id="533" w:author="Sai Raj Deep Thikkisetty" w:date="2024-07-01T14:47:00Z">
                  <w:rPr>
                    <w:rStyle w:val="Wers"/>
                    <w:b/>
                    <w:sz w:val="16"/>
                  </w:rPr>
                </w:rPrChange>
              </w:rPr>
              <w:t>[</w:t>
            </w:r>
            <w:r w:rsidRPr="00105574">
              <w:rPr>
                <w:rStyle w:val="Wers"/>
                <w:rFonts w:eastAsia="MS Mincho"/>
                <w:vanish w:val="0"/>
                <w:sz w:val="16"/>
                <w:szCs w:val="16"/>
                <w:rPrChange w:id="534" w:author="Sai Raj Deep Thikkisetty" w:date="2024-07-01T14:47:00Z">
                  <w:rPr>
                    <w:rStyle w:val="Wers"/>
                    <w:rFonts w:eastAsia="MS Mincho"/>
                    <w:sz w:val="16"/>
                    <w:szCs w:val="16"/>
                  </w:rPr>
                </w:rPrChange>
              </w:rPr>
              <w:t>BMCAT]</w:t>
            </w:r>
          </w:p>
          <w:p w14:paraId="3FF61537"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Rear Bumper – OFF ROAD </w:t>
            </w:r>
            <w:r w:rsidRPr="00105574">
              <w:rPr>
                <w:rStyle w:val="Wers"/>
                <w:b/>
                <w:vanish w:val="0"/>
                <w:sz w:val="16"/>
                <w:rPrChange w:id="535" w:author="Sai Raj Deep Thikkisetty" w:date="2024-07-01T14:47:00Z">
                  <w:rPr>
                    <w:rStyle w:val="Wers"/>
                    <w:b/>
                    <w:sz w:val="16"/>
                  </w:rPr>
                </w:rPrChange>
              </w:rPr>
              <w:t>[C</w:t>
            </w:r>
            <w:r w:rsidRPr="00105574">
              <w:rPr>
                <w:rStyle w:val="Wers"/>
                <w:vanish w:val="0"/>
                <w:sz w:val="16"/>
                <w:szCs w:val="16"/>
                <w:rPrChange w:id="536" w:author="Sai Raj Deep Thikkisetty" w:date="2024-07-01T14:47:00Z">
                  <w:rPr>
                    <w:rStyle w:val="Wers"/>
                    <w:sz w:val="16"/>
                    <w:szCs w:val="16"/>
                  </w:rPr>
                </w:rPrChange>
              </w:rPr>
              <w:t>LMCP]</w:t>
            </w:r>
          </w:p>
          <w:p w14:paraId="5E98C435"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Terrain Management System™ with 7 G.O.A.T. Modes™ + Differential Lock (Normal, ECO, Off-Road, Rally, Sport, Slippery, &amp; Rock Crawl) </w:t>
            </w:r>
            <w:r w:rsidRPr="00105574">
              <w:rPr>
                <w:rStyle w:val="Wers"/>
                <w:b/>
                <w:vanish w:val="0"/>
                <w:sz w:val="16"/>
                <w:rPrChange w:id="537" w:author="Sai Raj Deep Thikkisetty" w:date="2024-07-01T14:47:00Z">
                  <w:rPr>
                    <w:rStyle w:val="Wers"/>
                    <w:b/>
                    <w:sz w:val="16"/>
                  </w:rPr>
                </w:rPrChange>
              </w:rPr>
              <w:t>[</w:t>
            </w:r>
            <w:r w:rsidRPr="00105574">
              <w:rPr>
                <w:rStyle w:val="Wers"/>
                <w:vanish w:val="0"/>
                <w:sz w:val="16"/>
                <w:szCs w:val="16"/>
                <w:rPrChange w:id="538" w:author="Sai Raj Deep Thikkisetty" w:date="2024-07-01T14:47:00Z">
                  <w:rPr>
                    <w:rStyle w:val="Wers"/>
                    <w:sz w:val="16"/>
                    <w:szCs w:val="16"/>
                  </w:rPr>
                </w:rPrChange>
              </w:rPr>
              <w:t>HEEAD]</w:t>
            </w:r>
          </w:p>
          <w:p w14:paraId="25AC0E4E" w14:textId="77777777" w:rsidR="00307CAD" w:rsidRPr="00105574" w:rsidRDefault="00307CAD" w:rsidP="005C57C9">
            <w:pPr>
              <w:tabs>
                <w:tab w:val="left" w:pos="576"/>
              </w:tabs>
              <w:spacing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Tow Hooks – Front (2) and Rear (2) </w:t>
            </w:r>
            <w:r w:rsidRPr="00105574">
              <w:rPr>
                <w:rStyle w:val="Wers"/>
                <w:b/>
                <w:vanish w:val="0"/>
                <w:sz w:val="16"/>
                <w:rPrChange w:id="539" w:author="Sai Raj Deep Thikkisetty" w:date="2024-07-01T14:47:00Z">
                  <w:rPr>
                    <w:rStyle w:val="Wers"/>
                    <w:b/>
                    <w:sz w:val="16"/>
                  </w:rPr>
                </w:rPrChange>
              </w:rPr>
              <w:t>[C</w:t>
            </w:r>
            <w:r w:rsidRPr="00105574">
              <w:rPr>
                <w:rStyle w:val="Wers"/>
                <w:vanish w:val="0"/>
                <w:sz w:val="16"/>
                <w:szCs w:val="16"/>
                <w:rPrChange w:id="540" w:author="Sai Raj Deep Thikkisetty" w:date="2024-07-01T14:47:00Z">
                  <w:rPr>
                    <w:rStyle w:val="Wers"/>
                    <w:sz w:val="16"/>
                    <w:szCs w:val="16"/>
                  </w:rPr>
                </w:rPrChange>
              </w:rPr>
              <w:t>1UAF]/[C1VAD]</w:t>
            </w:r>
          </w:p>
          <w:p w14:paraId="54AD9323" w14:textId="77777777" w:rsidR="00307CAD" w:rsidRPr="00105574" w:rsidRDefault="00307CAD" w:rsidP="005C57C9">
            <w:pPr>
              <w:tabs>
                <w:tab w:val="left" w:pos="576"/>
              </w:tabs>
              <w:spacing w:line="180" w:lineRule="exact"/>
              <w:ind w:left="576" w:hanging="216"/>
              <w:rPr>
                <w:noProof/>
                <w:sz w:val="16"/>
                <w:szCs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17” Ebony Black-Painted Aluminum Wheels </w:t>
            </w:r>
            <w:r w:rsidRPr="00105574">
              <w:rPr>
                <w:rStyle w:val="Wers"/>
                <w:b/>
                <w:vanish w:val="0"/>
                <w:sz w:val="16"/>
                <w:rPrChange w:id="541" w:author="Sai Raj Deep Thikkisetty" w:date="2024-07-01T14:47:00Z">
                  <w:rPr>
                    <w:rStyle w:val="Wers"/>
                    <w:b/>
                    <w:sz w:val="16"/>
                  </w:rPr>
                </w:rPrChange>
              </w:rPr>
              <w:t>[</w:t>
            </w:r>
            <w:r w:rsidRPr="00105574">
              <w:rPr>
                <w:rStyle w:val="Wers"/>
                <w:vanish w:val="0"/>
                <w:sz w:val="16"/>
                <w:szCs w:val="16"/>
                <w:rPrChange w:id="542" w:author="Sai Raj Deep Thikkisetty" w:date="2024-07-01T14:47:00Z">
                  <w:rPr>
                    <w:rStyle w:val="Wers"/>
                    <w:sz w:val="16"/>
                    <w:szCs w:val="16"/>
                  </w:rPr>
                </w:rPrChange>
              </w:rPr>
              <w:t>D2YDQ]/[D5ACG]/[DAWAB]</w:t>
            </w:r>
          </w:p>
          <w:p w14:paraId="21F28686"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iCs/>
                <w:noProof/>
                <w:sz w:val="14"/>
              </w:rPr>
              <w:t xml:space="preserve">Contains P235/65R17 All-Terrain (A/T) Tire </w:t>
            </w:r>
            <w:r w:rsidRPr="00105574">
              <w:rPr>
                <w:rStyle w:val="Wers"/>
                <w:vanish w:val="0"/>
                <w:sz w:val="14"/>
                <w:szCs w:val="16"/>
                <w:rPrChange w:id="543" w:author="Sai Raj Deep Thikkisetty" w:date="2024-07-01T14:47:00Z">
                  <w:rPr>
                    <w:rStyle w:val="Wers"/>
                    <w:sz w:val="14"/>
                    <w:szCs w:val="16"/>
                  </w:rPr>
                </w:rPrChange>
              </w:rPr>
              <w:t>[</w:t>
            </w:r>
            <w:r w:rsidRPr="00105574">
              <w:rPr>
                <w:rStyle w:val="Wers"/>
                <w:vanish w:val="0"/>
                <w:sz w:val="14"/>
                <w:szCs w:val="14"/>
                <w:rPrChange w:id="544" w:author="Sai Raj Deep Thikkisetty" w:date="2024-07-01T14:47:00Z">
                  <w:rPr>
                    <w:rStyle w:val="Wers"/>
                    <w:sz w:val="14"/>
                    <w:szCs w:val="14"/>
                  </w:rPr>
                </w:rPrChange>
              </w:rPr>
              <w:t>D3KBY]</w:t>
            </w:r>
          </w:p>
        </w:tc>
        <w:tc>
          <w:tcPr>
            <w:tcW w:w="864" w:type="dxa"/>
            <w:shd w:val="clear" w:color="auto" w:fill="auto"/>
            <w:vAlign w:val="center"/>
          </w:tcPr>
          <w:p w14:paraId="701F903A" w14:textId="77777777" w:rsidR="00307CAD" w:rsidRPr="00105574" w:rsidRDefault="00307CAD" w:rsidP="005C57C9">
            <w:pPr>
              <w:spacing w:line="180" w:lineRule="exact"/>
              <w:jc w:val="center"/>
              <w:rPr>
                <w:b/>
                <w:noProof/>
                <w:sz w:val="16"/>
              </w:rPr>
            </w:pPr>
            <w:r w:rsidRPr="00105574">
              <w:rPr>
                <w:b/>
                <w:noProof/>
                <w:sz w:val="16"/>
              </w:rPr>
              <w:t>67B</w:t>
            </w:r>
          </w:p>
        </w:tc>
        <w:tc>
          <w:tcPr>
            <w:tcW w:w="2520" w:type="dxa"/>
            <w:shd w:val="clear" w:color="auto" w:fill="auto"/>
            <w:vAlign w:val="center"/>
          </w:tcPr>
          <w:p w14:paraId="05ED0134"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7230348" w14:textId="77777777" w:rsidTr="005C57C9">
        <w:trPr>
          <w:cantSplit/>
          <w:jc w:val="center"/>
        </w:trPr>
        <w:tc>
          <w:tcPr>
            <w:tcW w:w="7200" w:type="dxa"/>
            <w:shd w:val="clear" w:color="auto" w:fill="auto"/>
            <w:vAlign w:val="center"/>
          </w:tcPr>
          <w:p w14:paraId="59D490AF" w14:textId="77777777" w:rsidR="00307CAD" w:rsidRPr="00105574" w:rsidRDefault="00307CAD" w:rsidP="005C57C9">
            <w:pPr>
              <w:spacing w:before="32" w:line="180" w:lineRule="exact"/>
              <w:ind w:left="360" w:hanging="144"/>
              <w:rPr>
                <w:b/>
                <w:noProof/>
                <w:sz w:val="16"/>
              </w:rPr>
            </w:pPr>
            <w:r w:rsidRPr="00105574">
              <w:rPr>
                <w:b/>
                <w:noProof/>
                <w:sz w:val="16"/>
              </w:rPr>
              <w:sym w:font="Wingdings" w:char="F0AB"/>
            </w:r>
            <w:r w:rsidRPr="00105574">
              <w:rPr>
                <w:b/>
                <w:noProof/>
                <w:sz w:val="16"/>
              </w:rPr>
              <w:t xml:space="preserve">Badlands™ Tech Package </w:t>
            </w:r>
            <w:r w:rsidRPr="00105574">
              <w:rPr>
                <w:rStyle w:val="Wers"/>
                <w:b/>
                <w:vanish w:val="0"/>
                <w:sz w:val="16"/>
                <w:szCs w:val="16"/>
                <w:rPrChange w:id="545" w:author="Sai Raj Deep Thikkisetty" w:date="2024-07-01T14:47:00Z">
                  <w:rPr>
                    <w:rStyle w:val="Wers"/>
                    <w:b/>
                    <w:sz w:val="16"/>
                    <w:szCs w:val="16"/>
                  </w:rPr>
                </w:rPrChange>
              </w:rPr>
              <w:t>*AALDX</w:t>
            </w:r>
          </w:p>
          <w:p w14:paraId="4ABF75B2"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 xml:space="preserve">B&amp;O® Sound System by Bang &amp; Olufsen®, 10-Speakers and Subwoofer </w:t>
            </w:r>
            <w:r w:rsidRPr="00105574">
              <w:rPr>
                <w:rStyle w:val="Wers"/>
                <w:vanish w:val="0"/>
                <w:sz w:val="16"/>
                <w:szCs w:val="16"/>
                <w:rPrChange w:id="546" w:author="Sai Raj Deep Thikkisetty" w:date="2024-07-01T14:47:00Z">
                  <w:rPr>
                    <w:rStyle w:val="Wers"/>
                    <w:sz w:val="16"/>
                    <w:szCs w:val="16"/>
                  </w:rPr>
                </w:rPrChange>
              </w:rPr>
              <w:t>[</w:t>
            </w:r>
            <w:r w:rsidRPr="00105574">
              <w:rPr>
                <w:rStyle w:val="Wers"/>
                <w:vanish w:val="0"/>
                <w:sz w:val="16"/>
                <w:rPrChange w:id="547" w:author="Sai Raj Deep Thikkisetty" w:date="2024-07-01T14:47:00Z">
                  <w:rPr>
                    <w:rStyle w:val="Wers"/>
                    <w:sz w:val="16"/>
                  </w:rPr>
                </w:rPrChange>
              </w:rPr>
              <w:t>ICEHF]/[IDBA6]</w:t>
            </w:r>
          </w:p>
          <w:p w14:paraId="2E130BA0"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Connected Navigation</w:t>
            </w:r>
            <w:r w:rsidRPr="00105574">
              <w:rPr>
                <w:rStyle w:val="FootnoteReference"/>
                <w:noProof/>
                <w:sz w:val="16"/>
              </w:rPr>
              <w:footnoteReference w:id="13"/>
            </w:r>
            <w:r w:rsidRPr="00105574">
              <w:rPr>
                <w:noProof/>
                <w:sz w:val="16"/>
              </w:rPr>
              <w:t xml:space="preserve"> with 1-Year Subscription included, Pinch-to-Zoom Capability, Live Traffic, Predictive Destinations and Route Guidance, and One Box Search </w:t>
            </w:r>
            <w:r w:rsidRPr="00105574">
              <w:rPr>
                <w:rStyle w:val="Wers"/>
                <w:vanish w:val="0"/>
                <w:sz w:val="16"/>
                <w:szCs w:val="16"/>
                <w:rPrChange w:id="548" w:author="Sai Raj Deep Thikkisetty" w:date="2024-07-01T14:47:00Z">
                  <w:rPr>
                    <w:rStyle w:val="Wers"/>
                    <w:sz w:val="16"/>
                    <w:szCs w:val="16"/>
                  </w:rPr>
                </w:rPrChange>
              </w:rPr>
              <w:t>[</w:t>
            </w:r>
            <w:r w:rsidRPr="00105574">
              <w:rPr>
                <w:rStyle w:val="Wers"/>
                <w:vanish w:val="0"/>
                <w:sz w:val="16"/>
                <w:rPrChange w:id="549" w:author="Sai Raj Deep Thikkisetty" w:date="2024-07-01T14:47:00Z">
                  <w:rPr>
                    <w:rStyle w:val="Wers"/>
                    <w:sz w:val="16"/>
                  </w:rPr>
                </w:rPrChange>
              </w:rPr>
              <w:t>HKCBA]</w:t>
            </w:r>
          </w:p>
          <w:p w14:paraId="2BB1CA6C" w14:textId="77777777" w:rsidR="00307CAD" w:rsidRPr="00105574" w:rsidRDefault="00307CAD" w:rsidP="005C57C9">
            <w:pPr>
              <w:tabs>
                <w:tab w:val="left" w:pos="576"/>
              </w:tabs>
              <w:spacing w:line="180" w:lineRule="exact"/>
              <w:ind w:left="576" w:hanging="216"/>
              <w:rPr>
                <w:noProof/>
                <w:sz w:val="16"/>
              </w:rPr>
            </w:pPr>
            <w:r w:rsidRPr="00105574">
              <w:rPr>
                <w:rFonts w:ascii="Symbol" w:hAnsi="Symbol"/>
                <w:noProof/>
                <w:sz w:val="16"/>
              </w:rPr>
              <w:t>·</w:t>
            </w:r>
            <w:r w:rsidRPr="00105574">
              <w:rPr>
                <w:rFonts w:ascii="Symbol" w:hAnsi="Symbol"/>
                <w:noProof/>
                <w:sz w:val="16"/>
              </w:rPr>
              <w:tab/>
            </w:r>
            <w:r w:rsidRPr="00105574">
              <w:rPr>
                <w:noProof/>
                <w:sz w:val="16"/>
              </w:rPr>
              <w:t>HD Radio™</w:t>
            </w:r>
          </w:p>
          <w:p w14:paraId="5EAF6E25" w14:textId="77777777" w:rsidR="00307CAD" w:rsidRPr="00105574" w:rsidRDefault="00307CAD" w:rsidP="005C57C9">
            <w:pPr>
              <w:tabs>
                <w:tab w:val="left" w:pos="576"/>
              </w:tabs>
              <w:spacing w:after="32" w:line="180" w:lineRule="exact"/>
              <w:ind w:left="576" w:hanging="216"/>
              <w:rPr>
                <w:rFonts w:cs="Arial"/>
                <w:iCs/>
                <w:noProof/>
                <w:sz w:val="16"/>
              </w:rPr>
            </w:pPr>
            <w:r w:rsidRPr="00105574">
              <w:rPr>
                <w:rFonts w:ascii="Symbol" w:hAnsi="Symbol"/>
                <w:noProof/>
                <w:sz w:val="16"/>
              </w:rPr>
              <w:t>·</w:t>
            </w:r>
            <w:r w:rsidRPr="00105574">
              <w:rPr>
                <w:rFonts w:ascii="Symbol" w:hAnsi="Symbol"/>
                <w:noProof/>
                <w:sz w:val="16"/>
              </w:rPr>
              <w:tab/>
            </w:r>
            <w:r w:rsidRPr="00105574">
              <w:rPr>
                <w:rFonts w:cs="Arial"/>
                <w:iCs/>
                <w:noProof/>
                <w:sz w:val="16"/>
              </w:rPr>
              <w:t xml:space="preserve">Noise Reduction Module </w:t>
            </w:r>
            <w:r w:rsidRPr="00105574">
              <w:rPr>
                <w:rStyle w:val="Wers"/>
                <w:b/>
                <w:vanish w:val="0"/>
                <w:sz w:val="16"/>
                <w:szCs w:val="16"/>
                <w:rPrChange w:id="550" w:author="Sai Raj Deep Thikkisetty" w:date="2024-07-01T14:47:00Z">
                  <w:rPr>
                    <w:rStyle w:val="Wers"/>
                    <w:b/>
                    <w:sz w:val="16"/>
                    <w:szCs w:val="16"/>
                  </w:rPr>
                </w:rPrChange>
              </w:rPr>
              <w:t>[</w:t>
            </w:r>
            <w:r w:rsidRPr="00105574">
              <w:rPr>
                <w:rStyle w:val="Wers"/>
                <w:vanish w:val="0"/>
                <w:sz w:val="16"/>
                <w:rPrChange w:id="551" w:author="Sai Raj Deep Thikkisetty" w:date="2024-07-01T14:47:00Z">
                  <w:rPr>
                    <w:rStyle w:val="Wers"/>
                    <w:sz w:val="16"/>
                  </w:rPr>
                </w:rPrChange>
              </w:rPr>
              <w:t>ICQAC]</w:t>
            </w:r>
          </w:p>
        </w:tc>
        <w:tc>
          <w:tcPr>
            <w:tcW w:w="864" w:type="dxa"/>
            <w:shd w:val="clear" w:color="auto" w:fill="auto"/>
            <w:vAlign w:val="center"/>
          </w:tcPr>
          <w:p w14:paraId="0B216446" w14:textId="77777777" w:rsidR="00307CAD" w:rsidRPr="00105574" w:rsidRDefault="00307CAD" w:rsidP="005C57C9">
            <w:pPr>
              <w:spacing w:line="180" w:lineRule="exact"/>
              <w:jc w:val="center"/>
              <w:rPr>
                <w:b/>
                <w:noProof/>
                <w:sz w:val="16"/>
              </w:rPr>
            </w:pPr>
            <w:r w:rsidRPr="00105574">
              <w:rPr>
                <w:b/>
                <w:noProof/>
                <w:sz w:val="16"/>
              </w:rPr>
              <w:t>96X</w:t>
            </w:r>
          </w:p>
        </w:tc>
        <w:tc>
          <w:tcPr>
            <w:tcW w:w="2520" w:type="dxa"/>
            <w:shd w:val="clear" w:color="auto" w:fill="auto"/>
            <w:vAlign w:val="center"/>
          </w:tcPr>
          <w:p w14:paraId="1B109B50"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A30F128" w14:textId="77777777" w:rsidTr="005C57C9">
        <w:trPr>
          <w:cantSplit/>
          <w:jc w:val="center"/>
        </w:trPr>
        <w:tc>
          <w:tcPr>
            <w:tcW w:w="7200" w:type="dxa"/>
            <w:shd w:val="clear" w:color="auto" w:fill="auto"/>
            <w:vAlign w:val="center"/>
          </w:tcPr>
          <w:p w14:paraId="4541DC57" w14:textId="77777777" w:rsidR="00307CAD" w:rsidRPr="00105574" w:rsidRDefault="00307CAD" w:rsidP="005C57C9">
            <w:pPr>
              <w:pStyle w:val="RSRowData8p9l"/>
              <w:spacing w:after="0"/>
              <w:rPr>
                <w:noProof/>
              </w:rPr>
            </w:pPr>
            <w:r w:rsidRPr="00105574">
              <w:rPr>
                <w:noProof/>
              </w:rPr>
              <w:t xml:space="preserve">Power Moonroof </w:t>
            </w:r>
            <w:r w:rsidRPr="00105574">
              <w:rPr>
                <w:rStyle w:val="Wers"/>
                <w:vanish w:val="0"/>
                <w:rPrChange w:id="552" w:author="Sai Raj Deep Thikkisetty" w:date="2024-07-01T14:47:00Z">
                  <w:rPr>
                    <w:rStyle w:val="Wers"/>
                  </w:rPr>
                </w:rPrChange>
              </w:rPr>
              <w:t>A1GAB</w:t>
            </w:r>
          </w:p>
          <w:p w14:paraId="0AAEC0C3"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rFonts w:cs="Arial"/>
                <w:iCs/>
                <w:noProof/>
                <w:sz w:val="14"/>
              </w:rPr>
              <w:t xml:space="preserve">Requires Badlands™ Tech Package (96X) </w:t>
            </w:r>
            <w:r w:rsidRPr="00105574">
              <w:rPr>
                <w:rStyle w:val="Wers"/>
                <w:vanish w:val="0"/>
                <w:sz w:val="14"/>
                <w:rPrChange w:id="553" w:author="Sai Raj Deep Thikkisetty" w:date="2024-07-01T14:47:00Z">
                  <w:rPr>
                    <w:rStyle w:val="Wers"/>
                    <w:sz w:val="14"/>
                  </w:rPr>
                </w:rPrChange>
              </w:rPr>
              <w:t>AALDX</w:t>
            </w:r>
          </w:p>
        </w:tc>
        <w:tc>
          <w:tcPr>
            <w:tcW w:w="864" w:type="dxa"/>
            <w:shd w:val="clear" w:color="auto" w:fill="auto"/>
            <w:vAlign w:val="center"/>
          </w:tcPr>
          <w:p w14:paraId="6D25B36E" w14:textId="77777777" w:rsidR="00307CAD" w:rsidRPr="00105574" w:rsidRDefault="00307CAD" w:rsidP="005C57C9">
            <w:pPr>
              <w:spacing w:line="180" w:lineRule="exact"/>
              <w:jc w:val="center"/>
              <w:rPr>
                <w:b/>
                <w:noProof/>
                <w:sz w:val="16"/>
              </w:rPr>
            </w:pPr>
            <w:r w:rsidRPr="00105574">
              <w:rPr>
                <w:b/>
                <w:noProof/>
                <w:sz w:val="16"/>
              </w:rPr>
              <w:t>17B</w:t>
            </w:r>
          </w:p>
        </w:tc>
        <w:tc>
          <w:tcPr>
            <w:tcW w:w="2520" w:type="dxa"/>
            <w:shd w:val="clear" w:color="auto" w:fill="auto"/>
            <w:vAlign w:val="center"/>
          </w:tcPr>
          <w:p w14:paraId="5A6184CF"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35EEB212" w14:textId="77777777" w:rsidTr="005C57C9">
        <w:trPr>
          <w:cantSplit/>
          <w:jc w:val="center"/>
        </w:trPr>
        <w:tc>
          <w:tcPr>
            <w:tcW w:w="7200" w:type="dxa"/>
            <w:shd w:val="clear" w:color="auto" w:fill="auto"/>
            <w:vAlign w:val="center"/>
          </w:tcPr>
          <w:p w14:paraId="72A08450" w14:textId="77777777" w:rsidR="00307CAD" w:rsidRPr="00105574" w:rsidRDefault="00307CAD" w:rsidP="005C57C9">
            <w:pPr>
              <w:pStyle w:val="RSRowData8p9l"/>
              <w:rPr>
                <w:noProof/>
              </w:rPr>
            </w:pPr>
            <w:r w:rsidRPr="00105574">
              <w:rPr>
                <w:noProof/>
              </w:rPr>
              <w:t>Cargo Management System (Shelf/Divider/Table)</w:t>
            </w:r>
            <w:r w:rsidRPr="00105574">
              <w:rPr>
                <w:rStyle w:val="SysDesc"/>
                <w:vanish w:val="0"/>
                <w:rPrChange w:id="554" w:author="Sai Raj Deep Thikkisetty" w:date="2024-07-01T14:47:00Z">
                  <w:rPr>
                    <w:rStyle w:val="SysDesc"/>
                  </w:rPr>
                </w:rPrChange>
              </w:rPr>
              <w:t>CARGO MANAGEMENT SYSTEM</w:t>
            </w:r>
            <w:r w:rsidRPr="00105574">
              <w:rPr>
                <w:rStyle w:val="Wers"/>
                <w:vanish w:val="0"/>
                <w:rPrChange w:id="555" w:author="Sai Raj Deep Thikkisetty" w:date="2024-07-01T14:47:00Z">
                  <w:rPr>
                    <w:rStyle w:val="Wers"/>
                  </w:rPr>
                </w:rPrChange>
              </w:rPr>
              <w:t>BDCAF</w:t>
            </w:r>
          </w:p>
        </w:tc>
        <w:tc>
          <w:tcPr>
            <w:tcW w:w="864" w:type="dxa"/>
            <w:shd w:val="clear" w:color="auto" w:fill="auto"/>
            <w:vAlign w:val="center"/>
          </w:tcPr>
          <w:p w14:paraId="1300E9C6" w14:textId="77777777" w:rsidR="00307CAD" w:rsidRPr="00105574" w:rsidRDefault="00307CAD" w:rsidP="005C57C9">
            <w:pPr>
              <w:spacing w:line="180" w:lineRule="exact"/>
              <w:jc w:val="center"/>
              <w:rPr>
                <w:b/>
                <w:noProof/>
                <w:sz w:val="16"/>
              </w:rPr>
            </w:pPr>
            <w:r w:rsidRPr="00105574">
              <w:rPr>
                <w:b/>
                <w:noProof/>
                <w:sz w:val="16"/>
              </w:rPr>
              <w:t>90A</w:t>
            </w:r>
          </w:p>
        </w:tc>
        <w:tc>
          <w:tcPr>
            <w:tcW w:w="2520" w:type="dxa"/>
            <w:shd w:val="clear" w:color="auto" w:fill="auto"/>
            <w:vAlign w:val="center"/>
          </w:tcPr>
          <w:p w14:paraId="25151C6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7910B5A" w14:textId="77777777" w:rsidTr="005C57C9">
        <w:trPr>
          <w:cantSplit/>
          <w:jc w:val="center"/>
        </w:trPr>
        <w:tc>
          <w:tcPr>
            <w:tcW w:w="7200" w:type="dxa"/>
            <w:shd w:val="clear" w:color="auto" w:fill="auto"/>
            <w:vAlign w:val="center"/>
          </w:tcPr>
          <w:p w14:paraId="2132278B" w14:textId="77777777" w:rsidR="00307CAD" w:rsidRPr="00105574" w:rsidRDefault="00307CAD" w:rsidP="005C57C9">
            <w:pPr>
              <w:spacing w:before="32" w:after="32" w:line="180" w:lineRule="exact"/>
              <w:ind w:left="360" w:hanging="144"/>
              <w:rPr>
                <w:noProof/>
                <w:sz w:val="16"/>
              </w:rPr>
            </w:pPr>
            <w:r w:rsidRPr="00105574">
              <w:rPr>
                <w:noProof/>
                <w:sz w:val="16"/>
              </w:rPr>
              <w:t>Azure Gray Metallic Tri-Coat</w:t>
            </w:r>
            <w:bookmarkStart w:id="556" w:name="_Ref154165187"/>
            <w:r w:rsidRPr="00105574">
              <w:rPr>
                <w:rStyle w:val="FootnoteReference"/>
                <w:noProof/>
                <w:sz w:val="16"/>
              </w:rPr>
              <w:footnoteReference w:id="14"/>
            </w:r>
            <w:bookmarkEnd w:id="556"/>
            <w:r w:rsidRPr="00105574">
              <w:rPr>
                <w:noProof/>
                <w:sz w:val="16"/>
              </w:rPr>
              <w:t xml:space="preserve"> </w:t>
            </w:r>
            <w:r w:rsidRPr="00105574">
              <w:rPr>
                <w:rStyle w:val="Wers"/>
                <w:b/>
                <w:vanish w:val="0"/>
                <w:sz w:val="16"/>
                <w:rPrChange w:id="557" w:author="Sai Raj Deep Thikkisetty" w:date="2024-07-01T14:47:00Z">
                  <w:rPr>
                    <w:rStyle w:val="Wers"/>
                    <w:b/>
                    <w:sz w:val="16"/>
                  </w:rPr>
                </w:rPrChange>
              </w:rPr>
              <w:t>PN4KJ</w:t>
            </w:r>
          </w:p>
        </w:tc>
        <w:tc>
          <w:tcPr>
            <w:tcW w:w="864" w:type="dxa"/>
            <w:shd w:val="clear" w:color="auto" w:fill="auto"/>
            <w:vAlign w:val="center"/>
          </w:tcPr>
          <w:p w14:paraId="1C23D285" w14:textId="77777777" w:rsidR="00307CAD" w:rsidRPr="00105574" w:rsidRDefault="00307CAD" w:rsidP="005C57C9">
            <w:pPr>
              <w:spacing w:line="180" w:lineRule="exact"/>
              <w:jc w:val="center"/>
              <w:rPr>
                <w:b/>
                <w:noProof/>
                <w:sz w:val="16"/>
              </w:rPr>
            </w:pPr>
            <w:r w:rsidRPr="00105574">
              <w:rPr>
                <w:b/>
                <w:noProof/>
                <w:sz w:val="16"/>
              </w:rPr>
              <w:t>G4</w:t>
            </w:r>
          </w:p>
        </w:tc>
        <w:tc>
          <w:tcPr>
            <w:tcW w:w="2520" w:type="dxa"/>
            <w:shd w:val="clear" w:color="auto" w:fill="auto"/>
            <w:vAlign w:val="center"/>
          </w:tcPr>
          <w:p w14:paraId="254FF5AF"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3D36D397" w14:textId="77777777" w:rsidTr="005C57C9">
        <w:trPr>
          <w:cantSplit/>
          <w:jc w:val="center"/>
        </w:trPr>
        <w:tc>
          <w:tcPr>
            <w:tcW w:w="7200" w:type="dxa"/>
            <w:shd w:val="clear" w:color="auto" w:fill="auto"/>
            <w:vAlign w:val="center"/>
          </w:tcPr>
          <w:p w14:paraId="626D27D4" w14:textId="77777777" w:rsidR="00307CAD" w:rsidRPr="00105574" w:rsidRDefault="00307CAD" w:rsidP="005C57C9">
            <w:pPr>
              <w:spacing w:before="32" w:after="32" w:line="180" w:lineRule="exact"/>
              <w:ind w:left="360" w:hanging="144"/>
              <w:rPr>
                <w:noProof/>
                <w:sz w:val="16"/>
              </w:rPr>
            </w:pPr>
            <w:r w:rsidRPr="00105574">
              <w:rPr>
                <w:noProof/>
                <w:sz w:val="16"/>
              </w:rPr>
              <w:sym w:font="Wingdings" w:char="F0AB"/>
            </w:r>
            <w:r w:rsidRPr="00105574">
              <w:rPr>
                <w:noProof/>
                <w:sz w:val="16"/>
              </w:rPr>
              <w:t>Ruby Red Metallic Tinted Clearcoat</w:t>
            </w:r>
            <w:r w:rsidRPr="00105574">
              <w:rPr>
                <w:noProof/>
                <w:sz w:val="16"/>
              </w:rPr>
              <w:fldChar w:fldCharType="begin"/>
            </w:r>
            <w:r w:rsidRPr="00105574">
              <w:rPr>
                <w:noProof/>
                <w:sz w:val="16"/>
              </w:rPr>
              <w:instrText xml:space="preserve"> NOTEREF _Ref154165187 \f \h </w:instrText>
            </w:r>
            <w:r w:rsidRPr="00105574">
              <w:rPr>
                <w:noProof/>
                <w:sz w:val="16"/>
              </w:rPr>
            </w:r>
            <w:r w:rsidR="00105574">
              <w:rPr>
                <w:noProof/>
                <w:sz w:val="16"/>
              </w:rPr>
              <w:instrText xml:space="preserve"> \* MERGEFORMAT </w:instrText>
            </w:r>
            <w:r w:rsidRPr="00105574">
              <w:rPr>
                <w:noProof/>
                <w:sz w:val="16"/>
              </w:rPr>
              <w:fldChar w:fldCharType="separate"/>
            </w:r>
            <w:r w:rsidRPr="00105574">
              <w:rPr>
                <w:rStyle w:val="FootnoteReference"/>
                <w:noProof/>
                <w:sz w:val="16"/>
              </w:rPr>
              <w:t>2</w:t>
            </w:r>
            <w:r w:rsidRPr="00105574">
              <w:rPr>
                <w:noProof/>
                <w:sz w:val="16"/>
              </w:rPr>
              <w:fldChar w:fldCharType="end"/>
            </w:r>
            <w:r w:rsidRPr="00105574">
              <w:rPr>
                <w:rStyle w:val="PWTTableTitle"/>
                <w:b/>
                <w:noProof/>
                <w:sz w:val="16"/>
              </w:rPr>
              <w:t xml:space="preserve"> </w:t>
            </w:r>
            <w:r w:rsidRPr="00105574">
              <w:rPr>
                <w:rStyle w:val="Wers"/>
                <w:b/>
                <w:vanish w:val="0"/>
                <w:sz w:val="16"/>
                <w:rPrChange w:id="558" w:author="Sai Raj Deep Thikkisetty" w:date="2024-07-01T14:47:00Z">
                  <w:rPr>
                    <w:rStyle w:val="Wers"/>
                    <w:b/>
                    <w:sz w:val="16"/>
                  </w:rPr>
                </w:rPrChange>
              </w:rPr>
              <w:t>PNEAM</w:t>
            </w:r>
          </w:p>
        </w:tc>
        <w:tc>
          <w:tcPr>
            <w:tcW w:w="864" w:type="dxa"/>
            <w:shd w:val="clear" w:color="auto" w:fill="auto"/>
            <w:vAlign w:val="center"/>
          </w:tcPr>
          <w:p w14:paraId="109DC955" w14:textId="77777777" w:rsidR="00307CAD" w:rsidRPr="00105574" w:rsidRDefault="00307CAD" w:rsidP="005C57C9">
            <w:pPr>
              <w:spacing w:line="180" w:lineRule="exact"/>
              <w:jc w:val="center"/>
              <w:rPr>
                <w:b/>
                <w:noProof/>
                <w:sz w:val="16"/>
              </w:rPr>
            </w:pPr>
            <w:r w:rsidRPr="00105574">
              <w:rPr>
                <w:b/>
                <w:noProof/>
                <w:sz w:val="16"/>
              </w:rPr>
              <w:t>RR</w:t>
            </w:r>
          </w:p>
        </w:tc>
        <w:tc>
          <w:tcPr>
            <w:tcW w:w="2520" w:type="dxa"/>
            <w:shd w:val="clear" w:color="auto" w:fill="auto"/>
            <w:vAlign w:val="center"/>
          </w:tcPr>
          <w:p w14:paraId="10418924"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B3E970F" w14:textId="77777777" w:rsidTr="005C57C9">
        <w:trPr>
          <w:cantSplit/>
          <w:jc w:val="center"/>
        </w:trPr>
        <w:tc>
          <w:tcPr>
            <w:tcW w:w="7200" w:type="dxa"/>
            <w:shd w:val="clear" w:color="auto" w:fill="auto"/>
            <w:vAlign w:val="center"/>
          </w:tcPr>
          <w:p w14:paraId="7B601374" w14:textId="77777777" w:rsidR="00307CAD" w:rsidRPr="00105574" w:rsidRDefault="00307CAD" w:rsidP="005C57C9">
            <w:pPr>
              <w:pStyle w:val="RSRowData8p9l"/>
              <w:spacing w:after="0"/>
              <w:rPr>
                <w:noProof/>
              </w:rPr>
            </w:pPr>
            <w:r w:rsidRPr="00105574">
              <w:rPr>
                <w:noProof/>
              </w:rPr>
              <w:t xml:space="preserve">Front License Plate Bracket </w:t>
            </w:r>
            <w:r w:rsidRPr="00105574">
              <w:rPr>
                <w:rStyle w:val="SysDesc"/>
                <w:vanish w:val="0"/>
                <w:rPrChange w:id="559" w:author="Sai Raj Deep Thikkisetty" w:date="2024-07-01T14:47:00Z">
                  <w:rPr>
                    <w:rStyle w:val="SysDesc"/>
                  </w:rPr>
                </w:rPrChange>
              </w:rPr>
              <w:t>FRONT LICENSE PLATE BRACKET</w:t>
            </w:r>
            <w:r w:rsidRPr="00105574">
              <w:rPr>
                <w:rStyle w:val="Wers"/>
                <w:vanish w:val="0"/>
                <w:rPrChange w:id="560" w:author="Sai Raj Deep Thikkisetty" w:date="2024-07-01T14:47:00Z">
                  <w:rPr>
                    <w:rStyle w:val="Wers"/>
                  </w:rPr>
                </w:rPrChange>
              </w:rPr>
              <w:t>CLVAB</w:t>
            </w:r>
          </w:p>
          <w:p w14:paraId="2FD753E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See “Emissions” section for additional information</w:t>
            </w:r>
          </w:p>
        </w:tc>
        <w:tc>
          <w:tcPr>
            <w:tcW w:w="864" w:type="dxa"/>
            <w:shd w:val="clear" w:color="auto" w:fill="auto"/>
            <w:vAlign w:val="center"/>
          </w:tcPr>
          <w:p w14:paraId="72BAD467" w14:textId="77777777" w:rsidR="00307CAD" w:rsidRPr="00105574" w:rsidRDefault="00307CAD" w:rsidP="005C57C9">
            <w:pPr>
              <w:spacing w:line="180" w:lineRule="exact"/>
              <w:jc w:val="center"/>
              <w:rPr>
                <w:rFonts w:cs="Arial"/>
                <w:b/>
                <w:bCs/>
                <w:noProof/>
                <w:sz w:val="16"/>
              </w:rPr>
            </w:pPr>
            <w:r w:rsidRPr="00105574">
              <w:rPr>
                <w:rFonts w:cs="Arial"/>
                <w:b/>
                <w:bCs/>
                <w:noProof/>
                <w:sz w:val="16"/>
              </w:rPr>
              <w:t>153</w:t>
            </w:r>
          </w:p>
        </w:tc>
        <w:tc>
          <w:tcPr>
            <w:tcW w:w="2520" w:type="dxa"/>
            <w:shd w:val="clear" w:color="auto" w:fill="auto"/>
            <w:vAlign w:val="center"/>
          </w:tcPr>
          <w:p w14:paraId="04736D8E" w14:textId="77777777" w:rsidR="00307CAD" w:rsidRPr="00105574" w:rsidRDefault="00307CAD" w:rsidP="005C57C9">
            <w:pPr>
              <w:spacing w:line="180" w:lineRule="exact"/>
              <w:jc w:val="center"/>
              <w:rPr>
                <w:rFonts w:cs="Arial"/>
                <w:bCs/>
                <w:noProof/>
                <w:sz w:val="16"/>
              </w:rPr>
            </w:pPr>
            <w:r w:rsidRPr="00105574">
              <w:rPr>
                <w:noProof/>
                <w:sz w:val="16"/>
              </w:rPr>
              <w:t>O</w:t>
            </w:r>
          </w:p>
        </w:tc>
      </w:tr>
      <w:tr w:rsidR="00307CAD" w:rsidRPr="00105574" w14:paraId="5F1F4685" w14:textId="77777777" w:rsidTr="005C57C9">
        <w:trPr>
          <w:cantSplit/>
          <w:jc w:val="center"/>
        </w:trPr>
        <w:tc>
          <w:tcPr>
            <w:tcW w:w="7200" w:type="dxa"/>
            <w:shd w:val="clear" w:color="auto" w:fill="auto"/>
            <w:vAlign w:val="center"/>
          </w:tcPr>
          <w:p w14:paraId="0B35F651" w14:textId="77777777" w:rsidR="00307CAD" w:rsidRPr="00105574" w:rsidRDefault="00307CAD" w:rsidP="005C57C9">
            <w:pPr>
              <w:pStyle w:val="RSRowData8p9l"/>
              <w:rPr>
                <w:noProof/>
              </w:rPr>
            </w:pPr>
            <w:r w:rsidRPr="00105574">
              <w:rPr>
                <w:noProof/>
              </w:rPr>
              <w:t xml:space="preserve">Engine Block Heater </w:t>
            </w:r>
            <w:r w:rsidRPr="00105574">
              <w:rPr>
                <w:rStyle w:val="SysDesc"/>
                <w:vanish w:val="0"/>
                <w:rPrChange w:id="561" w:author="Sai Raj Deep Thikkisetty" w:date="2024-07-01T14:47:00Z">
                  <w:rPr>
                    <w:rStyle w:val="SysDesc"/>
                  </w:rPr>
                </w:rPrChange>
              </w:rPr>
              <w:t>ENGINE BLOCK HEATER</w:t>
            </w:r>
            <w:r w:rsidRPr="00105574">
              <w:rPr>
                <w:rStyle w:val="Wers"/>
                <w:vanish w:val="0"/>
                <w:szCs w:val="16"/>
                <w:rPrChange w:id="562" w:author="Sai Raj Deep Thikkisetty" w:date="2024-07-01T14:47:00Z">
                  <w:rPr>
                    <w:rStyle w:val="Wers"/>
                    <w:szCs w:val="16"/>
                  </w:rPr>
                </w:rPrChange>
              </w:rPr>
              <w:t>DEBAF/DAQAB</w:t>
            </w:r>
          </w:p>
        </w:tc>
        <w:tc>
          <w:tcPr>
            <w:tcW w:w="864" w:type="dxa"/>
            <w:shd w:val="clear" w:color="auto" w:fill="auto"/>
            <w:vAlign w:val="center"/>
          </w:tcPr>
          <w:p w14:paraId="30372910" w14:textId="77777777" w:rsidR="00307CAD" w:rsidRPr="00105574" w:rsidRDefault="00307CAD" w:rsidP="005C57C9">
            <w:pPr>
              <w:spacing w:line="180" w:lineRule="exact"/>
              <w:jc w:val="center"/>
              <w:rPr>
                <w:rFonts w:cs="Arial"/>
                <w:b/>
                <w:bCs/>
                <w:noProof/>
                <w:sz w:val="16"/>
              </w:rPr>
            </w:pPr>
            <w:r w:rsidRPr="00105574">
              <w:rPr>
                <w:b/>
                <w:noProof/>
                <w:sz w:val="16"/>
              </w:rPr>
              <w:t>41H</w:t>
            </w:r>
          </w:p>
        </w:tc>
        <w:tc>
          <w:tcPr>
            <w:tcW w:w="2520" w:type="dxa"/>
            <w:shd w:val="clear" w:color="auto" w:fill="auto"/>
            <w:vAlign w:val="center"/>
          </w:tcPr>
          <w:p w14:paraId="4F2F2806" w14:textId="77777777" w:rsidR="00307CAD" w:rsidRPr="00105574" w:rsidRDefault="00307CAD" w:rsidP="005C57C9">
            <w:pPr>
              <w:spacing w:line="180" w:lineRule="exact"/>
              <w:jc w:val="center"/>
              <w:rPr>
                <w:rFonts w:cs="Arial"/>
                <w:bCs/>
                <w:noProof/>
                <w:sz w:val="16"/>
              </w:rPr>
            </w:pPr>
            <w:r w:rsidRPr="00105574">
              <w:rPr>
                <w:noProof/>
                <w:sz w:val="16"/>
              </w:rPr>
              <w:t>O</w:t>
            </w:r>
          </w:p>
        </w:tc>
      </w:tr>
      <w:tr w:rsidR="00307CAD" w:rsidRPr="00105574" w14:paraId="54CA83FC" w14:textId="77777777" w:rsidTr="005C57C9">
        <w:trPr>
          <w:cantSplit/>
          <w:jc w:val="center"/>
        </w:trPr>
        <w:tc>
          <w:tcPr>
            <w:tcW w:w="10584" w:type="dxa"/>
            <w:gridSpan w:val="3"/>
            <w:shd w:val="clear" w:color="auto" w:fill="CCCCCC"/>
          </w:tcPr>
          <w:p w14:paraId="4DE13C13" w14:textId="77777777" w:rsidR="00307CAD" w:rsidRPr="00105574" w:rsidRDefault="00307CAD" w:rsidP="005C57C9">
            <w:pPr>
              <w:pStyle w:val="RSHeadData8p9l"/>
              <w:rPr>
                <w:rFonts w:cs="Arial"/>
                <w:bCs/>
                <w:noProof/>
              </w:rPr>
            </w:pPr>
            <w:r w:rsidRPr="00105574">
              <w:rPr>
                <w:noProof/>
              </w:rPr>
              <w:t>Ford Accessories (Custom Accessories, Pre-Installed)</w:t>
            </w:r>
          </w:p>
        </w:tc>
      </w:tr>
      <w:tr w:rsidR="00307CAD" w:rsidRPr="00105574" w14:paraId="2961FD84" w14:textId="77777777" w:rsidTr="005C57C9">
        <w:trPr>
          <w:cantSplit/>
          <w:jc w:val="center"/>
        </w:trPr>
        <w:tc>
          <w:tcPr>
            <w:tcW w:w="7200" w:type="dxa"/>
            <w:shd w:val="clear" w:color="auto" w:fill="auto"/>
            <w:vAlign w:val="center"/>
          </w:tcPr>
          <w:p w14:paraId="783647A4" w14:textId="77777777" w:rsidR="00307CAD" w:rsidRPr="00105574" w:rsidRDefault="00307CAD" w:rsidP="005C57C9">
            <w:pPr>
              <w:pStyle w:val="RSRowData8p9l"/>
              <w:rPr>
                <w:noProof/>
              </w:rPr>
            </w:pPr>
            <w:r w:rsidRPr="00105574">
              <w:rPr>
                <w:noProof/>
              </w:rPr>
              <w:t xml:space="preserve">Floor Liners, Front and Rear (without Carpet Mats) </w:t>
            </w:r>
            <w:r w:rsidRPr="00105574">
              <w:rPr>
                <w:rStyle w:val="SysDesc"/>
                <w:vanish w:val="0"/>
                <w:rPrChange w:id="563" w:author="Sai Raj Deep Thikkisetty" w:date="2024-07-01T14:47:00Z">
                  <w:rPr>
                    <w:rStyle w:val="SysDesc"/>
                  </w:rPr>
                </w:rPrChange>
              </w:rPr>
              <w:t>FLOOR LINERS FRT AND RR</w:t>
            </w:r>
            <w:r w:rsidRPr="00105574">
              <w:rPr>
                <w:rStyle w:val="Wers"/>
                <w:vanish w:val="0"/>
                <w:rPrChange w:id="564" w:author="Sai Raj Deep Thikkisetty" w:date="2024-07-01T14:47:00Z">
                  <w:rPr>
                    <w:rStyle w:val="Wers"/>
                  </w:rPr>
                </w:rPrChange>
              </w:rPr>
              <w:t>BAYAC</w:t>
            </w:r>
          </w:p>
        </w:tc>
        <w:tc>
          <w:tcPr>
            <w:tcW w:w="864" w:type="dxa"/>
            <w:shd w:val="clear" w:color="auto" w:fill="auto"/>
            <w:vAlign w:val="center"/>
          </w:tcPr>
          <w:p w14:paraId="55674A66" w14:textId="77777777" w:rsidR="00307CAD" w:rsidRPr="00105574" w:rsidRDefault="00307CAD" w:rsidP="005C57C9">
            <w:pPr>
              <w:spacing w:line="180" w:lineRule="exact"/>
              <w:jc w:val="center"/>
              <w:rPr>
                <w:rFonts w:cs="Arial"/>
                <w:b/>
                <w:bCs/>
                <w:noProof/>
                <w:sz w:val="16"/>
              </w:rPr>
            </w:pPr>
            <w:r w:rsidRPr="00105574">
              <w:rPr>
                <w:rFonts w:cs="Arial"/>
                <w:b/>
                <w:bCs/>
                <w:noProof/>
                <w:sz w:val="16"/>
              </w:rPr>
              <w:t>50C</w:t>
            </w:r>
          </w:p>
        </w:tc>
        <w:tc>
          <w:tcPr>
            <w:tcW w:w="2520" w:type="dxa"/>
            <w:shd w:val="clear" w:color="auto" w:fill="auto"/>
            <w:vAlign w:val="center"/>
          </w:tcPr>
          <w:p w14:paraId="769E1394"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26C88314" w14:textId="77777777" w:rsidTr="005C57C9">
        <w:trPr>
          <w:cantSplit/>
          <w:jc w:val="center"/>
        </w:trPr>
        <w:tc>
          <w:tcPr>
            <w:tcW w:w="7200" w:type="dxa"/>
            <w:shd w:val="clear" w:color="auto" w:fill="auto"/>
            <w:vAlign w:val="center"/>
          </w:tcPr>
          <w:p w14:paraId="2F478865" w14:textId="77777777" w:rsidR="00307CAD" w:rsidRPr="00105574" w:rsidRDefault="00307CAD" w:rsidP="005C57C9">
            <w:pPr>
              <w:pStyle w:val="RSRowData8p9l"/>
              <w:rPr>
                <w:noProof/>
              </w:rPr>
            </w:pPr>
            <w:r w:rsidRPr="00105574">
              <w:rPr>
                <w:noProof/>
              </w:rPr>
              <w:t xml:space="preserve">Cargo Mat </w:t>
            </w:r>
            <w:r w:rsidRPr="00105574">
              <w:rPr>
                <w:rStyle w:val="SysDesc"/>
                <w:vanish w:val="0"/>
                <w:rPrChange w:id="565" w:author="Sai Raj Deep Thikkisetty" w:date="2024-07-01T14:47:00Z">
                  <w:rPr>
                    <w:rStyle w:val="SysDesc"/>
                  </w:rPr>
                </w:rPrChange>
              </w:rPr>
              <w:t>CARGO MAT</w:t>
            </w:r>
            <w:r w:rsidRPr="00105574">
              <w:rPr>
                <w:rStyle w:val="Wers"/>
                <w:vanish w:val="0"/>
                <w:rPrChange w:id="566" w:author="Sai Raj Deep Thikkisetty" w:date="2024-07-01T14:47:00Z">
                  <w:rPr>
                    <w:rStyle w:val="Wers"/>
                  </w:rPr>
                </w:rPrChange>
              </w:rPr>
              <w:t>A6ZAB</w:t>
            </w:r>
          </w:p>
        </w:tc>
        <w:tc>
          <w:tcPr>
            <w:tcW w:w="864" w:type="dxa"/>
            <w:shd w:val="clear" w:color="auto" w:fill="auto"/>
            <w:vAlign w:val="center"/>
          </w:tcPr>
          <w:p w14:paraId="6648638E" w14:textId="77777777" w:rsidR="00307CAD" w:rsidRPr="00105574" w:rsidRDefault="00307CAD" w:rsidP="005C57C9">
            <w:pPr>
              <w:spacing w:line="180" w:lineRule="exact"/>
              <w:jc w:val="center"/>
              <w:rPr>
                <w:b/>
                <w:noProof/>
                <w:sz w:val="16"/>
              </w:rPr>
            </w:pPr>
            <w:r w:rsidRPr="00105574">
              <w:rPr>
                <w:b/>
                <w:noProof/>
                <w:sz w:val="16"/>
              </w:rPr>
              <w:t>51B</w:t>
            </w:r>
          </w:p>
        </w:tc>
        <w:tc>
          <w:tcPr>
            <w:tcW w:w="2520" w:type="dxa"/>
            <w:shd w:val="clear" w:color="auto" w:fill="auto"/>
            <w:vAlign w:val="center"/>
          </w:tcPr>
          <w:p w14:paraId="022028C3"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33E5403E" w14:textId="77777777" w:rsidTr="005C57C9">
        <w:trPr>
          <w:cantSplit/>
          <w:jc w:val="center"/>
        </w:trPr>
        <w:tc>
          <w:tcPr>
            <w:tcW w:w="7200" w:type="dxa"/>
            <w:shd w:val="clear" w:color="auto" w:fill="auto"/>
            <w:vAlign w:val="center"/>
          </w:tcPr>
          <w:p w14:paraId="75595F9F" w14:textId="77777777" w:rsidR="00307CAD" w:rsidRPr="00105574" w:rsidRDefault="00307CAD" w:rsidP="005C57C9">
            <w:pPr>
              <w:pStyle w:val="RSRowData8p9l"/>
              <w:spacing w:after="0"/>
              <w:rPr>
                <w:noProof/>
              </w:rPr>
            </w:pPr>
            <w:r w:rsidRPr="00105574">
              <w:rPr>
                <w:noProof/>
              </w:rPr>
              <w:t xml:space="preserve">Front and Rear Splash Guards </w:t>
            </w:r>
            <w:r w:rsidRPr="00105574">
              <w:rPr>
                <w:rStyle w:val="SysDesc"/>
                <w:vanish w:val="0"/>
                <w:rPrChange w:id="567" w:author="Sai Raj Deep Thikkisetty" w:date="2024-07-01T14:47:00Z">
                  <w:rPr>
                    <w:rStyle w:val="SysDesc"/>
                  </w:rPr>
                </w:rPrChange>
              </w:rPr>
              <w:t>FRONT AND RR SPLASH GUARDS</w:t>
            </w:r>
            <w:r w:rsidRPr="00105574">
              <w:rPr>
                <w:rStyle w:val="Wers"/>
                <w:vanish w:val="0"/>
                <w:rPrChange w:id="568" w:author="Sai Raj Deep Thikkisetty" w:date="2024-07-01T14:47:00Z">
                  <w:rPr>
                    <w:rStyle w:val="Wers"/>
                  </w:rPr>
                </w:rPrChange>
              </w:rPr>
              <w:t>A3EAB/A1KAB</w:t>
            </w:r>
          </w:p>
          <w:p w14:paraId="00B640F0"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Mudflaps Kit Front, Mudflaps Kit Rear, Mudflaps Kit Front &amp; Rear, or Fender Flare Kit I and II </w:t>
            </w:r>
            <w:r w:rsidRPr="00105574">
              <w:rPr>
                <w:rStyle w:val="Wers"/>
                <w:vanish w:val="0"/>
                <w:sz w:val="14"/>
                <w:rPrChange w:id="569" w:author="Sai Raj Deep Thikkisetty" w:date="2024-07-01T14:47:00Z">
                  <w:rPr>
                    <w:rStyle w:val="Wers"/>
                    <w:sz w:val="14"/>
                  </w:rPr>
                </w:rPrChange>
              </w:rPr>
              <w:t>FIMAC/FIMAD/FIMAE/B5BAB/B5BAE–A3EABisoptionalwithFIMAA+B5BAA</w:t>
            </w:r>
          </w:p>
        </w:tc>
        <w:tc>
          <w:tcPr>
            <w:tcW w:w="864" w:type="dxa"/>
            <w:shd w:val="clear" w:color="auto" w:fill="auto"/>
            <w:vAlign w:val="center"/>
          </w:tcPr>
          <w:p w14:paraId="6AE5F97F" w14:textId="77777777" w:rsidR="00307CAD" w:rsidRPr="00105574" w:rsidRDefault="00307CAD" w:rsidP="005C57C9">
            <w:pPr>
              <w:spacing w:line="180" w:lineRule="exact"/>
              <w:jc w:val="center"/>
              <w:rPr>
                <w:b/>
                <w:noProof/>
                <w:sz w:val="16"/>
              </w:rPr>
            </w:pPr>
            <w:r w:rsidRPr="00105574">
              <w:rPr>
                <w:b/>
                <w:noProof/>
                <w:sz w:val="16"/>
              </w:rPr>
              <w:t>63B</w:t>
            </w:r>
          </w:p>
        </w:tc>
        <w:tc>
          <w:tcPr>
            <w:tcW w:w="2520" w:type="dxa"/>
            <w:shd w:val="clear" w:color="auto" w:fill="auto"/>
            <w:vAlign w:val="center"/>
          </w:tcPr>
          <w:p w14:paraId="13A173D4"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B242B7B" w14:textId="77777777" w:rsidTr="005C57C9">
        <w:trPr>
          <w:cantSplit/>
          <w:jc w:val="center"/>
        </w:trPr>
        <w:tc>
          <w:tcPr>
            <w:tcW w:w="7200" w:type="dxa"/>
            <w:shd w:val="clear" w:color="auto" w:fill="auto"/>
            <w:vAlign w:val="center"/>
          </w:tcPr>
          <w:p w14:paraId="7CDE5526" w14:textId="77777777" w:rsidR="00307CAD" w:rsidRPr="00105574" w:rsidRDefault="00307CAD" w:rsidP="005C57C9">
            <w:pPr>
              <w:pStyle w:val="RSRowData8p9l"/>
              <w:spacing w:after="0"/>
              <w:rPr>
                <w:rFonts w:eastAsia="MS Mincho"/>
                <w:noProof/>
                <w:szCs w:val="16"/>
              </w:rPr>
            </w:pPr>
            <w:r w:rsidRPr="00105574">
              <w:rPr>
                <w:noProof/>
              </w:rPr>
              <w:sym w:font="Wingdings" w:char="F0AB"/>
            </w:r>
            <w:r w:rsidRPr="00105574">
              <w:rPr>
                <w:noProof/>
              </w:rPr>
              <w:t xml:space="preserve">Elevation Graphic Package </w:t>
            </w:r>
            <w:r w:rsidRPr="00105574">
              <w:rPr>
                <w:rStyle w:val="Wers"/>
                <w:rFonts w:eastAsia="MS Mincho"/>
                <w:vanish w:val="0"/>
                <w:szCs w:val="16"/>
                <w:rPrChange w:id="570" w:author="Sai Raj Deep Thikkisetty" w:date="2024-07-01T14:47:00Z">
                  <w:rPr>
                    <w:rStyle w:val="Wers"/>
                    <w:rFonts w:eastAsia="MS Mincho"/>
                    <w:szCs w:val="16"/>
                  </w:rPr>
                </w:rPrChange>
              </w:rPr>
              <w:t>GAMAG</w:t>
            </w:r>
          </w:p>
          <w:p w14:paraId="78758FB5"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Sasquatch™ Badlands™ Package (67B) and Topo Graphic Package (85C) </w:t>
            </w:r>
            <w:r w:rsidRPr="00105574">
              <w:rPr>
                <w:rStyle w:val="Wers"/>
                <w:vanish w:val="0"/>
                <w:sz w:val="14"/>
                <w:rPrChange w:id="571" w:author="Sai Raj Deep Thikkisetty" w:date="2024-07-01T14:47:00Z">
                  <w:rPr>
                    <w:rStyle w:val="Wers"/>
                    <w:sz w:val="14"/>
                  </w:rPr>
                </w:rPrChange>
              </w:rPr>
              <w:t>AACVB/GAMAC</w:t>
            </w:r>
          </w:p>
        </w:tc>
        <w:tc>
          <w:tcPr>
            <w:tcW w:w="864" w:type="dxa"/>
            <w:shd w:val="clear" w:color="auto" w:fill="auto"/>
            <w:vAlign w:val="center"/>
          </w:tcPr>
          <w:p w14:paraId="51170B2A" w14:textId="77777777" w:rsidR="00307CAD" w:rsidRPr="00105574" w:rsidRDefault="00307CAD" w:rsidP="005C57C9">
            <w:pPr>
              <w:spacing w:line="180" w:lineRule="exact"/>
              <w:jc w:val="center"/>
              <w:rPr>
                <w:b/>
                <w:noProof/>
                <w:sz w:val="16"/>
              </w:rPr>
            </w:pPr>
            <w:r w:rsidRPr="00105574">
              <w:rPr>
                <w:b/>
                <w:noProof/>
                <w:sz w:val="16"/>
              </w:rPr>
              <w:t>85G</w:t>
            </w:r>
          </w:p>
        </w:tc>
        <w:tc>
          <w:tcPr>
            <w:tcW w:w="2520" w:type="dxa"/>
            <w:shd w:val="clear" w:color="auto" w:fill="auto"/>
            <w:vAlign w:val="center"/>
          </w:tcPr>
          <w:p w14:paraId="7C142032"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1268564" w14:textId="77777777" w:rsidTr="005C57C9">
        <w:trPr>
          <w:cantSplit/>
          <w:jc w:val="center"/>
        </w:trPr>
        <w:tc>
          <w:tcPr>
            <w:tcW w:w="7200" w:type="dxa"/>
            <w:shd w:val="clear" w:color="auto" w:fill="auto"/>
            <w:vAlign w:val="center"/>
          </w:tcPr>
          <w:p w14:paraId="25A4D757" w14:textId="77777777" w:rsidR="00307CAD" w:rsidRPr="00105574" w:rsidRDefault="00307CAD" w:rsidP="005C57C9">
            <w:pPr>
              <w:pStyle w:val="RSRowData8p9l"/>
              <w:spacing w:after="0"/>
              <w:rPr>
                <w:noProof/>
              </w:rPr>
            </w:pPr>
            <w:r w:rsidRPr="00105574">
              <w:rPr>
                <w:noProof/>
              </w:rPr>
              <w:sym w:font="Wingdings" w:char="F0AB"/>
            </w:r>
            <w:r w:rsidRPr="00105574">
              <w:rPr>
                <w:noProof/>
              </w:rPr>
              <w:t xml:space="preserve">Sasquatch™ Graphic Package </w:t>
            </w:r>
            <w:r w:rsidRPr="00105574">
              <w:rPr>
                <w:rStyle w:val="Wers"/>
                <w:vanish w:val="0"/>
                <w:rPrChange w:id="572" w:author="Sai Raj Deep Thikkisetty" w:date="2024-07-01T14:47:00Z">
                  <w:rPr>
                    <w:rStyle w:val="Wers"/>
                  </w:rPr>
                </w:rPrChange>
              </w:rPr>
              <w:t>GAMAF</w:t>
            </w:r>
          </w:p>
          <w:p w14:paraId="3FE5ED49"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Requires Sasquatch™ Badlands™ Package (67B) </w:t>
            </w:r>
            <w:r w:rsidRPr="00105574">
              <w:rPr>
                <w:rStyle w:val="Wers"/>
                <w:vanish w:val="0"/>
                <w:sz w:val="14"/>
                <w:rPrChange w:id="573" w:author="Sai Raj Deep Thikkisetty" w:date="2024-07-01T14:47:00Z">
                  <w:rPr>
                    <w:rStyle w:val="Wers"/>
                    <w:sz w:val="14"/>
                  </w:rPr>
                </w:rPrChange>
              </w:rPr>
              <w:t>AACVB</w:t>
            </w:r>
          </w:p>
        </w:tc>
        <w:tc>
          <w:tcPr>
            <w:tcW w:w="864" w:type="dxa"/>
            <w:shd w:val="clear" w:color="auto" w:fill="auto"/>
            <w:vAlign w:val="center"/>
          </w:tcPr>
          <w:p w14:paraId="72CCEAB3" w14:textId="77777777" w:rsidR="00307CAD" w:rsidRPr="00105574" w:rsidRDefault="00307CAD" w:rsidP="005C57C9">
            <w:pPr>
              <w:spacing w:line="180" w:lineRule="exact"/>
              <w:jc w:val="center"/>
              <w:rPr>
                <w:b/>
                <w:noProof/>
                <w:sz w:val="16"/>
              </w:rPr>
            </w:pPr>
            <w:r w:rsidRPr="00105574">
              <w:rPr>
                <w:b/>
                <w:noProof/>
                <w:sz w:val="16"/>
              </w:rPr>
              <w:t>85F</w:t>
            </w:r>
          </w:p>
        </w:tc>
        <w:tc>
          <w:tcPr>
            <w:tcW w:w="2520" w:type="dxa"/>
            <w:shd w:val="clear" w:color="auto" w:fill="auto"/>
            <w:vAlign w:val="center"/>
          </w:tcPr>
          <w:p w14:paraId="3A54C56C"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4E86A6B" w14:textId="77777777" w:rsidTr="005C57C9">
        <w:trPr>
          <w:cantSplit/>
          <w:jc w:val="center"/>
        </w:trPr>
        <w:tc>
          <w:tcPr>
            <w:tcW w:w="7200" w:type="dxa"/>
            <w:shd w:val="clear" w:color="auto" w:fill="auto"/>
            <w:vAlign w:val="center"/>
          </w:tcPr>
          <w:p w14:paraId="1DD84045" w14:textId="77777777" w:rsidR="00307CAD" w:rsidRPr="00105574" w:rsidRDefault="00307CAD" w:rsidP="005C57C9">
            <w:pPr>
              <w:pStyle w:val="RSRowData8p9l"/>
              <w:spacing w:after="0"/>
              <w:rPr>
                <w:noProof/>
              </w:rPr>
            </w:pPr>
            <w:r w:rsidRPr="00105574">
              <w:rPr>
                <w:noProof/>
              </w:rPr>
              <w:t xml:space="preserve">Topo Graphic Package </w:t>
            </w:r>
            <w:r w:rsidRPr="00105574">
              <w:rPr>
                <w:rStyle w:val="Wers"/>
                <w:vanish w:val="0"/>
                <w:rPrChange w:id="574" w:author="Sai Raj Deep Thikkisetty" w:date="2024-07-01T14:47:00Z">
                  <w:rPr>
                    <w:rStyle w:val="Wers"/>
                  </w:rPr>
                </w:rPrChange>
              </w:rPr>
              <w:t>GAMAC</w:t>
            </w:r>
          </w:p>
          <w:p w14:paraId="0C2662F9" w14:textId="77777777" w:rsidR="00307CAD" w:rsidRPr="00105574" w:rsidRDefault="00307CAD" w:rsidP="005C57C9">
            <w:pPr>
              <w:pStyle w:val="RSRowData8p9l"/>
              <w:spacing w:before="0"/>
              <w:rPr>
                <w:noProof/>
              </w:rPr>
            </w:pPr>
            <w:r w:rsidRPr="00105574">
              <w:rPr>
                <w:noProof/>
              </w:rPr>
              <w:t xml:space="preserve">Note: Not available with Sasquatch™ Badlands™ Package (67B) and Elevation Graphic Package (85G) </w:t>
            </w:r>
            <w:r w:rsidRPr="00105574">
              <w:rPr>
                <w:rStyle w:val="Wers"/>
                <w:vanish w:val="0"/>
                <w:rPrChange w:id="575" w:author="Sai Raj Deep Thikkisetty" w:date="2024-07-01T14:47:00Z">
                  <w:rPr>
                    <w:rStyle w:val="Wers"/>
                  </w:rPr>
                </w:rPrChange>
              </w:rPr>
              <w:t>AACVB/GAMAG</w:t>
            </w:r>
          </w:p>
        </w:tc>
        <w:tc>
          <w:tcPr>
            <w:tcW w:w="864" w:type="dxa"/>
            <w:shd w:val="clear" w:color="auto" w:fill="auto"/>
            <w:vAlign w:val="center"/>
          </w:tcPr>
          <w:p w14:paraId="37AF9E02" w14:textId="77777777" w:rsidR="00307CAD" w:rsidRPr="00105574" w:rsidRDefault="00307CAD" w:rsidP="005C57C9">
            <w:pPr>
              <w:spacing w:line="180" w:lineRule="exact"/>
              <w:jc w:val="center"/>
              <w:rPr>
                <w:b/>
                <w:noProof/>
                <w:sz w:val="16"/>
              </w:rPr>
            </w:pPr>
            <w:r w:rsidRPr="00105574">
              <w:rPr>
                <w:b/>
                <w:noProof/>
                <w:sz w:val="16"/>
              </w:rPr>
              <w:t>85C</w:t>
            </w:r>
          </w:p>
        </w:tc>
        <w:tc>
          <w:tcPr>
            <w:tcW w:w="2520" w:type="dxa"/>
            <w:shd w:val="clear" w:color="auto" w:fill="auto"/>
            <w:vAlign w:val="center"/>
          </w:tcPr>
          <w:p w14:paraId="674D8B5D" w14:textId="77777777" w:rsidR="00307CAD" w:rsidRPr="00105574" w:rsidRDefault="00307CAD" w:rsidP="005C57C9">
            <w:pPr>
              <w:spacing w:line="180" w:lineRule="exact"/>
              <w:jc w:val="center"/>
              <w:rPr>
                <w:noProof/>
                <w:sz w:val="16"/>
              </w:rPr>
            </w:pPr>
            <w:r w:rsidRPr="00105574">
              <w:rPr>
                <w:rFonts w:cs="Arial"/>
                <w:noProof/>
                <w:sz w:val="16"/>
              </w:rPr>
              <w:t>O</w:t>
            </w:r>
          </w:p>
        </w:tc>
      </w:tr>
      <w:tr w:rsidR="00307CAD" w:rsidRPr="00105574" w14:paraId="2A17083C" w14:textId="77777777" w:rsidTr="005C57C9">
        <w:trPr>
          <w:cantSplit/>
          <w:jc w:val="center"/>
        </w:trPr>
        <w:tc>
          <w:tcPr>
            <w:tcW w:w="7200" w:type="dxa"/>
            <w:shd w:val="solid" w:color="auto" w:fill="auto"/>
            <w:vAlign w:val="center"/>
          </w:tcPr>
          <w:p w14:paraId="0347597A" w14:textId="77777777" w:rsidR="00307CAD" w:rsidRPr="00105574" w:rsidRDefault="00307CAD" w:rsidP="005C57C9">
            <w:pPr>
              <w:pStyle w:val="RSHeadData8p9l"/>
              <w:keepLines/>
              <w:rPr>
                <w:noProof/>
              </w:rPr>
            </w:pPr>
            <w:r w:rsidRPr="00105574">
              <w:rPr>
                <w:noProof/>
              </w:rPr>
              <w:lastRenderedPageBreak/>
              <w:t xml:space="preserve">Equipment Group </w:t>
            </w:r>
            <w:r w:rsidRPr="00105574">
              <w:rPr>
                <w:rStyle w:val="Wers"/>
                <w:b w:val="0"/>
                <w:vanish w:val="0"/>
                <w:rPrChange w:id="576" w:author="Sai Raj Deep Thikkisetty" w:date="2024-07-01T14:47:00Z">
                  <w:rPr>
                    <w:rStyle w:val="Wers"/>
                    <w:b w:val="0"/>
                  </w:rPr>
                </w:rPrChange>
              </w:rPr>
              <w:t>YZCBA</w:t>
            </w:r>
          </w:p>
        </w:tc>
        <w:tc>
          <w:tcPr>
            <w:tcW w:w="864" w:type="dxa"/>
            <w:shd w:val="solid" w:color="auto" w:fill="auto"/>
            <w:vAlign w:val="center"/>
          </w:tcPr>
          <w:p w14:paraId="63403F30" w14:textId="77777777" w:rsidR="00307CAD" w:rsidRPr="00105574" w:rsidRDefault="00307CAD" w:rsidP="005C57C9">
            <w:pPr>
              <w:keepNext/>
              <w:keepLines/>
              <w:spacing w:line="180" w:lineRule="exact"/>
              <w:jc w:val="center"/>
              <w:rPr>
                <w:b/>
                <w:noProof/>
                <w:sz w:val="16"/>
              </w:rPr>
            </w:pPr>
          </w:p>
        </w:tc>
        <w:tc>
          <w:tcPr>
            <w:tcW w:w="2520" w:type="dxa"/>
            <w:shd w:val="solid" w:color="auto" w:fill="auto"/>
            <w:vAlign w:val="center"/>
          </w:tcPr>
          <w:p w14:paraId="32C4F22D" w14:textId="77777777" w:rsidR="00307CAD" w:rsidRPr="00105574" w:rsidRDefault="00307CAD" w:rsidP="005C57C9">
            <w:pPr>
              <w:keepNext/>
              <w:keepLines/>
              <w:spacing w:line="180" w:lineRule="exact"/>
              <w:jc w:val="center"/>
              <w:rPr>
                <w:rFonts w:cs="Arial"/>
                <w:b/>
                <w:noProof/>
                <w:sz w:val="16"/>
              </w:rPr>
            </w:pPr>
          </w:p>
          <w:p w14:paraId="488B7BBE" w14:textId="77777777" w:rsidR="00307CAD" w:rsidRPr="00105574" w:rsidRDefault="00307CAD" w:rsidP="005C57C9">
            <w:pPr>
              <w:keepNext/>
              <w:keepLines/>
              <w:spacing w:line="180" w:lineRule="exact"/>
              <w:jc w:val="center"/>
              <w:rPr>
                <w:rFonts w:cs="Arial"/>
                <w:b/>
                <w:noProof/>
                <w:sz w:val="16"/>
              </w:rPr>
            </w:pPr>
            <w:r w:rsidRPr="00105574">
              <w:rPr>
                <w:rFonts w:cs="Arial"/>
                <w:b/>
                <w:noProof/>
                <w:sz w:val="16"/>
              </w:rPr>
              <w:t>Standard Package (400A)</w:t>
            </w:r>
          </w:p>
        </w:tc>
      </w:tr>
      <w:tr w:rsidR="00307CAD" w:rsidRPr="00105574" w14:paraId="3089551A" w14:textId="77777777" w:rsidTr="005C57C9">
        <w:trPr>
          <w:cantSplit/>
          <w:jc w:val="center"/>
        </w:trPr>
        <w:tc>
          <w:tcPr>
            <w:tcW w:w="10584" w:type="dxa"/>
            <w:gridSpan w:val="3"/>
            <w:shd w:val="clear" w:color="auto" w:fill="CCCCCC"/>
          </w:tcPr>
          <w:p w14:paraId="50A3A1F7" w14:textId="77777777" w:rsidR="00307CAD" w:rsidRPr="00105574" w:rsidRDefault="00307CAD" w:rsidP="005C57C9">
            <w:pPr>
              <w:pStyle w:val="RSHeadData8p9l"/>
              <w:rPr>
                <w:noProof/>
              </w:rPr>
            </w:pPr>
            <w:r w:rsidRPr="00105574">
              <w:rPr>
                <w:noProof/>
              </w:rPr>
              <w:t>Dealer Installed Options (DIO) – Shipped separately from the vehicle for dealer installation</w:t>
            </w:r>
            <w:r w:rsidRPr="00105574">
              <w:rPr>
                <w:noProof/>
              </w:rPr>
              <w:br/>
              <w:t>Note: These features are ordered through WBDO only</w:t>
            </w:r>
          </w:p>
        </w:tc>
      </w:tr>
      <w:tr w:rsidR="00307CAD" w:rsidRPr="00105574" w14:paraId="271AF200" w14:textId="77777777" w:rsidTr="005C57C9">
        <w:trPr>
          <w:cantSplit/>
          <w:jc w:val="center"/>
        </w:trPr>
        <w:tc>
          <w:tcPr>
            <w:tcW w:w="7200" w:type="dxa"/>
            <w:shd w:val="clear" w:color="auto" w:fill="auto"/>
            <w:vAlign w:val="center"/>
          </w:tcPr>
          <w:p w14:paraId="1F928E27" w14:textId="77777777" w:rsidR="00307CAD" w:rsidRPr="00105574" w:rsidRDefault="00307CAD" w:rsidP="005C57C9">
            <w:pPr>
              <w:pStyle w:val="RSRowData8p9l"/>
              <w:spacing w:after="0"/>
              <w:rPr>
                <w:noProof/>
              </w:rPr>
            </w:pPr>
            <w:r w:rsidRPr="00105574">
              <w:rPr>
                <w:noProof/>
              </w:rPr>
              <w:t xml:space="preserve">Assistance Kit, On-Road </w:t>
            </w:r>
            <w:r w:rsidRPr="00105574">
              <w:rPr>
                <w:rStyle w:val="SysDesc"/>
                <w:vanish w:val="0"/>
                <w:rPrChange w:id="577" w:author="Sai Raj Deep Thikkisetty" w:date="2024-07-01T14:47:00Z">
                  <w:rPr>
                    <w:rStyle w:val="SysDesc"/>
                  </w:rPr>
                </w:rPrChange>
              </w:rPr>
              <w:t>ASSISTANCE KIT ON-ROAD</w:t>
            </w:r>
            <w:r w:rsidRPr="00105574">
              <w:rPr>
                <w:rStyle w:val="Wers"/>
                <w:vanish w:val="0"/>
                <w:rPrChange w:id="578" w:author="Sai Raj Deep Thikkisetty" w:date="2024-07-01T14:47:00Z">
                  <w:rPr>
                    <w:rStyle w:val="Wers"/>
                  </w:rPr>
                </w:rPrChange>
              </w:rPr>
              <w:t>AAMBA</w:t>
            </w:r>
          </w:p>
          <w:p w14:paraId="5464417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Assistance Kit, Off-Road or Badlands™ Tech Package (96X)</w:t>
            </w:r>
            <w:r w:rsidRPr="00105574">
              <w:rPr>
                <w:rStyle w:val="PWTTableTitle"/>
                <w:noProof/>
                <w:sz w:val="14"/>
              </w:rPr>
              <w:t xml:space="preserve"> </w:t>
            </w:r>
            <w:r w:rsidRPr="00105574">
              <w:rPr>
                <w:rStyle w:val="Wers"/>
                <w:vanish w:val="0"/>
                <w:sz w:val="14"/>
                <w:rPrChange w:id="579" w:author="Sai Raj Deep Thikkisetty" w:date="2024-07-01T14:47:00Z">
                  <w:rPr>
                    <w:rStyle w:val="Wers"/>
                    <w:sz w:val="14"/>
                  </w:rPr>
                </w:rPrChange>
              </w:rPr>
              <w:t>AALDX/AAMBE</w:t>
            </w:r>
          </w:p>
        </w:tc>
        <w:tc>
          <w:tcPr>
            <w:tcW w:w="864" w:type="dxa"/>
            <w:shd w:val="clear" w:color="auto" w:fill="CCCCCC"/>
            <w:vAlign w:val="center"/>
          </w:tcPr>
          <w:p w14:paraId="253131A7"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6B4A93F4"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3A15C96" w14:textId="77777777" w:rsidTr="005C57C9">
        <w:trPr>
          <w:cantSplit/>
          <w:jc w:val="center"/>
        </w:trPr>
        <w:tc>
          <w:tcPr>
            <w:tcW w:w="7200" w:type="dxa"/>
            <w:shd w:val="clear" w:color="auto" w:fill="auto"/>
            <w:vAlign w:val="center"/>
          </w:tcPr>
          <w:p w14:paraId="4FC2B54D" w14:textId="77777777" w:rsidR="00307CAD" w:rsidRPr="00105574" w:rsidRDefault="00307CAD" w:rsidP="005C57C9">
            <w:pPr>
              <w:pStyle w:val="RSRowData8p9l"/>
              <w:spacing w:after="0"/>
              <w:rPr>
                <w:noProof/>
              </w:rPr>
            </w:pPr>
            <w:r w:rsidRPr="00105574">
              <w:rPr>
                <w:noProof/>
              </w:rPr>
              <w:t xml:space="preserve">Assistance Kit, Off-Road </w:t>
            </w:r>
            <w:r w:rsidRPr="00105574">
              <w:rPr>
                <w:rStyle w:val="SysDesc"/>
                <w:vanish w:val="0"/>
                <w:rPrChange w:id="580" w:author="Sai Raj Deep Thikkisetty" w:date="2024-07-01T14:47:00Z">
                  <w:rPr>
                    <w:rStyle w:val="SysDesc"/>
                  </w:rPr>
                </w:rPrChange>
              </w:rPr>
              <w:t>ASSISTANCE KIT OFF-ROAD</w:t>
            </w:r>
            <w:r w:rsidRPr="00105574">
              <w:rPr>
                <w:rStyle w:val="Wers"/>
                <w:vanish w:val="0"/>
                <w:rPrChange w:id="581" w:author="Sai Raj Deep Thikkisetty" w:date="2024-07-01T14:47:00Z">
                  <w:rPr>
                    <w:rStyle w:val="Wers"/>
                  </w:rPr>
                </w:rPrChange>
              </w:rPr>
              <w:t>AAMBE</w:t>
            </w:r>
          </w:p>
          <w:p w14:paraId="7BB239D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Assistance Kit, On-Road or Badlands™ Tech Package (96X) </w:t>
            </w:r>
            <w:r w:rsidRPr="00105574">
              <w:rPr>
                <w:rStyle w:val="Wers"/>
                <w:vanish w:val="0"/>
                <w:sz w:val="14"/>
                <w:rPrChange w:id="582" w:author="Sai Raj Deep Thikkisetty" w:date="2024-07-01T14:47:00Z">
                  <w:rPr>
                    <w:rStyle w:val="Wers"/>
                    <w:sz w:val="14"/>
                  </w:rPr>
                </w:rPrChange>
              </w:rPr>
              <w:t>AALDX/AAMBA</w:t>
            </w:r>
          </w:p>
        </w:tc>
        <w:tc>
          <w:tcPr>
            <w:tcW w:w="864" w:type="dxa"/>
            <w:shd w:val="clear" w:color="auto" w:fill="CCCCCC"/>
            <w:vAlign w:val="center"/>
          </w:tcPr>
          <w:p w14:paraId="7F62CCE4"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0C5B3F8B"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80E92AA" w14:textId="77777777" w:rsidTr="005C57C9">
        <w:trPr>
          <w:cantSplit/>
          <w:jc w:val="center"/>
        </w:trPr>
        <w:tc>
          <w:tcPr>
            <w:tcW w:w="7200" w:type="dxa"/>
            <w:shd w:val="clear" w:color="auto" w:fill="auto"/>
            <w:vAlign w:val="center"/>
          </w:tcPr>
          <w:p w14:paraId="0069BCF7" w14:textId="77777777" w:rsidR="00307CAD" w:rsidRPr="00105574" w:rsidRDefault="00307CAD" w:rsidP="005C57C9">
            <w:pPr>
              <w:pStyle w:val="RSRowData8p9l"/>
              <w:spacing w:after="0"/>
              <w:rPr>
                <w:noProof/>
              </w:rPr>
            </w:pPr>
            <w:r w:rsidRPr="00105574">
              <w:rPr>
                <w:noProof/>
              </w:rPr>
              <w:t xml:space="preserve">Center Console Vault w/Coded Lock </w:t>
            </w:r>
            <w:r w:rsidRPr="00105574">
              <w:rPr>
                <w:rStyle w:val="SysDesc"/>
                <w:vanish w:val="0"/>
                <w:rPrChange w:id="583" w:author="Sai Raj Deep Thikkisetty" w:date="2024-07-01T14:47:00Z">
                  <w:rPr>
                    <w:rStyle w:val="SysDesc"/>
                  </w:rPr>
                </w:rPrChange>
              </w:rPr>
              <w:t>CENTER CONSOLE VAULT</w:t>
            </w:r>
            <w:r w:rsidRPr="00105574">
              <w:rPr>
                <w:rStyle w:val="Wers"/>
                <w:vanish w:val="0"/>
                <w:rPrChange w:id="584" w:author="Sai Raj Deep Thikkisetty" w:date="2024-07-01T14:47:00Z">
                  <w:rPr>
                    <w:rStyle w:val="Wers"/>
                  </w:rPr>
                </w:rPrChange>
              </w:rPr>
              <w:t>J4JAB</w:t>
            </w:r>
          </w:p>
          <w:p w14:paraId="7382F45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(96X) </w:t>
            </w:r>
            <w:r w:rsidRPr="00105574">
              <w:rPr>
                <w:rStyle w:val="Wers"/>
                <w:vanish w:val="0"/>
                <w:sz w:val="14"/>
                <w:rPrChange w:id="585" w:author="Sai Raj Deep Thikkisetty" w:date="2024-07-01T14:47:00Z">
                  <w:rPr>
                    <w:rStyle w:val="Wers"/>
                    <w:sz w:val="14"/>
                  </w:rPr>
                </w:rPrChange>
              </w:rPr>
              <w:t>AALDX</w:t>
            </w:r>
          </w:p>
        </w:tc>
        <w:tc>
          <w:tcPr>
            <w:tcW w:w="864" w:type="dxa"/>
            <w:shd w:val="clear" w:color="auto" w:fill="CCCCCC"/>
            <w:vAlign w:val="center"/>
          </w:tcPr>
          <w:p w14:paraId="01E5B38A"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64255A85"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196924F0" w14:textId="77777777" w:rsidTr="005C57C9">
        <w:trPr>
          <w:cantSplit/>
          <w:jc w:val="center"/>
        </w:trPr>
        <w:tc>
          <w:tcPr>
            <w:tcW w:w="7200" w:type="dxa"/>
            <w:shd w:val="clear" w:color="auto" w:fill="auto"/>
            <w:vAlign w:val="center"/>
          </w:tcPr>
          <w:p w14:paraId="321D2EEB" w14:textId="77777777" w:rsidR="00307CAD" w:rsidRPr="00105574" w:rsidRDefault="00307CAD" w:rsidP="005C57C9">
            <w:pPr>
              <w:pStyle w:val="RSRowData8p9l"/>
              <w:spacing w:after="0"/>
              <w:rPr>
                <w:noProof/>
              </w:rPr>
            </w:pPr>
            <w:r w:rsidRPr="00105574">
              <w:rPr>
                <w:noProof/>
              </w:rPr>
              <w:t xml:space="preserve">Fender Flare Kit I </w:t>
            </w:r>
            <w:r w:rsidRPr="00105574">
              <w:rPr>
                <w:rStyle w:val="SysDesc"/>
                <w:vanish w:val="0"/>
                <w:rPrChange w:id="586" w:author="Sai Raj Deep Thikkisetty" w:date="2024-07-01T14:47:00Z">
                  <w:rPr>
                    <w:rStyle w:val="SysDesc"/>
                  </w:rPr>
                </w:rPrChange>
              </w:rPr>
              <w:t>FENDER FLARE KIT I</w:t>
            </w:r>
            <w:r w:rsidRPr="00105574">
              <w:rPr>
                <w:rStyle w:val="Wers"/>
                <w:vanish w:val="0"/>
                <w:rPrChange w:id="587" w:author="Sai Raj Deep Thikkisetty" w:date="2024-07-01T14:47:00Z">
                  <w:rPr>
                    <w:rStyle w:val="Wers"/>
                  </w:rPr>
                </w:rPrChange>
              </w:rPr>
              <w:t>B5BAB</w:t>
            </w:r>
          </w:p>
          <w:p w14:paraId="249DB8D3"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pre-assembled, non-paintable</w:t>
            </w:r>
          </w:p>
          <w:p w14:paraId="51C84D1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(96X), Fender Flare Kit II, Front and Rear Splash Guards (63B), Mudflaps Kit Front, Mudflaps Kit Rear, Mudflaps Kit Front &amp; Rear, Power Moonroof (17B) or Sasquatch™ Badlands™ Package (67B) </w:t>
            </w:r>
            <w:r w:rsidRPr="00105574">
              <w:rPr>
                <w:rStyle w:val="Wers"/>
                <w:vanish w:val="0"/>
                <w:sz w:val="14"/>
                <w:rPrChange w:id="588" w:author="Sai Raj Deep Thikkisetty" w:date="2024-07-01T14:47:00Z">
                  <w:rPr>
                    <w:rStyle w:val="Wers"/>
                    <w:sz w:val="14"/>
                  </w:rPr>
                </w:rPrChange>
              </w:rPr>
              <w:t>AALDX/B5BAE/A3EAB/FIMAC/FIMAD/FIMAE/A1GAB/AACVB</w:t>
            </w:r>
          </w:p>
        </w:tc>
        <w:tc>
          <w:tcPr>
            <w:tcW w:w="864" w:type="dxa"/>
            <w:shd w:val="clear" w:color="auto" w:fill="CCCCCC"/>
            <w:vAlign w:val="center"/>
          </w:tcPr>
          <w:p w14:paraId="0C436945"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112A28BA"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244BDC83" w14:textId="77777777" w:rsidTr="005C57C9">
        <w:trPr>
          <w:cantSplit/>
          <w:jc w:val="center"/>
        </w:trPr>
        <w:tc>
          <w:tcPr>
            <w:tcW w:w="7200" w:type="dxa"/>
            <w:shd w:val="clear" w:color="auto" w:fill="auto"/>
            <w:vAlign w:val="center"/>
          </w:tcPr>
          <w:p w14:paraId="71BADBF5" w14:textId="77777777" w:rsidR="00307CAD" w:rsidRPr="00105574" w:rsidRDefault="00307CAD" w:rsidP="005C57C9">
            <w:pPr>
              <w:pStyle w:val="RSRowData8p9l"/>
              <w:spacing w:after="0"/>
              <w:rPr>
                <w:noProof/>
              </w:rPr>
            </w:pPr>
            <w:r w:rsidRPr="00105574">
              <w:rPr>
                <w:noProof/>
              </w:rPr>
              <w:t xml:space="preserve">Fender Flare Kit II </w:t>
            </w:r>
            <w:r w:rsidRPr="00105574">
              <w:rPr>
                <w:rStyle w:val="SysDesc"/>
                <w:vanish w:val="0"/>
                <w:rPrChange w:id="589" w:author="Sai Raj Deep Thikkisetty" w:date="2024-07-01T14:47:00Z">
                  <w:rPr>
                    <w:rStyle w:val="SysDesc"/>
                  </w:rPr>
                </w:rPrChange>
              </w:rPr>
              <w:t>FENDER FLARE KIT II</w:t>
            </w:r>
            <w:r w:rsidRPr="00105574">
              <w:rPr>
                <w:rStyle w:val="Wers"/>
                <w:vanish w:val="0"/>
                <w:rPrChange w:id="590" w:author="Sai Raj Deep Thikkisetty" w:date="2024-07-01T14:47:00Z">
                  <w:rPr>
                    <w:rStyle w:val="Wers"/>
                  </w:rPr>
                </w:rPrChange>
              </w:rPr>
              <w:t>B5BAE</w:t>
            </w:r>
          </w:p>
          <w:p w14:paraId="28953EDD" w14:textId="77777777" w:rsidR="00307CAD" w:rsidRPr="00105574" w:rsidRDefault="00307CAD" w:rsidP="005C57C9">
            <w:pPr>
              <w:spacing w:line="158" w:lineRule="exact"/>
              <w:ind w:left="651" w:hanging="435"/>
              <w:rPr>
                <w:noProof/>
                <w:sz w:val="14"/>
              </w:rPr>
            </w:pPr>
            <w:r w:rsidRPr="00105574">
              <w:rPr>
                <w:b/>
                <w:noProof/>
                <w:sz w:val="14"/>
              </w:rPr>
              <w:t>Note:</w:t>
            </w:r>
            <w:r w:rsidRPr="00105574">
              <w:rPr>
                <w:b/>
                <w:noProof/>
                <w:sz w:val="14"/>
              </w:rPr>
              <w:tab/>
            </w:r>
            <w:r w:rsidRPr="00105574">
              <w:rPr>
                <w:noProof/>
                <w:sz w:val="14"/>
              </w:rPr>
              <w:t>Pocket Style with Rivet, unassembled, paintable</w:t>
            </w:r>
          </w:p>
          <w:p w14:paraId="00997DAE"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(96X), Fender Flare Kit I, Front and Rear Splash Guards (63B), Mudflaps Kit Front, Mudflaps Kit Rear, Mudflaps Kit Front &amp; Rear, Power Moonroof (17B) or Sasquatch™ Badlands™ Package (67B) </w:t>
            </w:r>
            <w:r w:rsidRPr="00105574">
              <w:rPr>
                <w:rStyle w:val="Wers"/>
                <w:vanish w:val="0"/>
                <w:sz w:val="14"/>
                <w:rPrChange w:id="591" w:author="Sai Raj Deep Thikkisetty" w:date="2024-07-01T14:47:00Z">
                  <w:rPr>
                    <w:rStyle w:val="Wers"/>
                    <w:sz w:val="14"/>
                  </w:rPr>
                </w:rPrChange>
              </w:rPr>
              <w:t>AALDX/B5BAB/A3EAB/FIMAC/FIMAD/FIMAE/A1GAB/AACVB</w:t>
            </w:r>
          </w:p>
        </w:tc>
        <w:tc>
          <w:tcPr>
            <w:tcW w:w="864" w:type="dxa"/>
            <w:shd w:val="clear" w:color="auto" w:fill="CCCCCC"/>
            <w:vAlign w:val="center"/>
          </w:tcPr>
          <w:p w14:paraId="1B772413"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44AFB8A8"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DF16637" w14:textId="77777777" w:rsidTr="005C57C9">
        <w:trPr>
          <w:cantSplit/>
          <w:jc w:val="center"/>
        </w:trPr>
        <w:tc>
          <w:tcPr>
            <w:tcW w:w="7200" w:type="dxa"/>
            <w:shd w:val="clear" w:color="auto" w:fill="auto"/>
            <w:vAlign w:val="center"/>
          </w:tcPr>
          <w:p w14:paraId="0D5756B9" w14:textId="77777777" w:rsidR="00307CAD" w:rsidRPr="00105574" w:rsidRDefault="00307CAD" w:rsidP="005C57C9">
            <w:pPr>
              <w:pStyle w:val="RSRowData8p9l"/>
              <w:spacing w:after="0"/>
              <w:rPr>
                <w:noProof/>
              </w:rPr>
            </w:pPr>
            <w:r w:rsidRPr="00105574">
              <w:rPr>
                <w:noProof/>
              </w:rPr>
              <w:t xml:space="preserve">First Aid Kit </w:t>
            </w:r>
            <w:r w:rsidRPr="00105574">
              <w:rPr>
                <w:rStyle w:val="SysDesc"/>
                <w:vanish w:val="0"/>
                <w:rPrChange w:id="592" w:author="Sai Raj Deep Thikkisetty" w:date="2024-07-01T14:47:00Z">
                  <w:rPr>
                    <w:rStyle w:val="SysDesc"/>
                  </w:rPr>
                </w:rPrChange>
              </w:rPr>
              <w:t>FIRST AID KIT</w:t>
            </w:r>
            <w:r w:rsidRPr="00105574">
              <w:rPr>
                <w:rStyle w:val="Wers"/>
                <w:vanish w:val="0"/>
                <w:rPrChange w:id="593" w:author="Sai Raj Deep Thikkisetty" w:date="2024-07-01T14:47:00Z">
                  <w:rPr>
                    <w:rStyle w:val="Wers"/>
                  </w:rPr>
                </w:rPrChange>
              </w:rPr>
              <w:t>AHQAB</w:t>
            </w:r>
          </w:p>
          <w:p w14:paraId="6AA6B578"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(96X) </w:t>
            </w:r>
            <w:r w:rsidRPr="00105574">
              <w:rPr>
                <w:rStyle w:val="Wers"/>
                <w:vanish w:val="0"/>
                <w:sz w:val="14"/>
                <w:rPrChange w:id="594" w:author="Sai Raj Deep Thikkisetty" w:date="2024-07-01T14:47:00Z">
                  <w:rPr>
                    <w:rStyle w:val="Wers"/>
                    <w:sz w:val="14"/>
                  </w:rPr>
                </w:rPrChange>
              </w:rPr>
              <w:t>AALDX</w:t>
            </w:r>
          </w:p>
        </w:tc>
        <w:tc>
          <w:tcPr>
            <w:tcW w:w="864" w:type="dxa"/>
            <w:shd w:val="clear" w:color="auto" w:fill="CCCCCC"/>
            <w:vAlign w:val="center"/>
          </w:tcPr>
          <w:p w14:paraId="188CBAA0"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69E05388"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5CF8075E" w14:textId="77777777" w:rsidTr="005C57C9">
        <w:trPr>
          <w:cantSplit/>
          <w:jc w:val="center"/>
        </w:trPr>
        <w:tc>
          <w:tcPr>
            <w:tcW w:w="7200" w:type="dxa"/>
            <w:shd w:val="clear" w:color="auto" w:fill="auto"/>
            <w:vAlign w:val="center"/>
          </w:tcPr>
          <w:p w14:paraId="10EB35B5" w14:textId="77777777" w:rsidR="00307CAD" w:rsidRPr="00105574" w:rsidRDefault="00307CAD" w:rsidP="005C57C9">
            <w:pPr>
              <w:pStyle w:val="RSRowData8p9l"/>
              <w:spacing w:after="0"/>
              <w:rPr>
                <w:noProof/>
              </w:rPr>
            </w:pPr>
            <w:r w:rsidRPr="00105574">
              <w:rPr>
                <w:noProof/>
              </w:rPr>
              <w:t xml:space="preserve">Interior Bike Rack </w:t>
            </w:r>
            <w:r w:rsidRPr="00105574">
              <w:rPr>
                <w:rStyle w:val="SysDesc"/>
                <w:vanish w:val="0"/>
                <w:rPrChange w:id="595" w:author="Sai Raj Deep Thikkisetty" w:date="2024-07-01T14:47:00Z">
                  <w:rPr>
                    <w:rStyle w:val="SysDesc"/>
                  </w:rPr>
                </w:rPrChange>
              </w:rPr>
              <w:t>INTERIOR BIKE RACK</w:t>
            </w:r>
            <w:r w:rsidRPr="00105574">
              <w:rPr>
                <w:rStyle w:val="Wers"/>
                <w:vanish w:val="0"/>
                <w:rPrChange w:id="596" w:author="Sai Raj Deep Thikkisetty" w:date="2024-07-01T14:47:00Z">
                  <w:rPr>
                    <w:rStyle w:val="Wers"/>
                  </w:rPr>
                </w:rPrChange>
              </w:rPr>
              <w:t>AHVAB</w:t>
            </w:r>
          </w:p>
          <w:p w14:paraId="2A781F8C"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(96X) </w:t>
            </w:r>
            <w:r w:rsidRPr="00105574">
              <w:rPr>
                <w:rStyle w:val="Wers"/>
                <w:vanish w:val="0"/>
                <w:sz w:val="14"/>
                <w:rPrChange w:id="597" w:author="Sai Raj Deep Thikkisetty" w:date="2024-07-01T14:47:00Z">
                  <w:rPr>
                    <w:rStyle w:val="Wers"/>
                    <w:sz w:val="14"/>
                  </w:rPr>
                </w:rPrChange>
              </w:rPr>
              <w:t>AALDX</w:t>
            </w:r>
          </w:p>
        </w:tc>
        <w:tc>
          <w:tcPr>
            <w:tcW w:w="864" w:type="dxa"/>
            <w:shd w:val="clear" w:color="auto" w:fill="CCCCCC"/>
            <w:vAlign w:val="center"/>
          </w:tcPr>
          <w:p w14:paraId="5D5EF993"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1F9973B1"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3AC70AA3" w14:textId="77777777" w:rsidTr="005C57C9">
        <w:trPr>
          <w:cantSplit/>
          <w:jc w:val="center"/>
        </w:trPr>
        <w:tc>
          <w:tcPr>
            <w:tcW w:w="7200" w:type="dxa"/>
            <w:shd w:val="clear" w:color="auto" w:fill="auto"/>
            <w:vAlign w:val="center"/>
          </w:tcPr>
          <w:p w14:paraId="323F9896" w14:textId="77777777" w:rsidR="00307CAD" w:rsidRPr="00105574" w:rsidRDefault="00307CAD" w:rsidP="005C57C9">
            <w:pPr>
              <w:pStyle w:val="RSRowData8p9l"/>
              <w:rPr>
                <w:noProof/>
              </w:rPr>
            </w:pPr>
            <w:r w:rsidRPr="00105574">
              <w:rPr>
                <w:noProof/>
              </w:rPr>
              <w:t xml:space="preserve">Illuminated Door Entry Keypad </w:t>
            </w:r>
            <w:r w:rsidRPr="00105574">
              <w:rPr>
                <w:rStyle w:val="Wers"/>
                <w:vanish w:val="0"/>
                <w:rPrChange w:id="598" w:author="Sai Raj Deep Thikkisetty" w:date="2024-07-01T14:47:00Z">
                  <w:rPr>
                    <w:rStyle w:val="Wers"/>
                  </w:rPr>
                </w:rPrChange>
              </w:rPr>
              <w:t>FI4AB</w:t>
            </w:r>
          </w:p>
        </w:tc>
        <w:tc>
          <w:tcPr>
            <w:tcW w:w="864" w:type="dxa"/>
            <w:shd w:val="clear" w:color="auto" w:fill="CCCCCC"/>
            <w:vAlign w:val="center"/>
          </w:tcPr>
          <w:p w14:paraId="4CCD7A7F"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01E1495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A459215" w14:textId="77777777" w:rsidTr="005C57C9">
        <w:trPr>
          <w:cantSplit/>
          <w:jc w:val="center"/>
        </w:trPr>
        <w:tc>
          <w:tcPr>
            <w:tcW w:w="7200" w:type="dxa"/>
            <w:shd w:val="clear" w:color="auto" w:fill="auto"/>
            <w:vAlign w:val="center"/>
          </w:tcPr>
          <w:p w14:paraId="00EFD102" w14:textId="77777777" w:rsidR="00307CAD" w:rsidRPr="00105574" w:rsidRDefault="00307CAD" w:rsidP="005C57C9">
            <w:pPr>
              <w:pStyle w:val="RSRowData8p9l"/>
              <w:spacing w:after="0"/>
              <w:rPr>
                <w:noProof/>
              </w:rPr>
            </w:pPr>
            <w:r w:rsidRPr="00105574">
              <w:rPr>
                <w:noProof/>
              </w:rPr>
              <w:t xml:space="preserve">Liftgate Privacy Curtain </w:t>
            </w:r>
            <w:r w:rsidRPr="00105574">
              <w:rPr>
                <w:rStyle w:val="SysDesc"/>
                <w:vanish w:val="0"/>
                <w:rPrChange w:id="599" w:author="Sai Raj Deep Thikkisetty" w:date="2024-07-01T14:47:00Z">
                  <w:rPr>
                    <w:rStyle w:val="SysDesc"/>
                  </w:rPr>
                </w:rPrChange>
              </w:rPr>
              <w:t>LIFTGATE PRIVACY CURTAIN</w:t>
            </w:r>
            <w:r w:rsidRPr="00105574">
              <w:rPr>
                <w:rStyle w:val="Wers"/>
                <w:vanish w:val="0"/>
                <w:rPrChange w:id="600" w:author="Sai Raj Deep Thikkisetty" w:date="2024-07-01T14:47:00Z">
                  <w:rPr>
                    <w:rStyle w:val="Wers"/>
                  </w:rPr>
                </w:rPrChange>
              </w:rPr>
              <w:t>CQBAB</w:t>
            </w:r>
          </w:p>
          <w:p w14:paraId="0B31F047"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 xml:space="preserve">Not available with Badlands™ Tech Package Package (96X) </w:t>
            </w:r>
            <w:r w:rsidRPr="00105574">
              <w:rPr>
                <w:rStyle w:val="Wers"/>
                <w:vanish w:val="0"/>
                <w:sz w:val="14"/>
                <w:rPrChange w:id="601" w:author="Sai Raj Deep Thikkisetty" w:date="2024-07-01T14:47:00Z">
                  <w:rPr>
                    <w:rStyle w:val="Wers"/>
                    <w:sz w:val="14"/>
                  </w:rPr>
                </w:rPrChange>
              </w:rPr>
              <w:t>AALDX</w:t>
            </w:r>
          </w:p>
        </w:tc>
        <w:tc>
          <w:tcPr>
            <w:tcW w:w="864" w:type="dxa"/>
            <w:shd w:val="clear" w:color="auto" w:fill="CCCCCC"/>
            <w:vAlign w:val="center"/>
          </w:tcPr>
          <w:p w14:paraId="15DB9044"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233A2FB9"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F7AD78D" w14:textId="77777777" w:rsidTr="005C57C9">
        <w:trPr>
          <w:cantSplit/>
          <w:jc w:val="center"/>
        </w:trPr>
        <w:tc>
          <w:tcPr>
            <w:tcW w:w="7200" w:type="dxa"/>
            <w:shd w:val="clear" w:color="auto" w:fill="auto"/>
            <w:vAlign w:val="center"/>
          </w:tcPr>
          <w:p w14:paraId="2A01DE80" w14:textId="77777777" w:rsidR="00307CAD" w:rsidRPr="00105574" w:rsidRDefault="00307CAD" w:rsidP="005C57C9">
            <w:pPr>
              <w:pStyle w:val="RSRowData8p9l"/>
              <w:spacing w:after="0"/>
              <w:rPr>
                <w:noProof/>
              </w:rPr>
            </w:pPr>
            <w:r w:rsidRPr="00105574">
              <w:rPr>
                <w:noProof/>
              </w:rPr>
              <w:t xml:space="preserve">Mudflaps Kit Front </w:t>
            </w:r>
            <w:r w:rsidRPr="00105574">
              <w:rPr>
                <w:rStyle w:val="SysDesc"/>
                <w:vanish w:val="0"/>
                <w:rPrChange w:id="602" w:author="Sai Raj Deep Thikkisetty" w:date="2024-07-01T14:47:00Z">
                  <w:rPr>
                    <w:rStyle w:val="SysDesc"/>
                  </w:rPr>
                </w:rPrChange>
              </w:rPr>
              <w:t>MUDFLAPS KIT FRONT</w:t>
            </w:r>
            <w:r w:rsidRPr="00105574">
              <w:rPr>
                <w:rStyle w:val="Wers"/>
                <w:vanish w:val="0"/>
                <w:rPrChange w:id="603" w:author="Sai Raj Deep Thikkisetty" w:date="2024-07-01T14:47:00Z">
                  <w:rPr>
                    <w:rStyle w:val="Wers"/>
                  </w:rPr>
                </w:rPrChange>
              </w:rPr>
              <w:t>FIMAC</w:t>
            </w:r>
          </w:p>
          <w:p w14:paraId="24C18C70"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Badlands™ Tech Package (96X), Mudflap Kit Rear, Mud Flaps Kit Front &amp; Rear, Front and Rear Splash Guards (63B), Fender Flare Kit I or Fender Flare Kit II</w:t>
            </w:r>
            <w:r w:rsidRPr="00105574">
              <w:rPr>
                <w:rStyle w:val="Wers"/>
                <w:vanish w:val="0"/>
                <w:sz w:val="14"/>
                <w:rPrChange w:id="604" w:author="Sai Raj Deep Thikkisetty" w:date="2024-07-01T14:47:00Z">
                  <w:rPr>
                    <w:rStyle w:val="Wers"/>
                    <w:sz w:val="14"/>
                  </w:rPr>
                </w:rPrChange>
              </w:rPr>
              <w:t>AALDX/FIMAD/FIMAE/A3EAB/B5BAB/B5BAE</w:t>
            </w:r>
          </w:p>
        </w:tc>
        <w:tc>
          <w:tcPr>
            <w:tcW w:w="864" w:type="dxa"/>
            <w:shd w:val="clear" w:color="auto" w:fill="CCCCCC"/>
            <w:vAlign w:val="center"/>
          </w:tcPr>
          <w:p w14:paraId="30355BCC"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0A0F7EA9"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4320D691" w14:textId="77777777" w:rsidTr="005C57C9">
        <w:trPr>
          <w:cantSplit/>
          <w:jc w:val="center"/>
        </w:trPr>
        <w:tc>
          <w:tcPr>
            <w:tcW w:w="7200" w:type="dxa"/>
            <w:shd w:val="clear" w:color="auto" w:fill="auto"/>
            <w:vAlign w:val="center"/>
          </w:tcPr>
          <w:p w14:paraId="76ABF640" w14:textId="77777777" w:rsidR="00307CAD" w:rsidRPr="00105574" w:rsidRDefault="00307CAD" w:rsidP="005C57C9">
            <w:pPr>
              <w:pStyle w:val="RSRowData8p9l"/>
              <w:spacing w:after="0"/>
              <w:rPr>
                <w:noProof/>
              </w:rPr>
            </w:pPr>
            <w:r w:rsidRPr="00105574">
              <w:rPr>
                <w:noProof/>
              </w:rPr>
              <w:t xml:space="preserve">Mudflaps Kit Rear </w:t>
            </w:r>
            <w:r w:rsidRPr="00105574">
              <w:rPr>
                <w:rStyle w:val="SysDesc"/>
                <w:vanish w:val="0"/>
                <w:rPrChange w:id="605" w:author="Sai Raj Deep Thikkisetty" w:date="2024-07-01T14:47:00Z">
                  <w:rPr>
                    <w:rStyle w:val="SysDesc"/>
                  </w:rPr>
                </w:rPrChange>
              </w:rPr>
              <w:t>MUDFLAPS KIT REAR</w:t>
            </w:r>
            <w:r w:rsidRPr="00105574">
              <w:rPr>
                <w:rStyle w:val="Wers"/>
                <w:vanish w:val="0"/>
                <w:rPrChange w:id="606" w:author="Sai Raj Deep Thikkisetty" w:date="2024-07-01T14:47:00Z">
                  <w:rPr>
                    <w:rStyle w:val="Wers"/>
                  </w:rPr>
                </w:rPrChange>
              </w:rPr>
              <w:t>FIMAD</w:t>
            </w:r>
          </w:p>
          <w:p w14:paraId="3E12FC62"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Badlands™ Tech Package (96X), Mudflap Kit Front, Mud Flaps Kit Front &amp; Rear, Front and Rear Splash Guards (63B), Fender Flare Kit I or Fender Flare Kit II</w:t>
            </w:r>
            <w:r w:rsidRPr="00105574">
              <w:rPr>
                <w:rStyle w:val="Wers"/>
                <w:vanish w:val="0"/>
                <w:sz w:val="14"/>
                <w:rPrChange w:id="607" w:author="Sai Raj Deep Thikkisetty" w:date="2024-07-01T14:47:00Z">
                  <w:rPr>
                    <w:rStyle w:val="Wers"/>
                    <w:sz w:val="14"/>
                  </w:rPr>
                </w:rPrChange>
              </w:rPr>
              <w:t>AALDX/FIMAC/FIMAE/A3EAB/B5BAB/B5BAE</w:t>
            </w:r>
          </w:p>
        </w:tc>
        <w:tc>
          <w:tcPr>
            <w:tcW w:w="864" w:type="dxa"/>
            <w:shd w:val="clear" w:color="auto" w:fill="CCCCCC"/>
            <w:vAlign w:val="center"/>
          </w:tcPr>
          <w:p w14:paraId="796918E2"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4FEC9BC6"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0B7DE124" w14:textId="77777777" w:rsidTr="005C57C9">
        <w:trPr>
          <w:cantSplit/>
          <w:jc w:val="center"/>
        </w:trPr>
        <w:tc>
          <w:tcPr>
            <w:tcW w:w="7200" w:type="dxa"/>
            <w:shd w:val="clear" w:color="auto" w:fill="auto"/>
            <w:vAlign w:val="center"/>
          </w:tcPr>
          <w:p w14:paraId="5DD45822" w14:textId="77777777" w:rsidR="00307CAD" w:rsidRPr="00105574" w:rsidRDefault="00307CAD" w:rsidP="005C57C9">
            <w:pPr>
              <w:pStyle w:val="RSRowData8p9l"/>
              <w:spacing w:after="0"/>
              <w:rPr>
                <w:noProof/>
              </w:rPr>
            </w:pPr>
            <w:r w:rsidRPr="00105574">
              <w:rPr>
                <w:noProof/>
              </w:rPr>
              <w:t xml:space="preserve">Mudflaps Kit Front &amp; Rear </w:t>
            </w:r>
            <w:r w:rsidRPr="00105574">
              <w:rPr>
                <w:rStyle w:val="SysDesc"/>
                <w:vanish w:val="0"/>
                <w:rPrChange w:id="608" w:author="Sai Raj Deep Thikkisetty" w:date="2024-07-01T14:47:00Z">
                  <w:rPr>
                    <w:rStyle w:val="SysDesc"/>
                  </w:rPr>
                </w:rPrChange>
              </w:rPr>
              <w:t>MUDFLAPS KIT FRONT &amp; REAR</w:t>
            </w:r>
            <w:r w:rsidRPr="00105574">
              <w:rPr>
                <w:rStyle w:val="Wers"/>
                <w:vanish w:val="0"/>
                <w:rPrChange w:id="609" w:author="Sai Raj Deep Thikkisetty" w:date="2024-07-01T14:47:00Z">
                  <w:rPr>
                    <w:rStyle w:val="Wers"/>
                  </w:rPr>
                </w:rPrChange>
              </w:rPr>
              <w:t>FIMAE</w:t>
            </w:r>
          </w:p>
          <w:p w14:paraId="3645F9ED"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Not available with Badlands™ Tech Package (96X), Mudflap Kit Front, Mudflaps Kit Rear, Front and Rear Splash Guards (63B), Fender Flare Kit I or Fender Flare Kit II</w:t>
            </w:r>
            <w:r w:rsidRPr="00105574">
              <w:rPr>
                <w:rStyle w:val="Wers"/>
                <w:vanish w:val="0"/>
                <w:sz w:val="14"/>
                <w:rPrChange w:id="610" w:author="Sai Raj Deep Thikkisetty" w:date="2024-07-01T14:47:00Z">
                  <w:rPr>
                    <w:rStyle w:val="Wers"/>
                    <w:sz w:val="14"/>
                  </w:rPr>
                </w:rPrChange>
              </w:rPr>
              <w:t>AALDX/FIMAC/FIMAD/A3EAB/B5BAB/B5BAE</w:t>
            </w:r>
          </w:p>
        </w:tc>
        <w:tc>
          <w:tcPr>
            <w:tcW w:w="864" w:type="dxa"/>
            <w:shd w:val="clear" w:color="auto" w:fill="CCCCCC"/>
            <w:vAlign w:val="center"/>
          </w:tcPr>
          <w:p w14:paraId="3591D051" w14:textId="77777777" w:rsidR="00307CAD" w:rsidRPr="00105574" w:rsidRDefault="00307CAD" w:rsidP="005C57C9">
            <w:pPr>
              <w:spacing w:line="180" w:lineRule="exact"/>
              <w:jc w:val="center"/>
              <w:rPr>
                <w:noProof/>
                <w:sz w:val="16"/>
              </w:rPr>
            </w:pPr>
          </w:p>
        </w:tc>
        <w:tc>
          <w:tcPr>
            <w:tcW w:w="2520" w:type="dxa"/>
            <w:shd w:val="clear" w:color="auto" w:fill="auto"/>
            <w:vAlign w:val="center"/>
          </w:tcPr>
          <w:p w14:paraId="35F17763" w14:textId="77777777" w:rsidR="00307CAD" w:rsidRPr="00105574" w:rsidRDefault="00307CAD" w:rsidP="005C57C9">
            <w:pPr>
              <w:spacing w:line="180" w:lineRule="exact"/>
              <w:jc w:val="center"/>
              <w:rPr>
                <w:noProof/>
                <w:sz w:val="16"/>
              </w:rPr>
            </w:pPr>
            <w:r w:rsidRPr="00105574">
              <w:rPr>
                <w:noProof/>
                <w:sz w:val="16"/>
              </w:rPr>
              <w:t>O</w:t>
            </w:r>
          </w:p>
        </w:tc>
      </w:tr>
      <w:tr w:rsidR="00307CAD" w:rsidRPr="00105574" w14:paraId="654D5C5A" w14:textId="77777777" w:rsidTr="005C57C9">
        <w:trPr>
          <w:cantSplit/>
          <w:jc w:val="center"/>
        </w:trPr>
        <w:tc>
          <w:tcPr>
            <w:tcW w:w="7200" w:type="dxa"/>
            <w:shd w:val="clear" w:color="auto" w:fill="auto"/>
            <w:vAlign w:val="center"/>
          </w:tcPr>
          <w:p w14:paraId="7732E330" w14:textId="77777777" w:rsidR="00307CAD" w:rsidRPr="00105574" w:rsidRDefault="00307CAD" w:rsidP="005C57C9">
            <w:pPr>
              <w:pStyle w:val="RSRowData8p9l"/>
              <w:rPr>
                <w:noProof/>
              </w:rPr>
            </w:pPr>
            <w:r w:rsidRPr="00105574">
              <w:rPr>
                <w:noProof/>
              </w:rPr>
              <w:t xml:space="preserve">Roof-Rail Crossbars II </w:t>
            </w:r>
            <w:r w:rsidRPr="00105574">
              <w:rPr>
                <w:rStyle w:val="SysDesc"/>
                <w:vanish w:val="0"/>
                <w:rPrChange w:id="611" w:author="Sai Raj Deep Thikkisetty" w:date="2024-07-01T14:47:00Z">
                  <w:rPr>
                    <w:rStyle w:val="SysDesc"/>
                  </w:rPr>
                </w:rPrChange>
              </w:rPr>
              <w:t>ROOF RAIL CRSBARS, BADLANDSII</w:t>
            </w:r>
            <w:r w:rsidRPr="00105574">
              <w:rPr>
                <w:rStyle w:val="Wers"/>
                <w:vanish w:val="0"/>
                <w:rPrChange w:id="612" w:author="Sai Raj Deep Thikkisetty" w:date="2024-07-01T14:47:00Z">
                  <w:rPr>
                    <w:rStyle w:val="Wers"/>
                  </w:rPr>
                </w:rPrChange>
              </w:rPr>
              <w:t>FIGAB</w:t>
            </w:r>
          </w:p>
        </w:tc>
        <w:tc>
          <w:tcPr>
            <w:tcW w:w="864" w:type="dxa"/>
            <w:shd w:val="clear" w:color="auto" w:fill="CCCCCC"/>
            <w:vAlign w:val="center"/>
          </w:tcPr>
          <w:p w14:paraId="7642A2B8" w14:textId="77777777" w:rsidR="00307CAD" w:rsidRPr="00105574" w:rsidRDefault="00307CAD" w:rsidP="005C57C9">
            <w:pPr>
              <w:spacing w:line="180" w:lineRule="exact"/>
              <w:jc w:val="center"/>
              <w:rPr>
                <w:rFonts w:cs="Arial"/>
                <w:bCs/>
                <w:noProof/>
                <w:sz w:val="16"/>
              </w:rPr>
            </w:pPr>
          </w:p>
        </w:tc>
        <w:tc>
          <w:tcPr>
            <w:tcW w:w="2520" w:type="dxa"/>
            <w:shd w:val="clear" w:color="auto" w:fill="auto"/>
            <w:vAlign w:val="center"/>
          </w:tcPr>
          <w:p w14:paraId="75695777"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r w:rsidR="00307CAD" w:rsidRPr="00105574" w14:paraId="27C0CC33" w14:textId="77777777" w:rsidTr="005C57C9">
        <w:trPr>
          <w:cantSplit/>
          <w:jc w:val="center"/>
        </w:trPr>
        <w:tc>
          <w:tcPr>
            <w:tcW w:w="10584" w:type="dxa"/>
            <w:gridSpan w:val="3"/>
            <w:shd w:val="clear" w:color="auto" w:fill="CCCCCC"/>
          </w:tcPr>
          <w:p w14:paraId="63DCC6BA" w14:textId="77777777" w:rsidR="00307CAD" w:rsidRPr="00105574" w:rsidRDefault="00307CAD" w:rsidP="005C57C9">
            <w:pPr>
              <w:pStyle w:val="RSHeadData8p9l"/>
              <w:rPr>
                <w:rFonts w:cs="Arial"/>
                <w:noProof/>
              </w:rPr>
            </w:pPr>
            <w:r w:rsidRPr="00105574">
              <w:rPr>
                <w:noProof/>
              </w:rPr>
              <w:t>Fleet Only Options (with valid FIN code)</w:t>
            </w:r>
          </w:p>
        </w:tc>
      </w:tr>
      <w:tr w:rsidR="00307CAD" w:rsidRPr="00105574" w14:paraId="74286045" w14:textId="77777777" w:rsidTr="005C57C9">
        <w:trPr>
          <w:cantSplit/>
          <w:jc w:val="center"/>
        </w:trPr>
        <w:tc>
          <w:tcPr>
            <w:tcW w:w="7200" w:type="dxa"/>
            <w:shd w:val="clear" w:color="auto" w:fill="auto"/>
            <w:vAlign w:val="center"/>
          </w:tcPr>
          <w:p w14:paraId="2A669952" w14:textId="77777777" w:rsidR="00307CAD" w:rsidRPr="00105574" w:rsidRDefault="00307CAD" w:rsidP="005C57C9">
            <w:pPr>
              <w:pStyle w:val="RSRowData8p9l"/>
              <w:spacing w:after="0"/>
              <w:rPr>
                <w:noProof/>
              </w:rPr>
            </w:pPr>
            <w:r w:rsidRPr="00105574">
              <w:rPr>
                <w:noProof/>
              </w:rPr>
              <w:t xml:space="preserve">Daytime Running Lamps (DRL) (Non-Configurable) </w:t>
            </w:r>
            <w:r w:rsidRPr="00105574">
              <w:rPr>
                <w:rStyle w:val="SysDesc"/>
                <w:vanish w:val="0"/>
                <w:rPrChange w:id="613" w:author="Sai Raj Deep Thikkisetty" w:date="2024-07-01T14:47:00Z">
                  <w:rPr>
                    <w:rStyle w:val="SysDesc"/>
                  </w:rPr>
                </w:rPrChange>
              </w:rPr>
              <w:t>DAYTIME RUNNING LPS NON-CONF</w:t>
            </w:r>
            <w:r w:rsidRPr="00105574">
              <w:rPr>
                <w:rStyle w:val="Wers"/>
                <w:vanish w:val="0"/>
                <w:rPrChange w:id="614" w:author="Sai Raj Deep Thikkisetty" w:date="2024-07-01T14:47:00Z">
                  <w:rPr>
                    <w:rStyle w:val="Wers"/>
                  </w:rPr>
                </w:rPrChange>
              </w:rPr>
              <w:t>JBCAB</w:t>
            </w:r>
          </w:p>
          <w:p w14:paraId="3D149BA2" w14:textId="77777777" w:rsidR="00307CAD" w:rsidRPr="00105574" w:rsidRDefault="00307CAD" w:rsidP="005C57C9">
            <w:pPr>
              <w:spacing w:after="32" w:line="158" w:lineRule="exact"/>
              <w:ind w:left="651" w:hanging="435"/>
              <w:rPr>
                <w:b/>
                <w:noProof/>
                <w:sz w:val="14"/>
              </w:rPr>
            </w:pPr>
            <w:r w:rsidRPr="00105574">
              <w:rPr>
                <w:b/>
                <w:noProof/>
                <w:sz w:val="14"/>
              </w:rPr>
              <w:t>Note:</w:t>
            </w:r>
            <w:r w:rsidRPr="00105574">
              <w:rPr>
                <w:b/>
                <w:noProof/>
                <w:sz w:val="14"/>
              </w:rPr>
              <w:tab/>
            </w:r>
            <w:r w:rsidRPr="00105574">
              <w:rPr>
                <w:noProof/>
                <w:sz w:val="14"/>
              </w:rPr>
              <w:t>Replaces the standard Configurable Daytime Running Lamps (DRL)</w:t>
            </w:r>
          </w:p>
        </w:tc>
        <w:tc>
          <w:tcPr>
            <w:tcW w:w="864" w:type="dxa"/>
            <w:shd w:val="clear" w:color="auto" w:fill="auto"/>
            <w:vAlign w:val="center"/>
          </w:tcPr>
          <w:p w14:paraId="5AA35C35" w14:textId="77777777" w:rsidR="00307CAD" w:rsidRPr="00105574" w:rsidRDefault="00307CAD" w:rsidP="005C57C9">
            <w:pPr>
              <w:spacing w:line="180" w:lineRule="exact"/>
              <w:jc w:val="center"/>
              <w:rPr>
                <w:rFonts w:cs="Arial"/>
                <w:b/>
                <w:bCs/>
                <w:noProof/>
                <w:sz w:val="16"/>
              </w:rPr>
            </w:pPr>
            <w:r w:rsidRPr="00105574">
              <w:rPr>
                <w:rFonts w:cs="Arial"/>
                <w:b/>
                <w:bCs/>
                <w:noProof/>
                <w:sz w:val="16"/>
              </w:rPr>
              <w:t>942</w:t>
            </w:r>
          </w:p>
        </w:tc>
        <w:tc>
          <w:tcPr>
            <w:tcW w:w="2520" w:type="dxa"/>
            <w:shd w:val="clear" w:color="auto" w:fill="auto"/>
            <w:vAlign w:val="center"/>
          </w:tcPr>
          <w:p w14:paraId="48154C99" w14:textId="77777777" w:rsidR="00307CAD" w:rsidRPr="00105574" w:rsidRDefault="00307CAD" w:rsidP="005C57C9">
            <w:pPr>
              <w:spacing w:line="180" w:lineRule="exact"/>
              <w:jc w:val="center"/>
              <w:rPr>
                <w:rFonts w:cs="Arial"/>
                <w:noProof/>
                <w:sz w:val="16"/>
              </w:rPr>
            </w:pPr>
            <w:r w:rsidRPr="00105574">
              <w:rPr>
                <w:rFonts w:cs="Arial"/>
                <w:noProof/>
                <w:sz w:val="16"/>
              </w:rPr>
              <w:t>O</w:t>
            </w:r>
          </w:p>
        </w:tc>
      </w:tr>
    </w:tbl>
    <w:p w14:paraId="4C023D56" w14:textId="77777777" w:rsidR="00307CAD" w:rsidRPr="00105574" w:rsidRDefault="00307CAD" w:rsidP="005C57C9">
      <w:pPr>
        <w:spacing w:line="14" w:lineRule="exact"/>
        <w:rPr>
          <w:rFonts w:cs="Arial"/>
          <w:b/>
          <w:noProof/>
          <w:sz w:val="14"/>
        </w:rPr>
      </w:pPr>
    </w:p>
    <w:p w14:paraId="0CF7F944"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endnotePr>
            <w:numFmt w:val="decimal"/>
          </w:endnotePr>
          <w:type w:val="continuous"/>
          <w:pgSz w:w="12240" w:h="15840"/>
          <w:pgMar w:top="720" w:right="907" w:bottom="720" w:left="907" w:header="432" w:footer="432" w:gutter="0"/>
          <w:cols w:space="720"/>
          <w:docGrid w:linePitch="272"/>
        </w:sectPr>
      </w:pPr>
    </w:p>
    <w:p w14:paraId="20226432" w14:textId="77777777" w:rsidR="00307CAD" w:rsidRPr="00105574" w:rsidRDefault="00307CAD" w:rsidP="005C57C9">
      <w:pPr>
        <w:spacing w:line="14" w:lineRule="exact"/>
        <w:rPr>
          <w:noProof/>
        </w:rPr>
        <w:sectPr w:rsidR="00307CAD" w:rsidRPr="00105574" w:rsidSect="00307CAD">
          <w:headerReference w:type="default" r:id="rId39"/>
          <w:footerReference w:type="default" r:id="rId40"/>
          <w:footnotePr>
            <w:numRestart w:val="eachSect"/>
          </w:footnotePr>
          <w:endnotePr>
            <w:numFmt w:val="decimal"/>
          </w:endnotePr>
          <w:pgSz w:w="12240" w:h="15840"/>
          <w:pgMar w:top="720" w:right="907" w:bottom="720" w:left="907" w:header="432" w:footer="432" w:gutter="0"/>
          <w:pgNumType w:start="18"/>
          <w:cols w:space="720"/>
          <w:docGrid w:linePitch="272"/>
        </w:sectPr>
      </w:pPr>
    </w:p>
    <w:p w14:paraId="626A985F" w14:textId="77777777" w:rsidR="00307CAD" w:rsidRPr="00105574" w:rsidRDefault="00307CAD" w:rsidP="005C57C9">
      <w:pPr>
        <w:spacing w:after="432" w:line="20" w:lineRule="exact"/>
        <w:rPr>
          <w:noProof/>
        </w:rPr>
      </w:pPr>
    </w:p>
    <w:p w14:paraId="2E6455EB" w14:textId="77777777" w:rsidR="00307CAD" w:rsidRPr="00105574" w:rsidRDefault="00307CAD" w:rsidP="005C57C9">
      <w:pPr>
        <w:keepNext/>
        <w:spacing w:line="180" w:lineRule="atLeast"/>
        <w:jc w:val="center"/>
        <w:rPr>
          <w:b/>
          <w:noProof/>
          <w:sz w:val="28"/>
        </w:rPr>
      </w:pPr>
      <w:r w:rsidRPr="00105574">
        <w:rPr>
          <w:b/>
          <w:noProof/>
          <w:sz w:val="28"/>
        </w:rPr>
        <w:t>AXLE AVAILABILITY</w:t>
      </w:r>
    </w:p>
    <w:p w14:paraId="5A40F74E" w14:textId="77777777" w:rsidR="00307CAD" w:rsidRPr="00105574" w:rsidRDefault="00307CAD" w:rsidP="005C57C9">
      <w:pPr>
        <w:spacing w:after="432" w:line="20" w:lineRule="exact"/>
        <w:rPr>
          <w:noProof/>
        </w:rPr>
      </w:pPr>
    </w:p>
    <w:p w14:paraId="095C4A80" w14:textId="77777777" w:rsidR="00307CAD" w:rsidRPr="00105574" w:rsidRDefault="00307CAD">
      <w:pPr>
        <w:rPr>
          <w:noProof/>
          <w:sz w:val="2"/>
        </w:rPr>
      </w:pPr>
    </w:p>
    <w:tbl>
      <w:tblPr>
        <w:tblW w:w="4320" w:type="dxa"/>
        <w:jc w:val="center"/>
        <w:tblLayout w:type="fixed"/>
        <w:tblCellMar>
          <w:left w:w="29" w:type="dxa"/>
          <w:right w:w="29" w:type="dxa"/>
        </w:tblCellMar>
        <w:tblLook w:val="04A0" w:firstRow="1" w:lastRow="0" w:firstColumn="1" w:lastColumn="0" w:noHBand="0" w:noVBand="1"/>
      </w:tblPr>
      <w:tblGrid>
        <w:gridCol w:w="4320"/>
      </w:tblGrid>
      <w:tr w:rsidR="00307CAD" w:rsidRPr="00105574" w14:paraId="61737471" w14:textId="77777777" w:rsidTr="005C57C9">
        <w:trPr>
          <w:cantSplit/>
          <w:jc w:val="center"/>
        </w:trPr>
        <w:tc>
          <w:tcPr>
            <w:tcW w:w="4320" w:type="dxa"/>
            <w:tcBorders>
              <w:top w:val="single" w:sz="18" w:space="0" w:color="auto"/>
              <w:left w:val="single" w:sz="18" w:space="0" w:color="auto"/>
              <w:bottom w:val="single" w:sz="18" w:space="0" w:color="auto"/>
              <w:right w:val="single" w:sz="18" w:space="0" w:color="auto"/>
            </w:tcBorders>
            <w:shd w:val="clear" w:color="auto" w:fill="auto"/>
            <w:tcMar>
              <w:top w:w="158" w:type="dxa"/>
              <w:left w:w="158" w:type="dxa"/>
              <w:bottom w:w="158" w:type="dxa"/>
              <w:right w:w="158" w:type="dxa"/>
            </w:tcMar>
          </w:tcPr>
          <w:p w14:paraId="34A2B7D7" w14:textId="77777777" w:rsidR="00307CAD" w:rsidRPr="00105574" w:rsidRDefault="00307CAD" w:rsidP="005C57C9">
            <w:pPr>
              <w:jc w:val="center"/>
              <w:rPr>
                <w:b/>
                <w:i/>
                <w:noProof/>
                <w:sz w:val="22"/>
              </w:rPr>
            </w:pPr>
            <w:r w:rsidRPr="00105574">
              <w:rPr>
                <w:b/>
                <w:i/>
                <w:noProof/>
                <w:sz w:val="22"/>
              </w:rPr>
              <w:t xml:space="preserve">Final Drive Ratio (1.5L EcoBoost® with Auto Start-Stop Technology) = 3.80 </w:t>
            </w:r>
            <w:r w:rsidRPr="00105574">
              <w:rPr>
                <w:rStyle w:val="Wers"/>
                <w:b/>
                <w:i/>
                <w:vanish w:val="0"/>
                <w:sz w:val="22"/>
                <w:rPrChange w:id="615" w:author="Sai Raj Deep Thikkisetty" w:date="2024-07-01T14:47:00Z">
                  <w:rPr>
                    <w:rStyle w:val="Wers"/>
                    <w:b/>
                    <w:i/>
                    <w:sz w:val="22"/>
                  </w:rPr>
                </w:rPrChange>
              </w:rPr>
              <w:t>EGAKA</w:t>
            </w:r>
          </w:p>
        </w:tc>
      </w:tr>
    </w:tbl>
    <w:p w14:paraId="2546FBE1" w14:textId="77777777" w:rsidR="00307CAD" w:rsidRPr="00105574" w:rsidRDefault="00307CAD">
      <w:pPr>
        <w:rPr>
          <w:noProof/>
          <w:sz w:val="2"/>
        </w:rPr>
      </w:pPr>
    </w:p>
    <w:p w14:paraId="2F399EA3" w14:textId="77777777" w:rsidR="00307CAD" w:rsidRPr="00105574" w:rsidRDefault="00307CAD">
      <w:pPr>
        <w:rPr>
          <w:noProof/>
          <w:sz w:val="2"/>
        </w:rPr>
      </w:pPr>
    </w:p>
    <w:tbl>
      <w:tblPr>
        <w:tblW w:w="4320" w:type="dxa"/>
        <w:jc w:val="center"/>
        <w:tblLayout w:type="fixed"/>
        <w:tblCellMar>
          <w:left w:w="29" w:type="dxa"/>
          <w:right w:w="29" w:type="dxa"/>
        </w:tblCellMar>
        <w:tblLook w:val="04A0" w:firstRow="1" w:lastRow="0" w:firstColumn="1" w:lastColumn="0" w:noHBand="0" w:noVBand="1"/>
      </w:tblPr>
      <w:tblGrid>
        <w:gridCol w:w="4320"/>
      </w:tblGrid>
      <w:tr w:rsidR="00307CAD" w:rsidRPr="00105574" w14:paraId="7D2CA49A" w14:textId="77777777" w:rsidTr="005C57C9">
        <w:trPr>
          <w:cantSplit/>
          <w:jc w:val="center"/>
        </w:trPr>
        <w:tc>
          <w:tcPr>
            <w:tcW w:w="4320" w:type="dxa"/>
            <w:tcBorders>
              <w:top w:val="single" w:sz="18" w:space="0" w:color="auto"/>
              <w:left w:val="single" w:sz="18" w:space="0" w:color="auto"/>
              <w:bottom w:val="single" w:sz="18" w:space="0" w:color="auto"/>
              <w:right w:val="single" w:sz="18" w:space="0" w:color="auto"/>
            </w:tcBorders>
            <w:shd w:val="clear" w:color="auto" w:fill="auto"/>
            <w:tcMar>
              <w:top w:w="158" w:type="dxa"/>
              <w:left w:w="158" w:type="dxa"/>
              <w:bottom w:w="158" w:type="dxa"/>
              <w:right w:w="158" w:type="dxa"/>
            </w:tcMar>
          </w:tcPr>
          <w:p w14:paraId="50879A05" w14:textId="77777777" w:rsidR="00307CAD" w:rsidRPr="00105574" w:rsidRDefault="00307CAD" w:rsidP="005C57C9">
            <w:pPr>
              <w:jc w:val="center"/>
              <w:rPr>
                <w:b/>
                <w:i/>
                <w:noProof/>
                <w:sz w:val="22"/>
              </w:rPr>
            </w:pPr>
            <w:r w:rsidRPr="00105574">
              <w:rPr>
                <w:b/>
                <w:i/>
                <w:noProof/>
                <w:sz w:val="22"/>
              </w:rPr>
              <w:t xml:space="preserve">Final Drive Ratio (2.0L EcoBoost® with Auto Start-Stop Technology) = 3.80 </w:t>
            </w:r>
            <w:r w:rsidRPr="00105574">
              <w:rPr>
                <w:rStyle w:val="Wers"/>
                <w:b/>
                <w:i/>
                <w:vanish w:val="0"/>
                <w:sz w:val="22"/>
                <w:rPrChange w:id="616" w:author="Sai Raj Deep Thikkisetty" w:date="2024-07-01T14:47:00Z">
                  <w:rPr>
                    <w:rStyle w:val="Wers"/>
                    <w:b/>
                    <w:i/>
                    <w:sz w:val="22"/>
                  </w:rPr>
                </w:rPrChange>
              </w:rPr>
              <w:t>EGAKA</w:t>
            </w:r>
          </w:p>
        </w:tc>
      </w:tr>
    </w:tbl>
    <w:p w14:paraId="34B3B2A3" w14:textId="77777777" w:rsidR="00307CAD" w:rsidRPr="00105574" w:rsidRDefault="00307CAD">
      <w:pPr>
        <w:rPr>
          <w:noProof/>
          <w:sz w:val="2"/>
        </w:rPr>
      </w:pPr>
    </w:p>
    <w:p w14:paraId="6CD8F972" w14:textId="77777777" w:rsidR="00307CAD" w:rsidRPr="00105574" w:rsidRDefault="00307CAD" w:rsidP="005C57C9">
      <w:pPr>
        <w:spacing w:after="432" w:line="20" w:lineRule="exact"/>
        <w:rPr>
          <w:noProof/>
        </w:rPr>
      </w:pPr>
    </w:p>
    <w:p w14:paraId="5AE66946" w14:textId="77777777" w:rsidR="00307CAD" w:rsidRPr="00105574" w:rsidRDefault="00307CAD" w:rsidP="005C57C9">
      <w:pPr>
        <w:keepNext/>
        <w:spacing w:line="180" w:lineRule="atLeast"/>
        <w:jc w:val="center"/>
        <w:rPr>
          <w:b/>
          <w:noProof/>
          <w:sz w:val="28"/>
        </w:rPr>
      </w:pPr>
      <w:r w:rsidRPr="00105574">
        <w:rPr>
          <w:b/>
          <w:noProof/>
          <w:sz w:val="28"/>
        </w:rPr>
        <w:t>WHEEL AVAILABILITY</w:t>
      </w:r>
    </w:p>
    <w:p w14:paraId="54617AC5" w14:textId="77777777" w:rsidR="00307CAD" w:rsidRPr="00105574" w:rsidRDefault="00307CAD" w:rsidP="005C57C9">
      <w:pPr>
        <w:spacing w:after="144" w:line="20" w:lineRule="exact"/>
        <w:rPr>
          <w:noProof/>
        </w:rPr>
      </w:pPr>
    </w:p>
    <w:p w14:paraId="3AAFB753" w14:textId="77777777" w:rsidR="00307CAD" w:rsidRPr="00105574" w:rsidRDefault="00307CAD">
      <w:pPr>
        <w:rPr>
          <w:noProof/>
          <w:sz w:val="2"/>
        </w:rPr>
      </w:pPr>
    </w:p>
    <w:p w14:paraId="0218CA3E" w14:textId="77777777" w:rsidR="00307CAD" w:rsidRPr="00105574" w:rsidRDefault="00307CAD" w:rsidP="005C57C9">
      <w:pPr>
        <w:spacing w:line="170" w:lineRule="exact"/>
        <w:rPr>
          <w:noProof/>
          <w:sz w:val="15"/>
        </w:rPr>
      </w:pPr>
    </w:p>
    <w:tbl>
      <w:tblPr>
        <w:tblW w:w="10800" w:type="dxa"/>
        <w:jc w:val="center"/>
        <w:tblLayout w:type="fixed"/>
        <w:tblCellMar>
          <w:left w:w="29" w:type="dxa"/>
          <w:right w:w="29" w:type="dxa"/>
        </w:tblCellMar>
        <w:tblLook w:val="04A0" w:firstRow="1" w:lastRow="0" w:firstColumn="1" w:lastColumn="0" w:noHBand="0" w:noVBand="1"/>
      </w:tblPr>
      <w:tblGrid>
        <w:gridCol w:w="516"/>
        <w:gridCol w:w="2616"/>
        <w:gridCol w:w="960"/>
        <w:gridCol w:w="2616"/>
        <w:gridCol w:w="960"/>
        <w:gridCol w:w="2616"/>
        <w:gridCol w:w="516"/>
      </w:tblGrid>
      <w:tr w:rsidR="00307CAD" w:rsidRPr="00105574" w14:paraId="14A2F12B" w14:textId="77777777" w:rsidTr="005C57C9">
        <w:trPr>
          <w:cantSplit/>
          <w:trHeight w:val="1728"/>
          <w:jc w:val="center"/>
        </w:trPr>
        <w:tc>
          <w:tcPr>
            <w:tcW w:w="516" w:type="dxa"/>
            <w:shd w:val="clear" w:color="auto" w:fill="auto"/>
            <w:tcMar>
              <w:left w:w="0" w:type="dxa"/>
              <w:right w:w="444" w:type="dxa"/>
            </w:tcMar>
            <w:vAlign w:val="center"/>
          </w:tcPr>
          <w:p w14:paraId="0C134CE5"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5B79B2A7" w14:textId="77777777" w:rsidR="00307CAD" w:rsidRPr="00105574" w:rsidRDefault="00307CAD" w:rsidP="005C57C9">
            <w:pPr>
              <w:keepNext/>
              <w:spacing w:line="170" w:lineRule="exact"/>
              <w:rPr>
                <w:noProof/>
                <w:sz w:val="15"/>
              </w:rPr>
            </w:pPr>
            <w:r w:rsidRPr="00105574">
              <w:rPr>
                <w:noProof/>
                <w:sz w:val="15"/>
              </w:rPr>
              <w:pict w14:anchorId="7E010D52">
                <v:rect id="_x0000_s2065" style="position:absolute;margin-left:0;margin-top:0;width:86.4pt;height:86.4pt;z-index:-251654144;mso-position-horizontal-relative:text;mso-position-vertical-relative:text" stroked="f">
                  <v:fill r:id="rId41" o:title="2" type="frame"/>
                </v:rect>
              </w:pict>
            </w:r>
          </w:p>
        </w:tc>
        <w:tc>
          <w:tcPr>
            <w:tcW w:w="960" w:type="dxa"/>
            <w:shd w:val="clear" w:color="auto" w:fill="auto"/>
            <w:tcMar>
              <w:left w:w="444" w:type="dxa"/>
              <w:right w:w="444" w:type="dxa"/>
            </w:tcMar>
            <w:vAlign w:val="center"/>
          </w:tcPr>
          <w:p w14:paraId="66C789BF"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vAlign w:val="center"/>
          </w:tcPr>
          <w:p w14:paraId="0FFC542F" w14:textId="77777777" w:rsidR="00307CAD" w:rsidRPr="00105574" w:rsidRDefault="00307CAD" w:rsidP="005C57C9">
            <w:pPr>
              <w:keepNext/>
              <w:spacing w:line="170" w:lineRule="exact"/>
              <w:jc w:val="center"/>
              <w:rPr>
                <w:b/>
                <w:noProof/>
                <w:sz w:val="15"/>
              </w:rPr>
            </w:pPr>
          </w:p>
        </w:tc>
        <w:tc>
          <w:tcPr>
            <w:tcW w:w="960" w:type="dxa"/>
            <w:shd w:val="clear" w:color="auto" w:fill="auto"/>
            <w:tcMar>
              <w:left w:w="444" w:type="dxa"/>
              <w:right w:w="444" w:type="dxa"/>
            </w:tcMar>
            <w:vAlign w:val="center"/>
          </w:tcPr>
          <w:p w14:paraId="5E3642D9"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62AF6C60" w14:textId="77777777" w:rsidR="00307CAD" w:rsidRPr="00105574" w:rsidRDefault="00307CAD" w:rsidP="005C57C9">
            <w:pPr>
              <w:keepNext/>
              <w:spacing w:line="170" w:lineRule="exact"/>
              <w:rPr>
                <w:noProof/>
                <w:sz w:val="15"/>
              </w:rPr>
            </w:pPr>
            <w:r w:rsidRPr="00105574">
              <w:rPr>
                <w:noProof/>
                <w:sz w:val="15"/>
              </w:rPr>
              <w:pict w14:anchorId="0968F4FC">
                <v:rect id="_x0000_s2066" style="position:absolute;margin-left:0;margin-top:0;width:86.4pt;height:86.4pt;z-index:-251653120;mso-position-horizontal-relative:text;mso-position-vertical-relative:text" stroked="f">
                  <v:fill r:id="rId42" o:title="10" type="frame"/>
                </v:rect>
              </w:pict>
            </w:r>
          </w:p>
        </w:tc>
        <w:tc>
          <w:tcPr>
            <w:tcW w:w="516" w:type="dxa"/>
            <w:shd w:val="clear" w:color="auto" w:fill="auto"/>
            <w:tcMar>
              <w:left w:w="444" w:type="dxa"/>
              <w:right w:w="0" w:type="dxa"/>
            </w:tcMar>
            <w:vAlign w:val="center"/>
          </w:tcPr>
          <w:p w14:paraId="7EDD8E24" w14:textId="77777777" w:rsidR="00307CAD" w:rsidRPr="00105574" w:rsidRDefault="00307CAD" w:rsidP="005C57C9">
            <w:pPr>
              <w:keepNext/>
              <w:spacing w:line="170" w:lineRule="exact"/>
              <w:jc w:val="center"/>
              <w:rPr>
                <w:b/>
                <w:noProof/>
                <w:sz w:val="15"/>
              </w:rPr>
            </w:pPr>
          </w:p>
        </w:tc>
      </w:tr>
      <w:tr w:rsidR="00307CAD" w:rsidRPr="00105574" w14:paraId="06ADC38B" w14:textId="77777777" w:rsidTr="005C57C9">
        <w:trPr>
          <w:cantSplit/>
          <w:jc w:val="center"/>
        </w:trPr>
        <w:tc>
          <w:tcPr>
            <w:tcW w:w="516" w:type="dxa"/>
            <w:shd w:val="clear" w:color="auto" w:fill="auto"/>
            <w:tcMar>
              <w:left w:w="0" w:type="dxa"/>
              <w:right w:w="444" w:type="dxa"/>
            </w:tcMar>
          </w:tcPr>
          <w:p w14:paraId="4A0ABC49"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18E6292B" w14:textId="77777777" w:rsidR="00307CAD" w:rsidRPr="00105574" w:rsidRDefault="00307CAD" w:rsidP="005C57C9">
            <w:pPr>
              <w:keepLines/>
              <w:spacing w:line="170" w:lineRule="exact"/>
              <w:jc w:val="center"/>
              <w:rPr>
                <w:noProof/>
                <w:sz w:val="15"/>
              </w:rPr>
            </w:pPr>
            <w:r w:rsidRPr="00105574">
              <w:rPr>
                <w:noProof/>
                <w:sz w:val="15"/>
              </w:rPr>
              <w:t xml:space="preserve">17" Carbonized Gray-Painted High Gloss Aluminum </w:t>
            </w:r>
            <w:r w:rsidRPr="00105574">
              <w:rPr>
                <w:rStyle w:val="Wers"/>
                <w:vanish w:val="0"/>
                <w:sz w:val="15"/>
                <w:rPrChange w:id="617" w:author="Sai Raj Deep Thikkisetty" w:date="2024-07-01T14:47:00Z">
                  <w:rPr>
                    <w:rStyle w:val="Wers"/>
                    <w:sz w:val="15"/>
                  </w:rPr>
                </w:rPrChange>
              </w:rPr>
              <w:t>D2YBT</w:t>
            </w:r>
          </w:p>
          <w:p w14:paraId="50C618A2" w14:textId="77777777" w:rsidR="00307CAD" w:rsidRPr="00105574" w:rsidRDefault="00307CAD" w:rsidP="005C57C9">
            <w:pPr>
              <w:keepLines/>
              <w:spacing w:line="170" w:lineRule="exact"/>
              <w:jc w:val="center"/>
              <w:rPr>
                <w:noProof/>
                <w:sz w:val="15"/>
              </w:rPr>
            </w:pPr>
            <w:r w:rsidRPr="00105574">
              <w:rPr>
                <w:noProof/>
                <w:sz w:val="15"/>
              </w:rPr>
              <w:t xml:space="preserve">Standard on Big Bend™ </w:t>
            </w:r>
            <w:r w:rsidRPr="00105574">
              <w:rPr>
                <w:rStyle w:val="Wers"/>
                <w:vanish w:val="0"/>
                <w:sz w:val="15"/>
                <w:rPrChange w:id="618" w:author="Sai Raj Deep Thikkisetty" w:date="2024-07-01T14:47:00Z">
                  <w:rPr>
                    <w:rStyle w:val="Wers"/>
                    <w:sz w:val="15"/>
                  </w:rPr>
                </w:rPrChange>
              </w:rPr>
              <w:t>VS-CC</w:t>
            </w:r>
          </w:p>
        </w:tc>
        <w:tc>
          <w:tcPr>
            <w:tcW w:w="960" w:type="dxa"/>
            <w:shd w:val="clear" w:color="auto" w:fill="auto"/>
            <w:tcMar>
              <w:left w:w="444" w:type="dxa"/>
              <w:right w:w="444" w:type="dxa"/>
            </w:tcMar>
          </w:tcPr>
          <w:p w14:paraId="5AABD9AA"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0DCA2E4B" w14:textId="77777777" w:rsidR="00307CAD" w:rsidRPr="00105574" w:rsidRDefault="00307CAD" w:rsidP="005C57C9">
            <w:pPr>
              <w:keepLines/>
              <w:spacing w:line="170" w:lineRule="exact"/>
              <w:jc w:val="center"/>
              <w:rPr>
                <w:noProof/>
                <w:sz w:val="15"/>
              </w:rPr>
            </w:pPr>
          </w:p>
        </w:tc>
        <w:tc>
          <w:tcPr>
            <w:tcW w:w="960" w:type="dxa"/>
            <w:shd w:val="clear" w:color="auto" w:fill="auto"/>
            <w:tcMar>
              <w:left w:w="444" w:type="dxa"/>
              <w:right w:w="444" w:type="dxa"/>
            </w:tcMar>
          </w:tcPr>
          <w:p w14:paraId="205EBD6D"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6D95D1B1" w14:textId="77777777" w:rsidR="00307CAD" w:rsidRPr="00105574" w:rsidRDefault="00307CAD" w:rsidP="005C57C9">
            <w:pPr>
              <w:keepLines/>
              <w:spacing w:line="170" w:lineRule="exact"/>
              <w:jc w:val="center"/>
              <w:rPr>
                <w:noProof/>
                <w:sz w:val="15"/>
              </w:rPr>
            </w:pPr>
            <w:r w:rsidRPr="00105574">
              <w:rPr>
                <w:noProof/>
                <w:sz w:val="15"/>
              </w:rPr>
              <w:t xml:space="preserve">17” Matte Black-Painted </w:t>
            </w:r>
            <w:r w:rsidRPr="00105574">
              <w:rPr>
                <w:rStyle w:val="Wers"/>
                <w:vanish w:val="0"/>
                <w:sz w:val="15"/>
                <w:rPrChange w:id="619" w:author="Sai Raj Deep Thikkisetty" w:date="2024-07-01T14:47:00Z">
                  <w:rPr>
                    <w:rStyle w:val="Wers"/>
                    <w:sz w:val="15"/>
                  </w:rPr>
                </w:rPrChange>
              </w:rPr>
              <w:t>D2YHE</w:t>
            </w:r>
          </w:p>
          <w:p w14:paraId="279A5E00" w14:textId="77777777" w:rsidR="00307CAD" w:rsidRPr="00105574" w:rsidRDefault="00307CAD" w:rsidP="005C57C9">
            <w:pPr>
              <w:keepLines/>
              <w:spacing w:line="170" w:lineRule="exact"/>
              <w:jc w:val="center"/>
              <w:rPr>
                <w:rFonts w:hint="eastAsia"/>
                <w:noProof/>
                <w:sz w:val="15"/>
              </w:rPr>
            </w:pPr>
            <w:r w:rsidRPr="00105574">
              <w:rPr>
                <w:noProof/>
                <w:sz w:val="15"/>
              </w:rPr>
              <w:t xml:space="preserve">Included in Black Appearance Package (67G) on Big Bend™ </w:t>
            </w:r>
            <w:r w:rsidRPr="00105574">
              <w:rPr>
                <w:rStyle w:val="Wers"/>
                <w:vanish w:val="0"/>
                <w:sz w:val="15"/>
                <w:rPrChange w:id="620" w:author="Sai Raj Deep Thikkisetty" w:date="2024-07-01T14:47:00Z">
                  <w:rPr>
                    <w:rStyle w:val="Wers"/>
                    <w:sz w:val="15"/>
                  </w:rPr>
                </w:rPrChange>
              </w:rPr>
              <w:t>VS-CC</w:t>
            </w:r>
          </w:p>
        </w:tc>
        <w:tc>
          <w:tcPr>
            <w:tcW w:w="516" w:type="dxa"/>
            <w:shd w:val="clear" w:color="auto" w:fill="auto"/>
            <w:tcMar>
              <w:left w:w="444" w:type="dxa"/>
              <w:right w:w="0" w:type="dxa"/>
            </w:tcMar>
          </w:tcPr>
          <w:p w14:paraId="6814F2A6" w14:textId="77777777" w:rsidR="00307CAD" w:rsidRPr="00105574" w:rsidRDefault="00307CAD" w:rsidP="005C57C9">
            <w:pPr>
              <w:keepLines/>
              <w:spacing w:line="170" w:lineRule="exact"/>
              <w:jc w:val="center"/>
              <w:rPr>
                <w:noProof/>
                <w:sz w:val="15"/>
              </w:rPr>
            </w:pPr>
          </w:p>
        </w:tc>
      </w:tr>
    </w:tbl>
    <w:p w14:paraId="53335AED" w14:textId="77777777" w:rsidR="00307CAD" w:rsidRPr="00105574" w:rsidRDefault="00307CAD">
      <w:pPr>
        <w:rPr>
          <w:noProof/>
          <w:sz w:val="2"/>
        </w:rPr>
      </w:pPr>
    </w:p>
    <w:p w14:paraId="74340F1C" w14:textId="77777777" w:rsidR="00307CAD" w:rsidRPr="00105574" w:rsidRDefault="00307CAD" w:rsidP="005C57C9">
      <w:pPr>
        <w:spacing w:line="170" w:lineRule="exact"/>
        <w:rPr>
          <w:noProof/>
          <w:sz w:val="15"/>
        </w:rPr>
      </w:pPr>
    </w:p>
    <w:tbl>
      <w:tblPr>
        <w:tblW w:w="10800" w:type="dxa"/>
        <w:jc w:val="center"/>
        <w:tblLayout w:type="fixed"/>
        <w:tblCellMar>
          <w:left w:w="29" w:type="dxa"/>
          <w:right w:w="29" w:type="dxa"/>
        </w:tblCellMar>
        <w:tblLook w:val="04A0" w:firstRow="1" w:lastRow="0" w:firstColumn="1" w:lastColumn="0" w:noHBand="0" w:noVBand="1"/>
      </w:tblPr>
      <w:tblGrid>
        <w:gridCol w:w="516"/>
        <w:gridCol w:w="2616"/>
        <w:gridCol w:w="960"/>
        <w:gridCol w:w="2616"/>
        <w:gridCol w:w="960"/>
        <w:gridCol w:w="2616"/>
        <w:gridCol w:w="516"/>
      </w:tblGrid>
      <w:tr w:rsidR="00307CAD" w:rsidRPr="00105574" w14:paraId="79C22ABD" w14:textId="77777777" w:rsidTr="005C57C9">
        <w:trPr>
          <w:cantSplit/>
          <w:trHeight w:val="1728"/>
          <w:jc w:val="center"/>
        </w:trPr>
        <w:tc>
          <w:tcPr>
            <w:tcW w:w="516" w:type="dxa"/>
            <w:shd w:val="clear" w:color="auto" w:fill="auto"/>
            <w:tcMar>
              <w:left w:w="0" w:type="dxa"/>
              <w:right w:w="444" w:type="dxa"/>
            </w:tcMar>
            <w:vAlign w:val="center"/>
          </w:tcPr>
          <w:p w14:paraId="0C349D49"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5982B396" w14:textId="77777777" w:rsidR="00307CAD" w:rsidRPr="00105574" w:rsidRDefault="00307CAD" w:rsidP="005C57C9">
            <w:pPr>
              <w:keepNext/>
              <w:spacing w:line="170" w:lineRule="exact"/>
              <w:rPr>
                <w:noProof/>
                <w:sz w:val="15"/>
              </w:rPr>
            </w:pPr>
            <w:r w:rsidRPr="00105574">
              <w:rPr>
                <w:noProof/>
                <w:sz w:val="15"/>
              </w:rPr>
              <w:pict w14:anchorId="1A8B1422">
                <v:rect id="_x0000_s2067" style="position:absolute;margin-left:0;margin-top:0;width:86.4pt;height:86.4pt;z-index:-251652096;mso-position-horizontal-relative:text;mso-position-vertical-relative:text" stroked="f">
                  <v:fill r:id="rId43" o:title="08" type="frame"/>
                </v:rect>
              </w:pict>
            </w:r>
          </w:p>
        </w:tc>
        <w:tc>
          <w:tcPr>
            <w:tcW w:w="960" w:type="dxa"/>
            <w:shd w:val="clear" w:color="auto" w:fill="auto"/>
            <w:tcMar>
              <w:left w:w="444" w:type="dxa"/>
              <w:right w:w="444" w:type="dxa"/>
            </w:tcMar>
            <w:vAlign w:val="center"/>
          </w:tcPr>
          <w:p w14:paraId="063078EF"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0C9C0A78" w14:textId="77777777" w:rsidR="00307CAD" w:rsidRPr="00105574" w:rsidRDefault="00307CAD" w:rsidP="005C57C9">
            <w:pPr>
              <w:keepNext/>
              <w:spacing w:line="170" w:lineRule="exact"/>
              <w:rPr>
                <w:noProof/>
                <w:sz w:val="15"/>
              </w:rPr>
            </w:pPr>
            <w:r w:rsidRPr="00105574">
              <w:rPr>
                <w:noProof/>
                <w:sz w:val="15"/>
              </w:rPr>
              <w:pict w14:anchorId="649012BF">
                <v:rect id="_x0000_s2068" style="position:absolute;margin-left:0;margin-top:0;width:86.4pt;height:86.4pt;z-index:-251651072;mso-position-horizontal-relative:text;mso-position-vertical-relative:text" stroked="f">
                  <v:fill r:id="rId44" o:title="11" type="frame"/>
                </v:rect>
              </w:pict>
            </w:r>
          </w:p>
        </w:tc>
        <w:tc>
          <w:tcPr>
            <w:tcW w:w="960" w:type="dxa"/>
            <w:shd w:val="clear" w:color="auto" w:fill="auto"/>
            <w:tcMar>
              <w:left w:w="444" w:type="dxa"/>
              <w:right w:w="444" w:type="dxa"/>
            </w:tcMar>
            <w:vAlign w:val="center"/>
          </w:tcPr>
          <w:p w14:paraId="594A666C"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16482C5B" w14:textId="77777777" w:rsidR="00307CAD" w:rsidRPr="00105574" w:rsidRDefault="00307CAD" w:rsidP="005C57C9">
            <w:pPr>
              <w:keepNext/>
              <w:spacing w:line="170" w:lineRule="exact"/>
              <w:rPr>
                <w:noProof/>
                <w:sz w:val="15"/>
              </w:rPr>
            </w:pPr>
            <w:r w:rsidRPr="00105574">
              <w:rPr>
                <w:noProof/>
                <w:sz w:val="15"/>
              </w:rPr>
              <w:pict w14:anchorId="062C24A6">
                <v:rect id="_x0000_s2069" style="position:absolute;margin-left:0;margin-top:0;width:86.4pt;height:86.4pt;z-index:-251650048;mso-position-horizontal-relative:text;mso-position-vertical-relative:text" stroked="f">
                  <v:fill r:id="rId45" o:title="4" type="frame"/>
                </v:rect>
              </w:pict>
            </w:r>
          </w:p>
        </w:tc>
        <w:tc>
          <w:tcPr>
            <w:tcW w:w="516" w:type="dxa"/>
            <w:shd w:val="clear" w:color="auto" w:fill="auto"/>
            <w:tcMar>
              <w:left w:w="444" w:type="dxa"/>
              <w:right w:w="0" w:type="dxa"/>
            </w:tcMar>
            <w:vAlign w:val="center"/>
          </w:tcPr>
          <w:p w14:paraId="69DA60D8" w14:textId="77777777" w:rsidR="00307CAD" w:rsidRPr="00105574" w:rsidRDefault="00307CAD" w:rsidP="005C57C9">
            <w:pPr>
              <w:keepNext/>
              <w:spacing w:line="170" w:lineRule="exact"/>
              <w:jc w:val="center"/>
              <w:rPr>
                <w:b/>
                <w:noProof/>
                <w:sz w:val="15"/>
              </w:rPr>
            </w:pPr>
          </w:p>
        </w:tc>
      </w:tr>
      <w:tr w:rsidR="00307CAD" w:rsidRPr="00105574" w14:paraId="76D2194F" w14:textId="77777777" w:rsidTr="005C57C9">
        <w:trPr>
          <w:cantSplit/>
          <w:jc w:val="center"/>
        </w:trPr>
        <w:tc>
          <w:tcPr>
            <w:tcW w:w="516" w:type="dxa"/>
            <w:shd w:val="clear" w:color="auto" w:fill="auto"/>
            <w:tcMar>
              <w:left w:w="0" w:type="dxa"/>
              <w:right w:w="444" w:type="dxa"/>
            </w:tcMar>
          </w:tcPr>
          <w:p w14:paraId="28EE808F"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60C6B701" w14:textId="77777777" w:rsidR="00307CAD" w:rsidRPr="00105574" w:rsidRDefault="00307CAD" w:rsidP="005C57C9">
            <w:pPr>
              <w:keepLines/>
              <w:spacing w:line="170" w:lineRule="exact"/>
              <w:jc w:val="center"/>
              <w:rPr>
                <w:noProof/>
                <w:sz w:val="15"/>
              </w:rPr>
            </w:pPr>
            <w:r w:rsidRPr="00105574">
              <w:rPr>
                <w:noProof/>
                <w:sz w:val="15"/>
              </w:rPr>
              <w:t xml:space="preserve">17” Oxford White-Painted Aluminum </w:t>
            </w:r>
            <w:r w:rsidRPr="00105574">
              <w:rPr>
                <w:rStyle w:val="Wers"/>
                <w:vanish w:val="0"/>
                <w:sz w:val="15"/>
                <w:rPrChange w:id="621" w:author="Sai Raj Deep Thikkisetty" w:date="2024-07-01T14:47:00Z">
                  <w:rPr>
                    <w:rStyle w:val="Wers"/>
                    <w:sz w:val="15"/>
                  </w:rPr>
                </w:rPrChange>
              </w:rPr>
              <w:t>D2YLW</w:t>
            </w:r>
          </w:p>
          <w:p w14:paraId="42677F06" w14:textId="77777777" w:rsidR="00307CAD" w:rsidRPr="00105574" w:rsidRDefault="00307CAD" w:rsidP="005C57C9">
            <w:pPr>
              <w:keepLines/>
              <w:spacing w:line="170" w:lineRule="exact"/>
              <w:jc w:val="center"/>
              <w:rPr>
                <w:noProof/>
                <w:color w:val="FFFFFF"/>
                <w:sz w:val="15"/>
                <w:szCs w:val="17"/>
                <w:shd w:val="clear" w:color="auto" w:fill="00B050"/>
              </w:rPr>
            </w:pPr>
            <w:r w:rsidRPr="00105574">
              <w:rPr>
                <w:noProof/>
                <w:sz w:val="15"/>
              </w:rPr>
              <w:t xml:space="preserve">Standard on Heritage </w:t>
            </w:r>
            <w:r w:rsidRPr="00105574">
              <w:rPr>
                <w:rStyle w:val="Wers"/>
                <w:vanish w:val="0"/>
                <w:sz w:val="15"/>
                <w:rPrChange w:id="622" w:author="Sai Raj Deep Thikkisetty" w:date="2024-07-01T14:47:00Z">
                  <w:rPr>
                    <w:rStyle w:val="Wers"/>
                    <w:sz w:val="15"/>
                  </w:rPr>
                </w:rPrChange>
              </w:rPr>
              <w:t>VS-AN</w:t>
            </w:r>
          </w:p>
        </w:tc>
        <w:tc>
          <w:tcPr>
            <w:tcW w:w="960" w:type="dxa"/>
            <w:shd w:val="clear" w:color="auto" w:fill="auto"/>
            <w:tcMar>
              <w:left w:w="444" w:type="dxa"/>
              <w:right w:w="444" w:type="dxa"/>
            </w:tcMar>
          </w:tcPr>
          <w:p w14:paraId="1780E4F8"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46DCC520" w14:textId="77777777" w:rsidR="00307CAD" w:rsidRPr="00105574" w:rsidRDefault="00307CAD" w:rsidP="005C57C9">
            <w:pPr>
              <w:keepLines/>
              <w:spacing w:line="170" w:lineRule="exact"/>
              <w:jc w:val="center"/>
              <w:rPr>
                <w:noProof/>
                <w:sz w:val="15"/>
              </w:rPr>
            </w:pPr>
            <w:r w:rsidRPr="00105574">
              <w:rPr>
                <w:noProof/>
                <w:sz w:val="15"/>
              </w:rPr>
              <w:t xml:space="preserve">17” Ebony Race Red-Painted </w:t>
            </w:r>
            <w:r w:rsidRPr="00105574">
              <w:rPr>
                <w:rStyle w:val="Wers"/>
                <w:vanish w:val="0"/>
                <w:sz w:val="15"/>
                <w:rPrChange w:id="623" w:author="Sai Raj Deep Thikkisetty" w:date="2024-07-01T14:47:00Z">
                  <w:rPr>
                    <w:rStyle w:val="Wers"/>
                    <w:sz w:val="15"/>
                  </w:rPr>
                </w:rPrChange>
              </w:rPr>
              <w:t>D2YHF</w:t>
            </w:r>
          </w:p>
          <w:p w14:paraId="1E833DF6" w14:textId="77777777" w:rsidR="00307CAD" w:rsidRPr="00105574" w:rsidRDefault="00307CAD" w:rsidP="005C57C9">
            <w:pPr>
              <w:keepLines/>
              <w:spacing w:line="170" w:lineRule="exact"/>
              <w:jc w:val="center"/>
              <w:rPr>
                <w:noProof/>
                <w:sz w:val="15"/>
              </w:rPr>
            </w:pPr>
            <w:r w:rsidRPr="00105574">
              <w:rPr>
                <w:noProof/>
                <w:sz w:val="15"/>
              </w:rPr>
              <w:t xml:space="preserve">Standard on Free Wheeling™ </w:t>
            </w:r>
            <w:r w:rsidRPr="00105574">
              <w:rPr>
                <w:rStyle w:val="Wers"/>
                <w:vanish w:val="0"/>
                <w:sz w:val="15"/>
                <w:rPrChange w:id="624" w:author="Sai Raj Deep Thikkisetty" w:date="2024-07-01T14:47:00Z">
                  <w:rPr>
                    <w:rStyle w:val="Wers"/>
                    <w:sz w:val="15"/>
                  </w:rPr>
                </w:rPrChange>
              </w:rPr>
              <w:t>VS-L1</w:t>
            </w:r>
          </w:p>
        </w:tc>
        <w:tc>
          <w:tcPr>
            <w:tcW w:w="960" w:type="dxa"/>
            <w:shd w:val="clear" w:color="auto" w:fill="auto"/>
            <w:tcMar>
              <w:left w:w="444" w:type="dxa"/>
              <w:right w:w="444" w:type="dxa"/>
            </w:tcMar>
          </w:tcPr>
          <w:p w14:paraId="2BECB7F9"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335A8860" w14:textId="77777777" w:rsidR="00307CAD" w:rsidRPr="00105574" w:rsidRDefault="00307CAD" w:rsidP="005C57C9">
            <w:pPr>
              <w:keepLines/>
              <w:spacing w:line="170" w:lineRule="exact"/>
              <w:jc w:val="center"/>
              <w:rPr>
                <w:noProof/>
                <w:sz w:val="15"/>
              </w:rPr>
            </w:pPr>
            <w:r w:rsidRPr="00105574">
              <w:rPr>
                <w:noProof/>
                <w:sz w:val="15"/>
              </w:rPr>
              <w:t xml:space="preserve">18” Machined-Face Aluminum Ebony Black-Painted </w:t>
            </w:r>
            <w:r w:rsidRPr="00105574">
              <w:rPr>
                <w:rStyle w:val="Wers"/>
                <w:vanish w:val="0"/>
                <w:sz w:val="15"/>
                <w:szCs w:val="16"/>
                <w:rPrChange w:id="625" w:author="Sai Raj Deep Thikkisetty" w:date="2024-07-01T14:47:00Z">
                  <w:rPr>
                    <w:rStyle w:val="Wers"/>
                    <w:sz w:val="15"/>
                    <w:szCs w:val="16"/>
                  </w:rPr>
                </w:rPrChange>
              </w:rPr>
              <w:t>D2UA8</w:t>
            </w:r>
          </w:p>
          <w:p w14:paraId="332E9834" w14:textId="77777777" w:rsidR="00307CAD" w:rsidRPr="00105574" w:rsidRDefault="00307CAD" w:rsidP="005C57C9">
            <w:pPr>
              <w:keepLines/>
              <w:spacing w:line="170" w:lineRule="exact"/>
              <w:jc w:val="center"/>
              <w:rPr>
                <w:noProof/>
                <w:sz w:val="15"/>
              </w:rPr>
            </w:pPr>
            <w:r w:rsidRPr="00105574">
              <w:rPr>
                <w:noProof/>
                <w:sz w:val="15"/>
              </w:rPr>
              <w:t>Standard on Outer Banks™</w:t>
            </w:r>
          </w:p>
          <w:p w14:paraId="1D91C7C1" w14:textId="77777777" w:rsidR="00307CAD" w:rsidRPr="00105574" w:rsidRDefault="00307CAD" w:rsidP="005C57C9">
            <w:pPr>
              <w:keepLines/>
              <w:spacing w:line="170" w:lineRule="exact"/>
              <w:jc w:val="center"/>
              <w:rPr>
                <w:noProof/>
                <w:sz w:val="15"/>
              </w:rPr>
            </w:pPr>
            <w:r w:rsidRPr="00105574">
              <w:rPr>
                <w:rStyle w:val="Wers"/>
                <w:vanish w:val="0"/>
                <w:sz w:val="15"/>
                <w:rPrChange w:id="626" w:author="Sai Raj Deep Thikkisetty" w:date="2024-07-01T14:47:00Z">
                  <w:rPr>
                    <w:rStyle w:val="Wers"/>
                    <w:sz w:val="15"/>
                  </w:rPr>
                </w:rPrChange>
              </w:rPr>
              <w:t>VS-KC</w:t>
            </w:r>
          </w:p>
        </w:tc>
        <w:tc>
          <w:tcPr>
            <w:tcW w:w="516" w:type="dxa"/>
            <w:shd w:val="clear" w:color="auto" w:fill="auto"/>
            <w:tcMar>
              <w:left w:w="444" w:type="dxa"/>
              <w:right w:w="0" w:type="dxa"/>
            </w:tcMar>
          </w:tcPr>
          <w:p w14:paraId="7CA8E7D0" w14:textId="77777777" w:rsidR="00307CAD" w:rsidRPr="00105574" w:rsidRDefault="00307CAD" w:rsidP="005C57C9">
            <w:pPr>
              <w:keepLines/>
              <w:spacing w:line="170" w:lineRule="exact"/>
              <w:jc w:val="center"/>
              <w:rPr>
                <w:noProof/>
                <w:sz w:val="15"/>
              </w:rPr>
            </w:pPr>
          </w:p>
        </w:tc>
      </w:tr>
    </w:tbl>
    <w:p w14:paraId="7521EA8D" w14:textId="77777777" w:rsidR="00307CAD" w:rsidRPr="00105574" w:rsidRDefault="00307CAD">
      <w:pPr>
        <w:rPr>
          <w:noProof/>
          <w:sz w:val="2"/>
        </w:rPr>
      </w:pPr>
    </w:p>
    <w:p w14:paraId="313010FE" w14:textId="77777777" w:rsidR="00307CAD" w:rsidRPr="00105574" w:rsidRDefault="00307CAD" w:rsidP="005C57C9">
      <w:pPr>
        <w:spacing w:line="170" w:lineRule="exact"/>
        <w:rPr>
          <w:noProof/>
          <w:sz w:val="15"/>
        </w:rPr>
      </w:pPr>
    </w:p>
    <w:tbl>
      <w:tblPr>
        <w:tblW w:w="10800" w:type="dxa"/>
        <w:jc w:val="center"/>
        <w:tblLayout w:type="fixed"/>
        <w:tblCellMar>
          <w:left w:w="29" w:type="dxa"/>
          <w:right w:w="29" w:type="dxa"/>
        </w:tblCellMar>
        <w:tblLook w:val="04A0" w:firstRow="1" w:lastRow="0" w:firstColumn="1" w:lastColumn="0" w:noHBand="0" w:noVBand="1"/>
      </w:tblPr>
      <w:tblGrid>
        <w:gridCol w:w="516"/>
        <w:gridCol w:w="2616"/>
        <w:gridCol w:w="960"/>
        <w:gridCol w:w="2616"/>
        <w:gridCol w:w="960"/>
        <w:gridCol w:w="2616"/>
        <w:gridCol w:w="516"/>
      </w:tblGrid>
      <w:tr w:rsidR="00307CAD" w:rsidRPr="00105574" w14:paraId="67833EC7" w14:textId="77777777" w:rsidTr="005C57C9">
        <w:trPr>
          <w:cantSplit/>
          <w:trHeight w:val="1728"/>
          <w:jc w:val="center"/>
        </w:trPr>
        <w:tc>
          <w:tcPr>
            <w:tcW w:w="516" w:type="dxa"/>
            <w:shd w:val="clear" w:color="auto" w:fill="auto"/>
            <w:tcMar>
              <w:left w:w="0" w:type="dxa"/>
              <w:right w:w="444" w:type="dxa"/>
            </w:tcMar>
            <w:vAlign w:val="center"/>
          </w:tcPr>
          <w:p w14:paraId="1C08BE29"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1673F53A" w14:textId="77777777" w:rsidR="00307CAD" w:rsidRPr="00105574" w:rsidRDefault="00307CAD" w:rsidP="005C57C9">
            <w:pPr>
              <w:keepNext/>
              <w:spacing w:line="170" w:lineRule="exact"/>
              <w:rPr>
                <w:noProof/>
                <w:sz w:val="15"/>
              </w:rPr>
            </w:pPr>
            <w:r w:rsidRPr="00105574">
              <w:rPr>
                <w:noProof/>
                <w:sz w:val="15"/>
              </w:rPr>
              <w:pict w14:anchorId="6686A010">
                <v:rect id="_x0000_s2070" style="position:absolute;margin-left:0;margin-top:0;width:86.4pt;height:86.4pt;z-index:-251649024;mso-position-horizontal-relative:text;mso-position-vertical-relative:text" stroked="f">
                  <v:fill r:id="rId46" o:title="5" type="frame"/>
                </v:rect>
              </w:pict>
            </w:r>
          </w:p>
        </w:tc>
        <w:tc>
          <w:tcPr>
            <w:tcW w:w="960" w:type="dxa"/>
            <w:shd w:val="clear" w:color="auto" w:fill="auto"/>
            <w:tcMar>
              <w:left w:w="444" w:type="dxa"/>
              <w:right w:w="444" w:type="dxa"/>
            </w:tcMar>
            <w:vAlign w:val="center"/>
          </w:tcPr>
          <w:p w14:paraId="79936CBC"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vAlign w:val="center"/>
          </w:tcPr>
          <w:p w14:paraId="27BF711E" w14:textId="77777777" w:rsidR="00307CAD" w:rsidRPr="00105574" w:rsidRDefault="00307CAD" w:rsidP="005C57C9">
            <w:pPr>
              <w:keepNext/>
              <w:spacing w:line="170" w:lineRule="exact"/>
              <w:jc w:val="center"/>
              <w:rPr>
                <w:b/>
                <w:noProof/>
                <w:sz w:val="15"/>
              </w:rPr>
            </w:pPr>
            <w:r w:rsidRPr="00105574">
              <w:rPr>
                <w:b/>
                <w:noProof/>
                <w:sz w:val="15"/>
                <w:shd w:val="clear" w:color="FFFFFF" w:fill="000000"/>
              </w:rPr>
              <w:t>Wheel Image Coming Soon</w:t>
            </w:r>
          </w:p>
        </w:tc>
        <w:tc>
          <w:tcPr>
            <w:tcW w:w="960" w:type="dxa"/>
            <w:shd w:val="clear" w:color="auto" w:fill="auto"/>
            <w:tcMar>
              <w:left w:w="444" w:type="dxa"/>
              <w:right w:w="444" w:type="dxa"/>
            </w:tcMar>
            <w:vAlign w:val="center"/>
          </w:tcPr>
          <w:p w14:paraId="76635972" w14:textId="77777777" w:rsidR="00307CAD" w:rsidRPr="00105574" w:rsidRDefault="00307CAD" w:rsidP="005C57C9">
            <w:pPr>
              <w:keepNext/>
              <w:spacing w:line="170" w:lineRule="exact"/>
              <w:jc w:val="center"/>
              <w:rPr>
                <w:b/>
                <w:noProof/>
                <w:sz w:val="15"/>
              </w:rPr>
            </w:pPr>
          </w:p>
        </w:tc>
        <w:tc>
          <w:tcPr>
            <w:tcW w:w="2616" w:type="dxa"/>
            <w:shd w:val="clear" w:color="auto" w:fill="auto"/>
            <w:tcMar>
              <w:left w:w="444" w:type="dxa"/>
              <w:right w:w="444" w:type="dxa"/>
            </w:tcMar>
          </w:tcPr>
          <w:p w14:paraId="5C6B6A8A" w14:textId="77777777" w:rsidR="00307CAD" w:rsidRPr="00105574" w:rsidRDefault="00307CAD" w:rsidP="005C57C9">
            <w:pPr>
              <w:keepNext/>
              <w:spacing w:line="170" w:lineRule="exact"/>
              <w:rPr>
                <w:noProof/>
                <w:sz w:val="15"/>
              </w:rPr>
            </w:pPr>
            <w:r w:rsidRPr="00105574">
              <w:rPr>
                <w:noProof/>
                <w:sz w:val="15"/>
              </w:rPr>
              <w:pict w14:anchorId="55B762A6">
                <v:rect id="_x0000_s2071" style="position:absolute;margin-left:0;margin-top:0;width:86.4pt;height:86.4pt;z-index:-251648000;mso-position-horizontal-relative:text;mso-position-vertical-relative:text" stroked="f">
                  <v:fill r:id="rId47" o:title="6" type="frame"/>
                </v:rect>
              </w:pict>
            </w:r>
          </w:p>
        </w:tc>
        <w:tc>
          <w:tcPr>
            <w:tcW w:w="516" w:type="dxa"/>
            <w:shd w:val="clear" w:color="auto" w:fill="auto"/>
            <w:tcMar>
              <w:left w:w="444" w:type="dxa"/>
              <w:right w:w="0" w:type="dxa"/>
            </w:tcMar>
            <w:vAlign w:val="center"/>
          </w:tcPr>
          <w:p w14:paraId="1FE3215A" w14:textId="77777777" w:rsidR="00307CAD" w:rsidRPr="00105574" w:rsidRDefault="00307CAD" w:rsidP="005C57C9">
            <w:pPr>
              <w:keepNext/>
              <w:spacing w:line="170" w:lineRule="exact"/>
              <w:jc w:val="center"/>
              <w:rPr>
                <w:b/>
                <w:noProof/>
                <w:sz w:val="15"/>
              </w:rPr>
            </w:pPr>
          </w:p>
        </w:tc>
      </w:tr>
      <w:tr w:rsidR="00307CAD" w:rsidRPr="00105574" w14:paraId="2EF44445" w14:textId="77777777" w:rsidTr="005C57C9">
        <w:trPr>
          <w:cantSplit/>
          <w:jc w:val="center"/>
        </w:trPr>
        <w:tc>
          <w:tcPr>
            <w:tcW w:w="516" w:type="dxa"/>
            <w:shd w:val="clear" w:color="auto" w:fill="auto"/>
            <w:tcMar>
              <w:left w:w="0" w:type="dxa"/>
              <w:right w:w="444" w:type="dxa"/>
            </w:tcMar>
          </w:tcPr>
          <w:p w14:paraId="310C4444"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3EA3B4BA" w14:textId="77777777" w:rsidR="00307CAD" w:rsidRPr="00105574" w:rsidRDefault="00307CAD" w:rsidP="005C57C9">
            <w:pPr>
              <w:keepLines/>
              <w:spacing w:line="170" w:lineRule="exact"/>
              <w:jc w:val="center"/>
              <w:rPr>
                <w:noProof/>
                <w:sz w:val="15"/>
              </w:rPr>
            </w:pPr>
            <w:r w:rsidRPr="00105574">
              <w:rPr>
                <w:noProof/>
                <w:sz w:val="15"/>
              </w:rPr>
              <w:t xml:space="preserve">17” Carbonized Gray-Painted Aluminum </w:t>
            </w:r>
            <w:r w:rsidRPr="00105574">
              <w:rPr>
                <w:rStyle w:val="Wers"/>
                <w:vanish w:val="0"/>
                <w:sz w:val="15"/>
                <w:rPrChange w:id="627" w:author="Sai Raj Deep Thikkisetty" w:date="2024-07-01T14:47:00Z">
                  <w:rPr>
                    <w:rStyle w:val="Wers"/>
                    <w:sz w:val="15"/>
                  </w:rPr>
                </w:rPrChange>
              </w:rPr>
              <w:t>D2YBU</w:t>
            </w:r>
          </w:p>
          <w:p w14:paraId="29591D1D" w14:textId="77777777" w:rsidR="00307CAD" w:rsidRPr="00105574" w:rsidRDefault="00307CAD" w:rsidP="005C57C9">
            <w:pPr>
              <w:keepLines/>
              <w:spacing w:line="170" w:lineRule="exact"/>
              <w:jc w:val="center"/>
              <w:rPr>
                <w:noProof/>
                <w:color w:val="FFFFFF"/>
                <w:sz w:val="15"/>
                <w:szCs w:val="17"/>
                <w:shd w:val="clear" w:color="auto" w:fill="00B050"/>
              </w:rPr>
            </w:pPr>
            <w:r w:rsidRPr="00105574">
              <w:rPr>
                <w:noProof/>
                <w:sz w:val="15"/>
              </w:rPr>
              <w:t>Included in Black Diamond Package (67C) on Big Bend™</w:t>
            </w:r>
            <w:r w:rsidRPr="00105574">
              <w:rPr>
                <w:rStyle w:val="Wers"/>
                <w:vanish w:val="0"/>
                <w:sz w:val="15"/>
                <w:rPrChange w:id="628" w:author="Sai Raj Deep Thikkisetty" w:date="2024-07-01T14:47:00Z">
                  <w:rPr>
                    <w:rStyle w:val="Wers"/>
                    <w:sz w:val="15"/>
                  </w:rPr>
                </w:rPrChange>
              </w:rPr>
              <w:t>VS-CC</w:t>
            </w:r>
          </w:p>
        </w:tc>
        <w:tc>
          <w:tcPr>
            <w:tcW w:w="960" w:type="dxa"/>
            <w:shd w:val="clear" w:color="auto" w:fill="auto"/>
            <w:tcMar>
              <w:left w:w="444" w:type="dxa"/>
              <w:right w:w="444" w:type="dxa"/>
            </w:tcMar>
          </w:tcPr>
          <w:p w14:paraId="5ABE9755"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5CC081C0" w14:textId="77777777" w:rsidR="00307CAD" w:rsidRPr="00105574" w:rsidRDefault="00307CAD" w:rsidP="005C57C9">
            <w:pPr>
              <w:keepLines/>
              <w:spacing w:line="170" w:lineRule="exact"/>
              <w:jc w:val="center"/>
              <w:rPr>
                <w:noProof/>
                <w:sz w:val="15"/>
              </w:rPr>
            </w:pPr>
            <w:r w:rsidRPr="00105574">
              <w:rPr>
                <w:noProof/>
                <w:sz w:val="15"/>
              </w:rPr>
              <w:t>17” Ebony Black-Painted Aluminum</w:t>
            </w:r>
            <w:r w:rsidRPr="00105574">
              <w:rPr>
                <w:rStyle w:val="Wers"/>
                <w:vanish w:val="0"/>
                <w:sz w:val="15"/>
                <w:rPrChange w:id="629" w:author="Sai Raj Deep Thikkisetty" w:date="2024-07-01T14:47:00Z">
                  <w:rPr>
                    <w:rStyle w:val="Wers"/>
                    <w:sz w:val="15"/>
                  </w:rPr>
                </w:rPrChange>
              </w:rPr>
              <w:t>D2YDQ</w:t>
            </w:r>
          </w:p>
          <w:p w14:paraId="603E95D7" w14:textId="77777777" w:rsidR="00307CAD" w:rsidRPr="00105574" w:rsidRDefault="00307CAD" w:rsidP="005C57C9">
            <w:pPr>
              <w:keepLines/>
              <w:spacing w:line="170" w:lineRule="exact"/>
              <w:jc w:val="center"/>
              <w:rPr>
                <w:noProof/>
                <w:sz w:val="15"/>
              </w:rPr>
            </w:pPr>
            <w:r w:rsidRPr="00105574">
              <w:rPr>
                <w:noProof/>
                <w:sz w:val="15"/>
              </w:rPr>
              <w:t xml:space="preserve">Included in Sasquatch™ Outer Banks™ Package (67A) on Outer Banks™ </w:t>
            </w:r>
            <w:r w:rsidRPr="00105574">
              <w:rPr>
                <w:rStyle w:val="Wers"/>
                <w:vanish w:val="0"/>
                <w:sz w:val="15"/>
                <w:rPrChange w:id="630" w:author="Sai Raj Deep Thikkisetty" w:date="2024-07-01T14:47:00Z">
                  <w:rPr>
                    <w:rStyle w:val="Wers"/>
                    <w:sz w:val="15"/>
                  </w:rPr>
                </w:rPrChange>
              </w:rPr>
              <w:t>VS-KC</w:t>
            </w:r>
            <w:r w:rsidRPr="00105574">
              <w:rPr>
                <w:noProof/>
                <w:sz w:val="15"/>
              </w:rPr>
              <w:t xml:space="preserve"> and Sasquatch™ Badlands™ Package (67B) on Badlands™</w:t>
            </w:r>
            <w:r w:rsidRPr="00105574">
              <w:rPr>
                <w:noProof/>
                <w:sz w:val="15"/>
              </w:rPr>
              <w:sym w:font="Wingdings" w:char="00AB"/>
            </w:r>
            <w:r w:rsidRPr="00105574">
              <w:rPr>
                <w:rStyle w:val="MSERow"/>
                <w:noProof/>
                <w:sz w:val="15"/>
              </w:rPr>
              <w:t xml:space="preserve"> </w:t>
            </w:r>
            <w:r w:rsidRPr="00105574">
              <w:rPr>
                <w:rStyle w:val="Wers"/>
                <w:vanish w:val="0"/>
                <w:sz w:val="15"/>
                <w:rPrChange w:id="631" w:author="Sai Raj Deep Thikkisetty" w:date="2024-07-01T14:47:00Z">
                  <w:rPr>
                    <w:rStyle w:val="Wers"/>
                    <w:sz w:val="15"/>
                  </w:rPr>
                </w:rPrChange>
              </w:rPr>
              <w:t>VS-KL</w:t>
            </w:r>
          </w:p>
        </w:tc>
        <w:tc>
          <w:tcPr>
            <w:tcW w:w="960" w:type="dxa"/>
            <w:shd w:val="clear" w:color="auto" w:fill="auto"/>
            <w:tcMar>
              <w:left w:w="444" w:type="dxa"/>
              <w:right w:w="444" w:type="dxa"/>
            </w:tcMar>
          </w:tcPr>
          <w:p w14:paraId="5C0732F1" w14:textId="77777777" w:rsidR="00307CAD" w:rsidRPr="00105574" w:rsidRDefault="00307CAD" w:rsidP="005C57C9">
            <w:pPr>
              <w:keepLines/>
              <w:spacing w:line="170" w:lineRule="exact"/>
              <w:jc w:val="center"/>
              <w:rPr>
                <w:noProof/>
                <w:sz w:val="15"/>
              </w:rPr>
            </w:pPr>
          </w:p>
        </w:tc>
        <w:tc>
          <w:tcPr>
            <w:tcW w:w="2616" w:type="dxa"/>
            <w:shd w:val="clear" w:color="auto" w:fill="auto"/>
            <w:tcMar>
              <w:left w:w="444" w:type="dxa"/>
              <w:right w:w="444" w:type="dxa"/>
            </w:tcMar>
          </w:tcPr>
          <w:p w14:paraId="1B3A3F97" w14:textId="77777777" w:rsidR="00307CAD" w:rsidRPr="00105574" w:rsidRDefault="00307CAD" w:rsidP="005C57C9">
            <w:pPr>
              <w:keepLines/>
              <w:spacing w:line="170" w:lineRule="exact"/>
              <w:jc w:val="center"/>
              <w:rPr>
                <w:noProof/>
                <w:sz w:val="15"/>
              </w:rPr>
            </w:pPr>
            <w:r w:rsidRPr="00105574">
              <w:rPr>
                <w:noProof/>
                <w:sz w:val="15"/>
              </w:rPr>
              <w:t xml:space="preserve">17” Carbonized Gray-Painted Low Gloss Aluminum </w:t>
            </w:r>
            <w:r w:rsidRPr="00105574">
              <w:rPr>
                <w:rStyle w:val="Wers"/>
                <w:vanish w:val="0"/>
                <w:sz w:val="15"/>
                <w:rPrChange w:id="632" w:author="Sai Raj Deep Thikkisetty" w:date="2024-07-01T14:47:00Z">
                  <w:rPr>
                    <w:rStyle w:val="Wers"/>
                    <w:sz w:val="15"/>
                  </w:rPr>
                </w:rPrChange>
              </w:rPr>
              <w:t>D2YBV</w:t>
            </w:r>
          </w:p>
          <w:p w14:paraId="24A636E2" w14:textId="77777777" w:rsidR="00307CAD" w:rsidRPr="00105574" w:rsidRDefault="00307CAD" w:rsidP="005C57C9">
            <w:pPr>
              <w:keepLines/>
              <w:spacing w:line="170" w:lineRule="exact"/>
              <w:jc w:val="center"/>
              <w:rPr>
                <w:noProof/>
                <w:sz w:val="15"/>
              </w:rPr>
            </w:pPr>
            <w:r w:rsidRPr="00105574">
              <w:rPr>
                <w:noProof/>
                <w:sz w:val="15"/>
              </w:rPr>
              <w:t xml:space="preserve">Standard on Badlands™ </w:t>
            </w:r>
            <w:r w:rsidRPr="00105574">
              <w:rPr>
                <w:rStyle w:val="Wers"/>
                <w:vanish w:val="0"/>
                <w:sz w:val="15"/>
                <w:rPrChange w:id="633" w:author="Sai Raj Deep Thikkisetty" w:date="2024-07-01T14:47:00Z">
                  <w:rPr>
                    <w:rStyle w:val="Wers"/>
                    <w:sz w:val="15"/>
                  </w:rPr>
                </w:rPrChange>
              </w:rPr>
              <w:t>VS-KL</w:t>
            </w:r>
          </w:p>
        </w:tc>
        <w:tc>
          <w:tcPr>
            <w:tcW w:w="516" w:type="dxa"/>
            <w:shd w:val="clear" w:color="auto" w:fill="auto"/>
            <w:tcMar>
              <w:left w:w="444" w:type="dxa"/>
              <w:right w:w="0" w:type="dxa"/>
            </w:tcMar>
          </w:tcPr>
          <w:p w14:paraId="17944A54" w14:textId="77777777" w:rsidR="00307CAD" w:rsidRPr="00105574" w:rsidRDefault="00307CAD" w:rsidP="005C57C9">
            <w:pPr>
              <w:keepLines/>
              <w:spacing w:line="170" w:lineRule="exact"/>
              <w:jc w:val="center"/>
              <w:rPr>
                <w:noProof/>
                <w:sz w:val="15"/>
              </w:rPr>
            </w:pPr>
          </w:p>
        </w:tc>
      </w:tr>
    </w:tbl>
    <w:p w14:paraId="6BEBD70B" w14:textId="77777777" w:rsidR="00307CAD" w:rsidRPr="00105574" w:rsidRDefault="00307CAD" w:rsidP="005C57C9">
      <w:pPr>
        <w:spacing w:line="14" w:lineRule="exact"/>
        <w:rPr>
          <w:noProof/>
          <w:sz w:val="15"/>
        </w:rPr>
      </w:pPr>
    </w:p>
    <w:p w14:paraId="51A5A1E1" w14:textId="77777777" w:rsidR="00307CAD" w:rsidRPr="00105574" w:rsidRDefault="00307CAD" w:rsidP="001512F6">
      <w:pPr>
        <w:spacing w:line="14" w:lineRule="exact"/>
        <w:rPr>
          <w:rFonts w:cs="Arial"/>
          <w:b/>
          <w:noProof/>
          <w:sz w:val="14"/>
        </w:rPr>
        <w:sectPr w:rsidR="00307CAD" w:rsidRPr="00105574" w:rsidSect="00307CAD">
          <w:type w:val="continuous"/>
          <w:pgSz w:w="12240" w:h="15840" w:code="1"/>
          <w:pgMar w:top="720" w:right="907" w:bottom="720" w:left="907" w:header="432" w:footer="432" w:gutter="0"/>
          <w:cols w:space="720"/>
          <w:docGrid w:linePitch="272"/>
        </w:sectPr>
      </w:pPr>
    </w:p>
    <w:p w14:paraId="5A400955" w14:textId="77777777" w:rsidR="00307CAD" w:rsidRPr="00105574" w:rsidRDefault="00307CAD" w:rsidP="005C57C9">
      <w:pPr>
        <w:spacing w:line="14" w:lineRule="exact"/>
        <w:rPr>
          <w:b/>
          <w:noProof/>
          <w:color w:val="FFFFFF"/>
          <w:sz w:val="15"/>
        </w:rPr>
        <w:sectPr w:rsidR="00307CAD" w:rsidRPr="00105574" w:rsidSect="00307CAD">
          <w:headerReference w:type="default" r:id="rId48"/>
          <w:footerReference w:type="default" r:id="rId49"/>
          <w:pgSz w:w="12240" w:h="15840" w:code="1"/>
          <w:pgMar w:top="720" w:right="907" w:bottom="720" w:left="907" w:header="432" w:footer="432" w:gutter="0"/>
          <w:pgNumType w:start="19"/>
          <w:cols w:space="720"/>
          <w:docGrid w:linePitch="272"/>
        </w:sectPr>
      </w:pPr>
    </w:p>
    <w:tbl>
      <w:tblPr>
        <w:tblW w:w="10800" w:type="dxa"/>
        <w:jc w:val="center"/>
        <w:tblBorders>
          <w:top w:val="single" w:sz="18" w:space="0" w:color="auto"/>
          <w:left w:val="single" w:sz="18" w:space="0" w:color="auto"/>
          <w:bottom w:val="single" w:sz="18" w:space="0" w:color="auto"/>
          <w:right w:val="single" w:sz="18" w:space="0" w:color="auto"/>
          <w:insideV w:val="single" w:sz="12" w:space="0" w:color="auto"/>
        </w:tblBorders>
        <w:tblLayout w:type="fixed"/>
        <w:tblCellMar>
          <w:left w:w="36" w:type="dxa"/>
          <w:right w:w="36" w:type="dxa"/>
        </w:tblCellMar>
        <w:tblLook w:val="04A0" w:firstRow="1" w:lastRow="0" w:firstColumn="1" w:lastColumn="0" w:noHBand="0" w:noVBand="1"/>
      </w:tblPr>
      <w:tblGrid>
        <w:gridCol w:w="2160"/>
        <w:gridCol w:w="2160"/>
        <w:gridCol w:w="6480"/>
      </w:tblGrid>
      <w:tr w:rsidR="00307CAD" w:rsidRPr="00105574" w14:paraId="4102DDB2" w14:textId="77777777" w:rsidTr="005C57C9">
        <w:trPr>
          <w:cantSplit/>
          <w:jc w:val="center"/>
        </w:trPr>
        <w:tc>
          <w:tcPr>
            <w:tcW w:w="2160" w:type="dxa"/>
            <w:tcBorders>
              <w:top w:val="single" w:sz="18" w:space="0" w:color="auto"/>
              <w:bottom w:val="single" w:sz="12" w:space="0" w:color="auto"/>
            </w:tcBorders>
            <w:shd w:val="pct75" w:color="auto" w:fill="auto"/>
            <w:vAlign w:val="center"/>
          </w:tcPr>
          <w:p w14:paraId="65B2DE7D" w14:textId="77777777" w:rsidR="00307CAD" w:rsidRPr="00105574" w:rsidRDefault="00307CAD" w:rsidP="005C57C9">
            <w:pPr>
              <w:spacing w:before="30" w:after="30"/>
              <w:jc w:val="center"/>
              <w:rPr>
                <w:b/>
                <w:noProof/>
                <w:color w:val="FFFFFF"/>
                <w:sz w:val="15"/>
              </w:rPr>
            </w:pPr>
            <w:r w:rsidRPr="00105574">
              <w:rPr>
                <w:b/>
                <w:noProof/>
                <w:color w:val="FFFFFF"/>
                <w:sz w:val="15"/>
              </w:rPr>
              <w:t>Model</w:t>
            </w:r>
          </w:p>
        </w:tc>
        <w:tc>
          <w:tcPr>
            <w:tcW w:w="2160" w:type="dxa"/>
            <w:tcBorders>
              <w:top w:val="single" w:sz="18" w:space="0" w:color="auto"/>
              <w:bottom w:val="single" w:sz="12" w:space="0" w:color="auto"/>
            </w:tcBorders>
            <w:shd w:val="pct75" w:color="auto" w:fill="auto"/>
            <w:vAlign w:val="center"/>
          </w:tcPr>
          <w:p w14:paraId="1A0E4EBC" w14:textId="77777777" w:rsidR="00307CAD" w:rsidRPr="00105574" w:rsidRDefault="00307CAD" w:rsidP="005C57C9">
            <w:pPr>
              <w:spacing w:before="30" w:after="30"/>
              <w:jc w:val="center"/>
              <w:rPr>
                <w:b/>
                <w:noProof/>
                <w:color w:val="FFFFFF"/>
                <w:sz w:val="15"/>
              </w:rPr>
            </w:pPr>
            <w:r w:rsidRPr="00105574">
              <w:rPr>
                <w:b/>
                <w:noProof/>
                <w:color w:val="FFFFFF"/>
                <w:sz w:val="15"/>
              </w:rPr>
              <w:t>Material</w:t>
            </w:r>
          </w:p>
        </w:tc>
        <w:tc>
          <w:tcPr>
            <w:tcW w:w="6480" w:type="dxa"/>
            <w:tcBorders>
              <w:top w:val="single" w:sz="18" w:space="0" w:color="auto"/>
              <w:bottom w:val="single" w:sz="12" w:space="0" w:color="auto"/>
            </w:tcBorders>
            <w:shd w:val="pct75" w:color="auto" w:fill="auto"/>
            <w:vAlign w:val="center"/>
          </w:tcPr>
          <w:p w14:paraId="31EF364C" w14:textId="77777777" w:rsidR="00307CAD" w:rsidRPr="00105574" w:rsidRDefault="00307CAD" w:rsidP="005C57C9">
            <w:pPr>
              <w:spacing w:before="30" w:after="30"/>
              <w:jc w:val="center"/>
              <w:rPr>
                <w:b/>
                <w:noProof/>
                <w:color w:val="FFFFFF"/>
                <w:sz w:val="15"/>
              </w:rPr>
            </w:pPr>
            <w:r w:rsidRPr="00105574">
              <w:rPr>
                <w:b/>
                <w:noProof/>
                <w:color w:val="FFFFFF"/>
                <w:sz w:val="15"/>
              </w:rPr>
              <w:t>Interior Description</w:t>
            </w:r>
          </w:p>
        </w:tc>
      </w:tr>
      <w:tr w:rsidR="00307CAD" w:rsidRPr="00105574" w14:paraId="7D4F69BC" w14:textId="77777777" w:rsidTr="005C57C9">
        <w:trPr>
          <w:cantSplit/>
          <w:jc w:val="center"/>
        </w:trPr>
        <w:tc>
          <w:tcPr>
            <w:tcW w:w="2160" w:type="dxa"/>
            <w:tcBorders>
              <w:bottom w:val="nil"/>
            </w:tcBorders>
            <w:shd w:val="clear" w:color="auto" w:fill="auto"/>
            <w:vAlign w:val="center"/>
          </w:tcPr>
          <w:p w14:paraId="25FFD892" w14:textId="77777777" w:rsidR="00307CAD" w:rsidRPr="00105574" w:rsidRDefault="00307CAD" w:rsidP="005C57C9">
            <w:pPr>
              <w:spacing w:before="30" w:after="30"/>
              <w:jc w:val="center"/>
              <w:rPr>
                <w:b/>
                <w:bCs/>
                <w:noProof/>
                <w:sz w:val="15"/>
              </w:rPr>
            </w:pPr>
            <w:r w:rsidRPr="00105574">
              <w:rPr>
                <w:b/>
                <w:bCs/>
                <w:noProof/>
                <w:sz w:val="15"/>
              </w:rPr>
              <w:t xml:space="preserve">Big Bend™ </w:t>
            </w:r>
            <w:r w:rsidRPr="00105574">
              <w:rPr>
                <w:rStyle w:val="Wers"/>
                <w:b/>
                <w:vanish w:val="0"/>
                <w:sz w:val="15"/>
                <w:rPrChange w:id="634" w:author="Sai Raj Deep Thikkisetty" w:date="2024-07-01T14:47:00Z">
                  <w:rPr>
                    <w:rStyle w:val="Wers"/>
                    <w:b/>
                    <w:sz w:val="15"/>
                  </w:rPr>
                </w:rPrChange>
              </w:rPr>
              <w:t>VS-CC</w:t>
            </w:r>
          </w:p>
        </w:tc>
        <w:tc>
          <w:tcPr>
            <w:tcW w:w="2160" w:type="dxa"/>
            <w:tcBorders>
              <w:bottom w:val="nil"/>
            </w:tcBorders>
            <w:shd w:val="clear" w:color="auto" w:fill="auto"/>
            <w:vAlign w:val="center"/>
          </w:tcPr>
          <w:p w14:paraId="632429E3" w14:textId="77777777" w:rsidR="00307CAD" w:rsidRPr="00105574" w:rsidRDefault="00307CAD" w:rsidP="005C57C9">
            <w:pPr>
              <w:spacing w:before="30" w:after="30"/>
              <w:jc w:val="center"/>
              <w:rPr>
                <w:noProof/>
                <w:sz w:val="15"/>
              </w:rPr>
            </w:pPr>
            <w:r w:rsidRPr="00105574">
              <w:rPr>
                <w:noProof/>
                <w:sz w:val="15"/>
              </w:rPr>
              <w:t xml:space="preserve">Unique Cloth with Easy-to-Clean </w:t>
            </w:r>
            <w:r w:rsidRPr="00105574">
              <w:rPr>
                <w:rStyle w:val="Wers"/>
                <w:b/>
                <w:vanish w:val="0"/>
                <w:sz w:val="15"/>
                <w:rPrChange w:id="635" w:author="Sai Raj Deep Thikkisetty" w:date="2024-07-01T14:47:00Z">
                  <w:rPr>
                    <w:rStyle w:val="Wers"/>
                    <w:b/>
                    <w:sz w:val="15"/>
                  </w:rPr>
                </w:rPrChange>
              </w:rPr>
              <w:t>3CQ00</w:t>
            </w:r>
          </w:p>
        </w:tc>
        <w:tc>
          <w:tcPr>
            <w:tcW w:w="6480" w:type="dxa"/>
            <w:tcBorders>
              <w:bottom w:val="nil"/>
            </w:tcBorders>
            <w:shd w:val="clear" w:color="auto" w:fill="auto"/>
            <w:vAlign w:val="center"/>
          </w:tcPr>
          <w:p w14:paraId="7D67C2ED" w14:textId="77777777" w:rsidR="00307CAD" w:rsidRPr="00105574" w:rsidRDefault="00307CAD" w:rsidP="005C57C9">
            <w:pPr>
              <w:spacing w:before="30" w:after="30"/>
              <w:ind w:left="216" w:hanging="144"/>
              <w:rPr>
                <w:noProof/>
                <w:sz w:val="15"/>
              </w:rPr>
            </w:pPr>
            <w:r w:rsidRPr="00105574">
              <w:rPr>
                <w:noProof/>
                <w:sz w:val="15"/>
              </w:rPr>
              <w:t>● Front Row Bucket Seats, 6-way Manual Driver and 4-way Manual Passenger</w:t>
            </w:r>
          </w:p>
          <w:p w14:paraId="10ADF9A8"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36" w:author="Sai Raj Deep Thikkisetty" w:date="2024-07-01T14:47:00Z">
                  <w:rPr>
                    <w:rStyle w:val="Wers"/>
                    <w:sz w:val="15"/>
                  </w:rPr>
                </w:rPrChange>
              </w:rPr>
              <w:t>FS-B,BY1AA,BYPAE,BYQAD,BWCAK,BWFAE</w:t>
            </w:r>
          </w:p>
        </w:tc>
      </w:tr>
      <w:tr w:rsidR="00307CAD" w:rsidRPr="00105574" w14:paraId="1ED5E6D7" w14:textId="77777777" w:rsidTr="005C57C9">
        <w:trPr>
          <w:cantSplit/>
          <w:jc w:val="center"/>
        </w:trPr>
        <w:tc>
          <w:tcPr>
            <w:tcW w:w="2160" w:type="dxa"/>
            <w:tcBorders>
              <w:top w:val="nil"/>
              <w:bottom w:val="nil"/>
            </w:tcBorders>
            <w:shd w:val="clear" w:color="auto" w:fill="CCCCCC"/>
            <w:vAlign w:val="center"/>
          </w:tcPr>
          <w:p w14:paraId="6A984AFA" w14:textId="77777777" w:rsidR="00307CAD" w:rsidRPr="00105574" w:rsidRDefault="00307CAD" w:rsidP="005C57C9">
            <w:pPr>
              <w:spacing w:before="30" w:after="30"/>
              <w:jc w:val="center"/>
              <w:rPr>
                <w:b/>
                <w:bCs/>
                <w:noProof/>
                <w:sz w:val="15"/>
              </w:rPr>
            </w:pPr>
            <w:r w:rsidRPr="00105574">
              <w:rPr>
                <w:b/>
                <w:bCs/>
                <w:noProof/>
                <w:sz w:val="15"/>
              </w:rPr>
              <w:t>Black Appearance Package</w:t>
            </w:r>
          </w:p>
        </w:tc>
        <w:tc>
          <w:tcPr>
            <w:tcW w:w="2160" w:type="dxa"/>
            <w:tcBorders>
              <w:top w:val="nil"/>
              <w:bottom w:val="nil"/>
            </w:tcBorders>
            <w:shd w:val="clear" w:color="auto" w:fill="CCCCCC"/>
            <w:vAlign w:val="center"/>
          </w:tcPr>
          <w:p w14:paraId="6F81586C" w14:textId="77777777" w:rsidR="00307CAD" w:rsidRPr="00105574" w:rsidRDefault="00307CAD" w:rsidP="005C57C9">
            <w:pPr>
              <w:spacing w:before="30" w:after="30"/>
              <w:jc w:val="center"/>
              <w:rPr>
                <w:noProof/>
                <w:sz w:val="15"/>
              </w:rPr>
            </w:pPr>
            <w:r w:rsidRPr="00105574">
              <w:rPr>
                <w:noProof/>
                <w:sz w:val="15"/>
              </w:rPr>
              <w:t xml:space="preserve">Premium Trimmed </w:t>
            </w:r>
            <w:r w:rsidRPr="00105574">
              <w:rPr>
                <w:rStyle w:val="Wers"/>
                <w:b/>
                <w:vanish w:val="0"/>
                <w:sz w:val="15"/>
                <w:rPrChange w:id="637" w:author="Sai Raj Deep Thikkisetty" w:date="2024-07-01T14:47:00Z">
                  <w:rPr>
                    <w:rStyle w:val="Wers"/>
                    <w:b/>
                    <w:sz w:val="15"/>
                  </w:rPr>
                </w:rPrChange>
              </w:rPr>
              <w:t>12S00</w:t>
            </w:r>
          </w:p>
        </w:tc>
        <w:tc>
          <w:tcPr>
            <w:tcW w:w="6480" w:type="dxa"/>
            <w:tcBorders>
              <w:top w:val="nil"/>
              <w:bottom w:val="nil"/>
            </w:tcBorders>
            <w:shd w:val="clear" w:color="auto" w:fill="CCCCCC"/>
            <w:vAlign w:val="center"/>
          </w:tcPr>
          <w:p w14:paraId="502A0DE3" w14:textId="77777777" w:rsidR="00307CAD" w:rsidRPr="00105574" w:rsidRDefault="00307CAD" w:rsidP="005C57C9">
            <w:pPr>
              <w:spacing w:before="30" w:after="30"/>
              <w:ind w:left="216" w:hanging="144"/>
              <w:rPr>
                <w:noProof/>
                <w:sz w:val="15"/>
              </w:rPr>
            </w:pPr>
            <w:r w:rsidRPr="00105574">
              <w:rPr>
                <w:noProof/>
                <w:sz w:val="15"/>
              </w:rPr>
              <w:t>● Front Row Heated Bucket Seats, 8-way Power Driver and 4-way Manual Passenger</w:t>
            </w:r>
          </w:p>
          <w:p w14:paraId="7863919B"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38" w:author="Sai Raj Deep Thikkisetty" w:date="2024-07-01T14:47:00Z">
                  <w:rPr>
                    <w:rStyle w:val="Wers"/>
                    <w:sz w:val="15"/>
                  </w:rPr>
                </w:rPrChange>
              </w:rPr>
              <w:t>FS-H,BY1AB,BYPAK,BYQA,BWCAK,BWFAE</w:t>
            </w:r>
          </w:p>
        </w:tc>
      </w:tr>
      <w:tr w:rsidR="00307CAD" w:rsidRPr="00105574" w14:paraId="1F1AD1DD" w14:textId="77777777" w:rsidTr="005C57C9">
        <w:trPr>
          <w:cantSplit/>
          <w:jc w:val="center"/>
        </w:trPr>
        <w:tc>
          <w:tcPr>
            <w:tcW w:w="2160" w:type="dxa"/>
            <w:tcBorders>
              <w:top w:val="nil"/>
              <w:bottom w:val="nil"/>
            </w:tcBorders>
            <w:shd w:val="clear" w:color="auto" w:fill="auto"/>
            <w:vAlign w:val="center"/>
          </w:tcPr>
          <w:p w14:paraId="0F057F94" w14:textId="77777777" w:rsidR="00307CAD" w:rsidRPr="00105574" w:rsidRDefault="00307CAD" w:rsidP="005C57C9">
            <w:pPr>
              <w:spacing w:before="30" w:after="30"/>
              <w:jc w:val="center"/>
              <w:rPr>
                <w:b/>
                <w:bCs/>
                <w:noProof/>
                <w:sz w:val="15"/>
              </w:rPr>
            </w:pPr>
            <w:r w:rsidRPr="00105574">
              <w:rPr>
                <w:b/>
                <w:bCs/>
                <w:noProof/>
                <w:sz w:val="15"/>
              </w:rPr>
              <w:t xml:space="preserve">Outer Banks™ </w:t>
            </w:r>
            <w:r w:rsidRPr="00105574">
              <w:rPr>
                <w:rStyle w:val="Wers"/>
                <w:b/>
                <w:vanish w:val="0"/>
                <w:sz w:val="15"/>
                <w:rPrChange w:id="639" w:author="Sai Raj Deep Thikkisetty" w:date="2024-07-01T14:47:00Z">
                  <w:rPr>
                    <w:rStyle w:val="Wers"/>
                    <w:b/>
                    <w:sz w:val="15"/>
                  </w:rPr>
                </w:rPrChange>
              </w:rPr>
              <w:t>VS-KC</w:t>
            </w:r>
          </w:p>
        </w:tc>
        <w:tc>
          <w:tcPr>
            <w:tcW w:w="2160" w:type="dxa"/>
            <w:tcBorders>
              <w:top w:val="nil"/>
              <w:bottom w:val="nil"/>
            </w:tcBorders>
            <w:shd w:val="clear" w:color="auto" w:fill="auto"/>
            <w:vAlign w:val="center"/>
          </w:tcPr>
          <w:p w14:paraId="60FC1074" w14:textId="77777777" w:rsidR="00307CAD" w:rsidRPr="00105574" w:rsidRDefault="00307CAD" w:rsidP="005C57C9">
            <w:pPr>
              <w:spacing w:before="30" w:after="30"/>
              <w:jc w:val="center"/>
              <w:rPr>
                <w:noProof/>
                <w:sz w:val="15"/>
              </w:rPr>
            </w:pPr>
            <w:r w:rsidRPr="00105574">
              <w:rPr>
                <w:noProof/>
                <w:sz w:val="15"/>
              </w:rPr>
              <w:t xml:space="preserve">Premium Trimmed </w:t>
            </w:r>
            <w:r w:rsidRPr="00105574">
              <w:rPr>
                <w:rStyle w:val="Wers"/>
                <w:b/>
                <w:vanish w:val="0"/>
                <w:sz w:val="15"/>
                <w:rPrChange w:id="640" w:author="Sai Raj Deep Thikkisetty" w:date="2024-07-01T14:47:00Z">
                  <w:rPr>
                    <w:rStyle w:val="Wers"/>
                    <w:b/>
                    <w:sz w:val="15"/>
                  </w:rPr>
                </w:rPrChange>
              </w:rPr>
              <w:t>5V700</w:t>
            </w:r>
          </w:p>
        </w:tc>
        <w:tc>
          <w:tcPr>
            <w:tcW w:w="6480" w:type="dxa"/>
            <w:tcBorders>
              <w:top w:val="nil"/>
              <w:bottom w:val="nil"/>
            </w:tcBorders>
            <w:shd w:val="clear" w:color="auto" w:fill="auto"/>
            <w:vAlign w:val="center"/>
          </w:tcPr>
          <w:p w14:paraId="41101B1E" w14:textId="77777777" w:rsidR="00307CAD" w:rsidRPr="00105574" w:rsidRDefault="00307CAD" w:rsidP="005C57C9">
            <w:pPr>
              <w:spacing w:before="30" w:after="30"/>
              <w:ind w:left="216" w:hanging="144"/>
              <w:rPr>
                <w:noProof/>
                <w:sz w:val="15"/>
              </w:rPr>
            </w:pPr>
            <w:r w:rsidRPr="00105574">
              <w:rPr>
                <w:noProof/>
                <w:sz w:val="15"/>
              </w:rPr>
              <w:t>● Front Row Heated Bucket Seats, 8-way Power Driver and 6-way Power Passenger</w:t>
            </w:r>
          </w:p>
          <w:p w14:paraId="21ED13BC"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41" w:author="Sai Raj Deep Thikkisetty" w:date="2024-07-01T14:47:00Z">
                  <w:rPr>
                    <w:rStyle w:val="Wers"/>
                    <w:sz w:val="15"/>
                  </w:rPr>
                </w:rPrChange>
              </w:rPr>
              <w:t>FS-H,BY1AB,BYPAK,BYQAC,BWCAK,BWFAE</w:t>
            </w:r>
          </w:p>
        </w:tc>
      </w:tr>
      <w:tr w:rsidR="00307CAD" w:rsidRPr="00105574" w14:paraId="0ED21077" w14:textId="77777777" w:rsidTr="005C57C9">
        <w:trPr>
          <w:cantSplit/>
          <w:jc w:val="center"/>
        </w:trPr>
        <w:tc>
          <w:tcPr>
            <w:tcW w:w="2160" w:type="dxa"/>
            <w:tcBorders>
              <w:top w:val="nil"/>
              <w:bottom w:val="single" w:sz="18" w:space="0" w:color="auto"/>
            </w:tcBorders>
            <w:shd w:val="clear" w:color="auto" w:fill="CCCCCC"/>
            <w:vAlign w:val="center"/>
          </w:tcPr>
          <w:p w14:paraId="62F1D876" w14:textId="77777777" w:rsidR="00307CAD" w:rsidRPr="00105574" w:rsidRDefault="00307CAD" w:rsidP="005C57C9">
            <w:pPr>
              <w:spacing w:before="30" w:after="30"/>
              <w:jc w:val="center"/>
              <w:rPr>
                <w:b/>
                <w:bCs/>
                <w:noProof/>
                <w:sz w:val="15"/>
              </w:rPr>
            </w:pPr>
            <w:r w:rsidRPr="00105574">
              <w:rPr>
                <w:b/>
                <w:bCs/>
                <w:noProof/>
                <w:sz w:val="15"/>
              </w:rPr>
              <w:t xml:space="preserve">Badlands™ </w:t>
            </w:r>
            <w:r w:rsidRPr="00105574">
              <w:rPr>
                <w:rStyle w:val="Wers"/>
                <w:b/>
                <w:vanish w:val="0"/>
                <w:sz w:val="15"/>
                <w:rPrChange w:id="642" w:author="Sai Raj Deep Thikkisetty" w:date="2024-07-01T14:47:00Z">
                  <w:rPr>
                    <w:rStyle w:val="Wers"/>
                    <w:b/>
                    <w:sz w:val="15"/>
                  </w:rPr>
                </w:rPrChange>
              </w:rPr>
              <w:t>VS-KL</w:t>
            </w:r>
          </w:p>
        </w:tc>
        <w:tc>
          <w:tcPr>
            <w:tcW w:w="2160" w:type="dxa"/>
            <w:tcBorders>
              <w:top w:val="nil"/>
              <w:bottom w:val="single" w:sz="18" w:space="0" w:color="auto"/>
            </w:tcBorders>
            <w:shd w:val="clear" w:color="auto" w:fill="CCCCCC"/>
            <w:vAlign w:val="center"/>
          </w:tcPr>
          <w:p w14:paraId="730A0426" w14:textId="77777777" w:rsidR="00307CAD" w:rsidRPr="00105574" w:rsidRDefault="00307CAD" w:rsidP="005C57C9">
            <w:pPr>
              <w:spacing w:before="30" w:after="30"/>
              <w:jc w:val="center"/>
              <w:rPr>
                <w:noProof/>
                <w:sz w:val="15"/>
              </w:rPr>
            </w:pPr>
            <w:r w:rsidRPr="00105574">
              <w:rPr>
                <w:noProof/>
                <w:sz w:val="15"/>
              </w:rPr>
              <w:t>Leather-Trimmed with Mini-Perforation</w:t>
            </w:r>
            <w:r w:rsidRPr="00105574">
              <w:rPr>
                <w:rStyle w:val="Wers"/>
                <w:vanish w:val="0"/>
                <w:sz w:val="15"/>
                <w:rPrChange w:id="643" w:author="Sai Raj Deep Thikkisetty" w:date="2024-07-01T14:47:00Z">
                  <w:rPr>
                    <w:rStyle w:val="Wers"/>
                    <w:sz w:val="15"/>
                  </w:rPr>
                </w:rPrChange>
              </w:rPr>
              <w:t>3JL00</w:t>
            </w:r>
          </w:p>
        </w:tc>
        <w:tc>
          <w:tcPr>
            <w:tcW w:w="6480" w:type="dxa"/>
            <w:tcBorders>
              <w:top w:val="nil"/>
              <w:bottom w:val="single" w:sz="18" w:space="0" w:color="auto"/>
            </w:tcBorders>
            <w:shd w:val="clear" w:color="auto" w:fill="CCCCCC"/>
            <w:vAlign w:val="center"/>
          </w:tcPr>
          <w:p w14:paraId="624E2B7A" w14:textId="77777777" w:rsidR="00307CAD" w:rsidRPr="00105574" w:rsidRDefault="00307CAD" w:rsidP="005C57C9">
            <w:pPr>
              <w:spacing w:before="30" w:after="30"/>
              <w:ind w:left="216" w:hanging="144"/>
              <w:rPr>
                <w:noProof/>
                <w:sz w:val="15"/>
              </w:rPr>
            </w:pPr>
            <w:r w:rsidRPr="00105574">
              <w:rPr>
                <w:noProof/>
                <w:sz w:val="15"/>
              </w:rPr>
              <w:t>● Front Row Heated Bucket Seats, 8-way Power Driver and 6-way Power Passenger</w:t>
            </w:r>
          </w:p>
          <w:p w14:paraId="6BE6C2F5"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44" w:author="Sai Raj Deep Thikkisetty" w:date="2024-07-01T14:47:00Z">
                  <w:rPr>
                    <w:rStyle w:val="Wers"/>
                    <w:sz w:val="15"/>
                  </w:rPr>
                </w:rPrChange>
              </w:rPr>
              <w:t>FS-H.BY1AB,BYPAK,BYQAE,BWCAK,BWFAE</w:t>
            </w:r>
          </w:p>
        </w:tc>
      </w:tr>
    </w:tbl>
    <w:p w14:paraId="2BCE6898" w14:textId="77777777" w:rsidR="00307CAD" w:rsidRPr="00105574" w:rsidRDefault="00307CAD" w:rsidP="005C57C9">
      <w:pPr>
        <w:spacing w:line="14" w:lineRule="exact"/>
        <w:rPr>
          <w:noProof/>
        </w:rPr>
      </w:pPr>
    </w:p>
    <w:p w14:paraId="288F4E03" w14:textId="77777777" w:rsidR="00307CAD" w:rsidRPr="00105574" w:rsidRDefault="00307CAD" w:rsidP="005C57C9">
      <w:pPr>
        <w:keepNext/>
        <w:spacing w:before="240" w:after="60"/>
        <w:jc w:val="center"/>
        <w:rPr>
          <w:b/>
          <w:noProof/>
          <w:sz w:val="28"/>
        </w:rPr>
      </w:pPr>
      <w:r w:rsidRPr="00105574">
        <w:rPr>
          <w:b/>
          <w:noProof/>
          <w:sz w:val="28"/>
        </w:rPr>
        <w:t>COLOR OFFERINGS</w:t>
      </w:r>
    </w:p>
    <w:tbl>
      <w:tblPr>
        <w:tblW w:w="10512" w:type="dxa"/>
        <w:jc w:val="center"/>
        <w:tblBorders>
          <w:top w:val="single" w:sz="18" w:space="0" w:color="auto"/>
          <w:left w:val="single" w:sz="18" w:space="0" w:color="auto"/>
          <w:bottom w:val="single" w:sz="18" w:space="0" w:color="auto"/>
          <w:right w:val="single" w:sz="18" w:space="0" w:color="auto"/>
          <w:insideV w:val="single" w:sz="12" w:space="0" w:color="auto"/>
        </w:tblBorders>
        <w:tblLayout w:type="fixed"/>
        <w:tblCellMar>
          <w:left w:w="43" w:type="dxa"/>
          <w:right w:w="43" w:type="dxa"/>
        </w:tblCellMar>
        <w:tblLook w:val="04A0" w:firstRow="1" w:lastRow="0" w:firstColumn="1" w:lastColumn="0" w:noHBand="0" w:noVBand="1"/>
      </w:tblPr>
      <w:tblGrid>
        <w:gridCol w:w="3024"/>
        <w:gridCol w:w="1008"/>
        <w:gridCol w:w="1296"/>
        <w:gridCol w:w="1296"/>
        <w:gridCol w:w="1296"/>
        <w:gridCol w:w="1296"/>
        <w:gridCol w:w="1296"/>
      </w:tblGrid>
      <w:tr w:rsidR="00307CAD" w:rsidRPr="00105574" w14:paraId="04849366" w14:textId="77777777" w:rsidTr="005C57C9">
        <w:trPr>
          <w:cantSplit/>
          <w:jc w:val="center"/>
        </w:trPr>
        <w:tc>
          <w:tcPr>
            <w:tcW w:w="3024" w:type="dxa"/>
            <w:shd w:val="clear" w:color="auto" w:fill="auto"/>
            <w:vAlign w:val="center"/>
          </w:tcPr>
          <w:p w14:paraId="1CB084CF" w14:textId="77777777" w:rsidR="00307CAD" w:rsidRPr="00105574" w:rsidRDefault="00307CAD" w:rsidP="005C57C9">
            <w:pPr>
              <w:keepNext/>
              <w:spacing w:before="30" w:after="30"/>
              <w:jc w:val="center"/>
              <w:rPr>
                <w:noProof/>
                <w:sz w:val="15"/>
              </w:rPr>
            </w:pPr>
          </w:p>
        </w:tc>
        <w:tc>
          <w:tcPr>
            <w:tcW w:w="1008" w:type="dxa"/>
            <w:shd w:val="clear" w:color="auto" w:fill="auto"/>
            <w:vAlign w:val="center"/>
          </w:tcPr>
          <w:p w14:paraId="3AE3CA1F" w14:textId="77777777" w:rsidR="00307CAD" w:rsidRPr="00105574" w:rsidRDefault="00307CAD" w:rsidP="005C57C9">
            <w:pPr>
              <w:keepNext/>
              <w:spacing w:before="30" w:after="30"/>
              <w:jc w:val="center"/>
              <w:rPr>
                <w:noProof/>
                <w:sz w:val="15"/>
              </w:rPr>
            </w:pPr>
          </w:p>
        </w:tc>
        <w:tc>
          <w:tcPr>
            <w:tcW w:w="1296" w:type="dxa"/>
            <w:tcBorders>
              <w:top w:val="single" w:sz="18" w:space="0" w:color="auto"/>
              <w:bottom w:val="single" w:sz="12" w:space="0" w:color="auto"/>
            </w:tcBorders>
            <w:shd w:val="pct75" w:color="auto" w:fill="auto"/>
            <w:vAlign w:val="center"/>
          </w:tcPr>
          <w:p w14:paraId="4FCDE7B2" w14:textId="77777777" w:rsidR="00307CAD" w:rsidRPr="00105574" w:rsidRDefault="00307CAD" w:rsidP="005C57C9">
            <w:pPr>
              <w:keepNext/>
              <w:spacing w:before="30" w:after="30"/>
              <w:jc w:val="center"/>
              <w:rPr>
                <w:b/>
                <w:noProof/>
                <w:color w:val="FFFFFF"/>
                <w:sz w:val="15"/>
              </w:rPr>
            </w:pPr>
            <w:r w:rsidRPr="00105574">
              <w:rPr>
                <w:b/>
                <w:noProof/>
                <w:color w:val="FFFFFF"/>
                <w:sz w:val="15"/>
              </w:rPr>
              <w:t>BIG BEND™</w:t>
            </w:r>
          </w:p>
        </w:tc>
        <w:tc>
          <w:tcPr>
            <w:tcW w:w="1296" w:type="dxa"/>
            <w:tcBorders>
              <w:top w:val="single" w:sz="18" w:space="0" w:color="auto"/>
              <w:bottom w:val="single" w:sz="12" w:space="0" w:color="auto"/>
            </w:tcBorders>
            <w:shd w:val="pct75" w:color="auto" w:fill="auto"/>
            <w:vAlign w:val="center"/>
          </w:tcPr>
          <w:p w14:paraId="293E68BD" w14:textId="77777777" w:rsidR="00307CAD" w:rsidRPr="00105574" w:rsidRDefault="00307CAD" w:rsidP="005C57C9">
            <w:pPr>
              <w:keepNext/>
              <w:spacing w:before="30" w:after="30"/>
              <w:jc w:val="center"/>
              <w:rPr>
                <w:b/>
                <w:noProof/>
                <w:color w:val="FFFFFF"/>
                <w:sz w:val="15"/>
              </w:rPr>
            </w:pPr>
            <w:r w:rsidRPr="00105574">
              <w:rPr>
                <w:b/>
                <w:noProof/>
                <w:color w:val="FFFFFF"/>
                <w:sz w:val="15"/>
                <w:szCs w:val="13"/>
              </w:rPr>
              <w:t>BLACK APPEARANCE PACKAGE</w:t>
            </w:r>
          </w:p>
        </w:tc>
        <w:tc>
          <w:tcPr>
            <w:tcW w:w="2592" w:type="dxa"/>
            <w:gridSpan w:val="2"/>
            <w:tcBorders>
              <w:top w:val="single" w:sz="18" w:space="0" w:color="auto"/>
              <w:bottom w:val="single" w:sz="12" w:space="0" w:color="auto"/>
            </w:tcBorders>
            <w:shd w:val="pct75" w:color="auto" w:fill="auto"/>
            <w:vAlign w:val="center"/>
          </w:tcPr>
          <w:p w14:paraId="5A44E2AA" w14:textId="77777777" w:rsidR="00307CAD" w:rsidRPr="00105574" w:rsidRDefault="00307CAD" w:rsidP="005C57C9">
            <w:pPr>
              <w:keepNext/>
              <w:spacing w:before="30" w:after="30"/>
              <w:jc w:val="center"/>
              <w:rPr>
                <w:b/>
                <w:noProof/>
                <w:color w:val="FFFFFF"/>
                <w:sz w:val="15"/>
              </w:rPr>
            </w:pPr>
            <w:r w:rsidRPr="00105574">
              <w:rPr>
                <w:b/>
                <w:noProof/>
                <w:color w:val="FFFFFF"/>
                <w:sz w:val="15"/>
              </w:rPr>
              <w:t>OUTER BANKS™</w:t>
            </w:r>
          </w:p>
        </w:tc>
        <w:tc>
          <w:tcPr>
            <w:tcW w:w="1296" w:type="dxa"/>
            <w:tcBorders>
              <w:top w:val="single" w:sz="18" w:space="0" w:color="auto"/>
              <w:bottom w:val="single" w:sz="12" w:space="0" w:color="auto"/>
            </w:tcBorders>
            <w:shd w:val="pct75" w:color="auto" w:fill="auto"/>
            <w:vAlign w:val="center"/>
          </w:tcPr>
          <w:p w14:paraId="1FB882F4" w14:textId="77777777" w:rsidR="00307CAD" w:rsidRPr="00105574" w:rsidRDefault="00307CAD" w:rsidP="005C57C9">
            <w:pPr>
              <w:keepNext/>
              <w:spacing w:before="30" w:after="30"/>
              <w:jc w:val="center"/>
              <w:rPr>
                <w:b/>
                <w:noProof/>
                <w:color w:val="FFFFFF"/>
                <w:sz w:val="15"/>
              </w:rPr>
            </w:pPr>
            <w:r w:rsidRPr="00105574">
              <w:rPr>
                <w:b/>
                <w:noProof/>
                <w:color w:val="FFFFFF"/>
                <w:sz w:val="15"/>
              </w:rPr>
              <w:t>BADLANDS™</w:t>
            </w:r>
          </w:p>
        </w:tc>
      </w:tr>
      <w:tr w:rsidR="00307CAD" w:rsidRPr="00105574" w14:paraId="04633255" w14:textId="77777777" w:rsidTr="005C57C9">
        <w:trPr>
          <w:cantSplit/>
          <w:jc w:val="center"/>
        </w:trPr>
        <w:tc>
          <w:tcPr>
            <w:tcW w:w="3024" w:type="dxa"/>
            <w:shd w:val="clear" w:color="auto" w:fill="auto"/>
            <w:vAlign w:val="center"/>
          </w:tcPr>
          <w:p w14:paraId="6D1771D7" w14:textId="77777777" w:rsidR="00307CAD" w:rsidRPr="00105574" w:rsidRDefault="00307CAD" w:rsidP="005C57C9">
            <w:pPr>
              <w:keepNext/>
              <w:spacing w:before="30" w:after="30"/>
              <w:jc w:val="center"/>
              <w:rPr>
                <w:b/>
                <w:bCs/>
                <w:noProof/>
                <w:sz w:val="15"/>
              </w:rPr>
            </w:pPr>
            <w:r w:rsidRPr="00105574">
              <w:rPr>
                <w:b/>
                <w:bCs/>
                <w:noProof/>
                <w:sz w:val="15"/>
              </w:rPr>
              <w:t>Cabin Environment</w:t>
            </w:r>
          </w:p>
        </w:tc>
        <w:tc>
          <w:tcPr>
            <w:tcW w:w="1008" w:type="dxa"/>
            <w:shd w:val="clear" w:color="auto" w:fill="auto"/>
            <w:vAlign w:val="center"/>
          </w:tcPr>
          <w:p w14:paraId="37773161" w14:textId="77777777" w:rsidR="00307CAD" w:rsidRPr="00105574" w:rsidRDefault="00307CAD" w:rsidP="005C57C9">
            <w:pPr>
              <w:keepNext/>
              <w:spacing w:before="30" w:after="30"/>
              <w:jc w:val="center"/>
              <w:rPr>
                <w:noProof/>
                <w:sz w:val="15"/>
              </w:rPr>
            </w:pPr>
          </w:p>
        </w:tc>
        <w:tc>
          <w:tcPr>
            <w:tcW w:w="1296" w:type="dxa"/>
            <w:tcBorders>
              <w:top w:val="single" w:sz="12" w:space="0" w:color="auto"/>
              <w:bottom w:val="single" w:sz="12" w:space="0" w:color="auto"/>
            </w:tcBorders>
            <w:shd w:val="pct40" w:color="auto" w:fill="auto"/>
            <w:vAlign w:val="center"/>
          </w:tcPr>
          <w:p w14:paraId="72AE1BD8"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1C6F23DC"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45" w:author="Sai Raj Deep Thikkisetty" w:date="2024-07-01T14:47:00Z">
                  <w:rPr>
                    <w:rStyle w:val="Wers"/>
                    <w:b/>
                    <w:sz w:val="15"/>
                  </w:rPr>
                </w:rPrChange>
              </w:rPr>
              <w:t>000WP</w:t>
            </w:r>
          </w:p>
        </w:tc>
        <w:tc>
          <w:tcPr>
            <w:tcW w:w="1296" w:type="dxa"/>
            <w:tcBorders>
              <w:top w:val="single" w:sz="12" w:space="0" w:color="auto"/>
              <w:bottom w:val="single" w:sz="12" w:space="0" w:color="auto"/>
            </w:tcBorders>
            <w:shd w:val="pct40" w:color="auto" w:fill="auto"/>
            <w:vAlign w:val="center"/>
          </w:tcPr>
          <w:p w14:paraId="6EBF6218"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3F23353F"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46" w:author="Sai Raj Deep Thikkisetty" w:date="2024-07-01T14:47:00Z">
                  <w:rPr>
                    <w:rStyle w:val="Wers"/>
                    <w:b/>
                    <w:sz w:val="15"/>
                  </w:rPr>
                </w:rPrChange>
              </w:rPr>
              <w:t>000ZH</w:t>
            </w:r>
          </w:p>
        </w:tc>
        <w:tc>
          <w:tcPr>
            <w:tcW w:w="2592" w:type="dxa"/>
            <w:gridSpan w:val="2"/>
            <w:tcBorders>
              <w:top w:val="single" w:sz="12" w:space="0" w:color="auto"/>
              <w:bottom w:val="single" w:sz="12" w:space="0" w:color="auto"/>
            </w:tcBorders>
            <w:shd w:val="pct40" w:color="auto" w:fill="auto"/>
            <w:vAlign w:val="center"/>
          </w:tcPr>
          <w:p w14:paraId="44BE758C"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59B05685"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47" w:author="Sai Raj Deep Thikkisetty" w:date="2024-07-01T14:47:00Z">
                  <w:rPr>
                    <w:rStyle w:val="Wers"/>
                    <w:b/>
                    <w:sz w:val="15"/>
                  </w:rPr>
                </w:rPrChange>
              </w:rPr>
              <w:t>000ZH</w:t>
            </w:r>
          </w:p>
        </w:tc>
        <w:tc>
          <w:tcPr>
            <w:tcW w:w="1296" w:type="dxa"/>
            <w:tcBorders>
              <w:top w:val="single" w:sz="12" w:space="0" w:color="auto"/>
              <w:bottom w:val="single" w:sz="12" w:space="0" w:color="auto"/>
            </w:tcBorders>
            <w:shd w:val="pct40" w:color="auto" w:fill="auto"/>
            <w:vAlign w:val="center"/>
          </w:tcPr>
          <w:p w14:paraId="5CF42446"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1D208A37"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48" w:author="Sai Raj Deep Thikkisetty" w:date="2024-07-01T14:47:00Z">
                  <w:rPr>
                    <w:rStyle w:val="Wers"/>
                    <w:b/>
                    <w:sz w:val="15"/>
                  </w:rPr>
                </w:rPrChange>
              </w:rPr>
              <w:t>000ZH</w:t>
            </w:r>
          </w:p>
        </w:tc>
      </w:tr>
      <w:tr w:rsidR="00307CAD" w:rsidRPr="00105574" w14:paraId="46E94047" w14:textId="77777777" w:rsidTr="005C57C9">
        <w:trPr>
          <w:cantSplit/>
          <w:jc w:val="center"/>
        </w:trPr>
        <w:tc>
          <w:tcPr>
            <w:tcW w:w="3024" w:type="dxa"/>
            <w:shd w:val="clear" w:color="auto" w:fill="auto"/>
            <w:vAlign w:val="center"/>
          </w:tcPr>
          <w:p w14:paraId="6C8E8BE4" w14:textId="77777777" w:rsidR="00307CAD" w:rsidRPr="00105574" w:rsidRDefault="00307CAD" w:rsidP="005C57C9">
            <w:pPr>
              <w:keepNext/>
              <w:spacing w:before="30" w:after="30"/>
              <w:jc w:val="center"/>
              <w:rPr>
                <w:b/>
                <w:noProof/>
                <w:sz w:val="15"/>
              </w:rPr>
            </w:pPr>
            <w:r w:rsidRPr="00105574">
              <w:rPr>
                <w:b/>
                <w:noProof/>
                <w:sz w:val="15"/>
              </w:rPr>
              <w:t>Seats</w:t>
            </w:r>
          </w:p>
        </w:tc>
        <w:tc>
          <w:tcPr>
            <w:tcW w:w="1008" w:type="dxa"/>
            <w:shd w:val="clear" w:color="auto" w:fill="auto"/>
            <w:vAlign w:val="center"/>
          </w:tcPr>
          <w:p w14:paraId="33999FB1" w14:textId="77777777" w:rsidR="00307CAD" w:rsidRPr="00105574" w:rsidRDefault="00307CAD" w:rsidP="005C57C9">
            <w:pPr>
              <w:keepNext/>
              <w:spacing w:before="30" w:after="30"/>
              <w:jc w:val="center"/>
              <w:rPr>
                <w:noProof/>
                <w:sz w:val="15"/>
              </w:rPr>
            </w:pPr>
          </w:p>
        </w:tc>
        <w:tc>
          <w:tcPr>
            <w:tcW w:w="1296" w:type="dxa"/>
            <w:tcBorders>
              <w:top w:val="single" w:sz="12" w:space="0" w:color="auto"/>
              <w:bottom w:val="single" w:sz="12" w:space="0" w:color="auto"/>
            </w:tcBorders>
            <w:shd w:val="pct40" w:color="auto" w:fill="auto"/>
            <w:vAlign w:val="center"/>
          </w:tcPr>
          <w:p w14:paraId="27901880" w14:textId="77777777" w:rsidR="00307CAD" w:rsidRPr="00105574" w:rsidRDefault="00307CAD" w:rsidP="005C57C9">
            <w:pPr>
              <w:keepNext/>
              <w:spacing w:before="30" w:after="30"/>
              <w:jc w:val="center"/>
              <w:rPr>
                <w:b/>
                <w:noProof/>
                <w:color w:val="FFFFFF"/>
                <w:sz w:val="15"/>
              </w:rPr>
            </w:pPr>
            <w:r w:rsidRPr="00105574">
              <w:rPr>
                <w:b/>
                <w:noProof/>
                <w:color w:val="FFFFFF"/>
                <w:sz w:val="15"/>
              </w:rPr>
              <w:t xml:space="preserve">Unique Cloth with Easy to Clean </w:t>
            </w:r>
          </w:p>
          <w:p w14:paraId="5E08C01D"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49" w:author="Sai Raj Deep Thikkisetty" w:date="2024-07-01T14:47:00Z">
                  <w:rPr>
                    <w:rStyle w:val="Wers"/>
                    <w:b/>
                    <w:sz w:val="15"/>
                  </w:rPr>
                </w:rPrChange>
              </w:rPr>
              <w:t>3CQ00</w:t>
            </w:r>
          </w:p>
        </w:tc>
        <w:tc>
          <w:tcPr>
            <w:tcW w:w="1296" w:type="dxa"/>
            <w:tcBorders>
              <w:top w:val="single" w:sz="12" w:space="0" w:color="auto"/>
              <w:bottom w:val="single" w:sz="12" w:space="0" w:color="auto"/>
            </w:tcBorders>
            <w:shd w:val="pct40" w:color="auto" w:fill="auto"/>
            <w:vAlign w:val="center"/>
          </w:tcPr>
          <w:p w14:paraId="10BEFBAB" w14:textId="77777777" w:rsidR="00307CAD" w:rsidRPr="00105574" w:rsidRDefault="00307CAD" w:rsidP="005C57C9">
            <w:pPr>
              <w:keepNext/>
              <w:spacing w:before="30" w:after="30"/>
              <w:jc w:val="center"/>
              <w:rPr>
                <w:b/>
                <w:noProof/>
                <w:color w:val="FFFFFF"/>
                <w:sz w:val="15"/>
              </w:rPr>
            </w:pPr>
          </w:p>
          <w:p w14:paraId="09C98E84" w14:textId="77777777" w:rsidR="00307CAD" w:rsidRPr="00105574" w:rsidRDefault="00307CAD" w:rsidP="005C57C9">
            <w:pPr>
              <w:keepNext/>
              <w:spacing w:before="30" w:after="30"/>
              <w:jc w:val="center"/>
              <w:rPr>
                <w:b/>
                <w:noProof/>
                <w:color w:val="FFFFFF"/>
                <w:sz w:val="15"/>
              </w:rPr>
            </w:pPr>
          </w:p>
          <w:p w14:paraId="146D04B2" w14:textId="77777777" w:rsidR="00307CAD" w:rsidRPr="00105574" w:rsidRDefault="00307CAD" w:rsidP="005C57C9">
            <w:pPr>
              <w:keepNext/>
              <w:spacing w:before="30" w:after="30"/>
              <w:jc w:val="center"/>
              <w:rPr>
                <w:b/>
                <w:noProof/>
                <w:color w:val="FFFFFF"/>
                <w:sz w:val="15"/>
              </w:rPr>
            </w:pPr>
            <w:r w:rsidRPr="00105574">
              <w:rPr>
                <w:b/>
                <w:noProof/>
                <w:color w:val="FFFFFF"/>
                <w:sz w:val="15"/>
              </w:rPr>
              <w:t xml:space="preserve">Premium- Trimmed </w:t>
            </w:r>
            <w:r w:rsidRPr="00105574">
              <w:rPr>
                <w:rStyle w:val="Wers"/>
                <w:b/>
                <w:vanish w:val="0"/>
                <w:sz w:val="15"/>
                <w:rPrChange w:id="650" w:author="Sai Raj Deep Thikkisetty" w:date="2024-07-01T14:47:00Z">
                  <w:rPr>
                    <w:rStyle w:val="Wers"/>
                    <w:b/>
                    <w:sz w:val="15"/>
                  </w:rPr>
                </w:rPrChange>
              </w:rPr>
              <w:t>11M00</w:t>
            </w:r>
          </w:p>
        </w:tc>
        <w:tc>
          <w:tcPr>
            <w:tcW w:w="2592" w:type="dxa"/>
            <w:gridSpan w:val="2"/>
            <w:tcBorders>
              <w:top w:val="single" w:sz="12" w:space="0" w:color="auto"/>
              <w:bottom w:val="single" w:sz="12" w:space="0" w:color="auto"/>
            </w:tcBorders>
            <w:shd w:val="pct40" w:color="auto" w:fill="auto"/>
            <w:vAlign w:val="center"/>
          </w:tcPr>
          <w:p w14:paraId="3559D09F" w14:textId="77777777" w:rsidR="00307CAD" w:rsidRPr="00105574" w:rsidRDefault="00307CAD" w:rsidP="005C57C9">
            <w:pPr>
              <w:keepNext/>
              <w:spacing w:before="30" w:after="30"/>
              <w:jc w:val="center"/>
              <w:rPr>
                <w:b/>
                <w:noProof/>
                <w:color w:val="FFFFFF"/>
                <w:sz w:val="15"/>
              </w:rPr>
            </w:pPr>
            <w:r w:rsidRPr="00105574">
              <w:rPr>
                <w:b/>
                <w:noProof/>
                <w:color w:val="FFFFFF"/>
                <w:sz w:val="15"/>
              </w:rPr>
              <w:t>Premium Trimmed</w:t>
            </w:r>
            <w:r w:rsidRPr="00105574">
              <w:rPr>
                <w:rStyle w:val="Wers"/>
                <w:b/>
                <w:vanish w:val="0"/>
                <w:sz w:val="15"/>
                <w:rPrChange w:id="651" w:author="Sai Raj Deep Thikkisetty" w:date="2024-07-01T14:47:00Z">
                  <w:rPr>
                    <w:rStyle w:val="Wers"/>
                    <w:b/>
                    <w:sz w:val="15"/>
                  </w:rPr>
                </w:rPrChange>
              </w:rPr>
              <w:t>11L00</w:t>
            </w:r>
          </w:p>
        </w:tc>
        <w:tc>
          <w:tcPr>
            <w:tcW w:w="1296" w:type="dxa"/>
            <w:tcBorders>
              <w:top w:val="single" w:sz="12" w:space="0" w:color="auto"/>
              <w:bottom w:val="single" w:sz="12" w:space="0" w:color="auto"/>
            </w:tcBorders>
            <w:shd w:val="pct40" w:color="auto" w:fill="auto"/>
            <w:vAlign w:val="center"/>
          </w:tcPr>
          <w:p w14:paraId="51A520D4" w14:textId="77777777" w:rsidR="00307CAD" w:rsidRPr="00105574" w:rsidRDefault="00307CAD" w:rsidP="005C57C9">
            <w:pPr>
              <w:keepNext/>
              <w:spacing w:before="30" w:after="30"/>
              <w:jc w:val="center"/>
              <w:rPr>
                <w:b/>
                <w:noProof/>
                <w:color w:val="FFFFFF"/>
                <w:sz w:val="15"/>
              </w:rPr>
            </w:pPr>
            <w:r w:rsidRPr="00105574">
              <w:rPr>
                <w:b/>
                <w:noProof/>
                <w:color w:val="FFFFFF"/>
                <w:sz w:val="15"/>
              </w:rPr>
              <w:t xml:space="preserve">Leather-Trimmed with Mini-Perforation </w:t>
            </w:r>
            <w:r w:rsidRPr="00105574">
              <w:rPr>
                <w:rStyle w:val="Wers"/>
                <w:b/>
                <w:vanish w:val="0"/>
                <w:sz w:val="15"/>
                <w:rPrChange w:id="652" w:author="Sai Raj Deep Thikkisetty" w:date="2024-07-01T14:47:00Z">
                  <w:rPr>
                    <w:rStyle w:val="Wers"/>
                    <w:b/>
                    <w:sz w:val="15"/>
                  </w:rPr>
                </w:rPrChange>
              </w:rPr>
              <w:t>5V800</w:t>
            </w:r>
          </w:p>
        </w:tc>
      </w:tr>
      <w:tr w:rsidR="00307CAD" w:rsidRPr="00105574" w14:paraId="08E4D80E" w14:textId="77777777" w:rsidTr="005C57C9">
        <w:trPr>
          <w:cantSplit/>
          <w:jc w:val="center"/>
        </w:trPr>
        <w:tc>
          <w:tcPr>
            <w:tcW w:w="3024" w:type="dxa"/>
            <w:shd w:val="clear" w:color="auto" w:fill="auto"/>
            <w:vAlign w:val="center"/>
          </w:tcPr>
          <w:p w14:paraId="7D53C6C5" w14:textId="77777777" w:rsidR="00307CAD" w:rsidRPr="00105574" w:rsidRDefault="00307CAD" w:rsidP="005C57C9">
            <w:pPr>
              <w:keepNext/>
              <w:spacing w:before="30" w:after="30"/>
              <w:jc w:val="center"/>
              <w:rPr>
                <w:b/>
                <w:noProof/>
                <w:sz w:val="15"/>
              </w:rPr>
            </w:pPr>
          </w:p>
        </w:tc>
        <w:tc>
          <w:tcPr>
            <w:tcW w:w="1008" w:type="dxa"/>
            <w:shd w:val="clear" w:color="auto" w:fill="auto"/>
            <w:vAlign w:val="center"/>
          </w:tcPr>
          <w:p w14:paraId="11FD71C0" w14:textId="77777777" w:rsidR="00307CAD" w:rsidRPr="00105574" w:rsidRDefault="00307CAD" w:rsidP="005C57C9">
            <w:pPr>
              <w:keepNext/>
              <w:spacing w:before="30" w:after="30"/>
              <w:jc w:val="center"/>
              <w:rPr>
                <w:noProof/>
                <w:sz w:val="15"/>
              </w:rPr>
            </w:pPr>
          </w:p>
        </w:tc>
        <w:tc>
          <w:tcPr>
            <w:tcW w:w="1296" w:type="dxa"/>
            <w:tcBorders>
              <w:top w:val="single" w:sz="12" w:space="0" w:color="auto"/>
              <w:bottom w:val="single" w:sz="12" w:space="0" w:color="auto"/>
            </w:tcBorders>
            <w:shd w:val="pct40" w:color="auto" w:fill="auto"/>
            <w:vAlign w:val="center"/>
          </w:tcPr>
          <w:p w14:paraId="430181BB" w14:textId="77777777" w:rsidR="00307CAD" w:rsidRPr="00105574" w:rsidRDefault="00307CAD" w:rsidP="005C57C9">
            <w:pPr>
              <w:keepNext/>
              <w:spacing w:before="30" w:after="30"/>
              <w:jc w:val="center"/>
              <w:rPr>
                <w:b/>
                <w:noProof/>
                <w:color w:val="FFFFFF"/>
                <w:sz w:val="15"/>
              </w:rPr>
            </w:pPr>
            <w:r w:rsidRPr="00105574">
              <w:rPr>
                <w:b/>
                <w:noProof/>
                <w:color w:val="FFFFFF"/>
                <w:sz w:val="15"/>
              </w:rPr>
              <w:t>Medium Light Smoked Truffle</w:t>
            </w:r>
          </w:p>
        </w:tc>
        <w:tc>
          <w:tcPr>
            <w:tcW w:w="1296" w:type="dxa"/>
            <w:tcBorders>
              <w:top w:val="single" w:sz="12" w:space="0" w:color="auto"/>
              <w:bottom w:val="single" w:sz="12" w:space="0" w:color="auto"/>
            </w:tcBorders>
            <w:shd w:val="pct40" w:color="auto" w:fill="auto"/>
            <w:vAlign w:val="center"/>
          </w:tcPr>
          <w:p w14:paraId="2BDAB881" w14:textId="77777777" w:rsidR="00307CAD" w:rsidRPr="00105574" w:rsidRDefault="00307CAD" w:rsidP="005C57C9">
            <w:pPr>
              <w:keepNext/>
              <w:spacing w:before="30" w:after="30"/>
              <w:jc w:val="center"/>
              <w:rPr>
                <w:rFonts w:cs="Arial"/>
                <w:b/>
                <w:noProof/>
                <w:color w:val="FFFFFF"/>
                <w:sz w:val="15"/>
              </w:rPr>
            </w:pPr>
          </w:p>
          <w:p w14:paraId="00E4F0FA" w14:textId="77777777" w:rsidR="00307CAD" w:rsidRPr="00105574" w:rsidRDefault="00307CAD" w:rsidP="005C57C9">
            <w:pPr>
              <w:keepNext/>
              <w:spacing w:before="30" w:after="30"/>
              <w:jc w:val="center"/>
              <w:rPr>
                <w:rFonts w:cs="Arial"/>
                <w:b/>
                <w:noProof/>
                <w:color w:val="FFFFFF"/>
                <w:sz w:val="15"/>
              </w:rPr>
            </w:pPr>
            <w:r w:rsidRPr="00105574">
              <w:rPr>
                <w:rFonts w:cs="Arial"/>
                <w:b/>
                <w:noProof/>
                <w:color w:val="FFFFFF"/>
                <w:sz w:val="15"/>
              </w:rPr>
              <w:t>Ebony</w:t>
            </w:r>
          </w:p>
        </w:tc>
        <w:tc>
          <w:tcPr>
            <w:tcW w:w="1296" w:type="dxa"/>
            <w:tcBorders>
              <w:top w:val="single" w:sz="12" w:space="0" w:color="auto"/>
              <w:bottom w:val="single" w:sz="12" w:space="0" w:color="auto"/>
            </w:tcBorders>
            <w:shd w:val="pct40" w:color="auto" w:fill="auto"/>
            <w:vAlign w:val="center"/>
          </w:tcPr>
          <w:p w14:paraId="69FD5E91" w14:textId="77777777" w:rsidR="00307CAD" w:rsidRPr="00105574" w:rsidRDefault="00307CAD" w:rsidP="005C57C9">
            <w:pPr>
              <w:keepNext/>
              <w:spacing w:before="30" w:after="30"/>
              <w:jc w:val="center"/>
              <w:rPr>
                <w:rFonts w:cs="Arial"/>
                <w:b/>
                <w:noProof/>
                <w:color w:val="FFFFFF"/>
                <w:sz w:val="15"/>
              </w:rPr>
            </w:pPr>
            <w:r w:rsidRPr="00105574">
              <w:rPr>
                <w:rFonts w:cs="Arial"/>
                <w:b/>
                <w:noProof/>
                <w:color w:val="FFFFFF"/>
                <w:sz w:val="15"/>
              </w:rPr>
              <w:t>Ebony/</w:t>
            </w:r>
          </w:p>
          <w:p w14:paraId="3821BFE9" w14:textId="77777777" w:rsidR="00307CAD" w:rsidRPr="00105574" w:rsidRDefault="00307CAD" w:rsidP="005C57C9">
            <w:pPr>
              <w:keepNext/>
              <w:spacing w:before="30" w:after="30"/>
              <w:jc w:val="center"/>
              <w:rPr>
                <w:rFonts w:cs="Arial"/>
                <w:b/>
                <w:noProof/>
                <w:color w:val="FFFFFF"/>
                <w:sz w:val="15"/>
              </w:rPr>
            </w:pPr>
            <w:r w:rsidRPr="00105574">
              <w:rPr>
                <w:rFonts w:cs="Arial"/>
                <w:b/>
                <w:noProof/>
                <w:color w:val="FFFFFF"/>
                <w:sz w:val="15"/>
              </w:rPr>
              <w:t>Roast</w:t>
            </w:r>
          </w:p>
        </w:tc>
        <w:tc>
          <w:tcPr>
            <w:tcW w:w="1296" w:type="dxa"/>
            <w:tcBorders>
              <w:top w:val="single" w:sz="12" w:space="0" w:color="auto"/>
              <w:bottom w:val="single" w:sz="12" w:space="0" w:color="auto"/>
            </w:tcBorders>
            <w:shd w:val="pct40" w:color="auto" w:fill="auto"/>
            <w:vAlign w:val="center"/>
          </w:tcPr>
          <w:p w14:paraId="01CC2DC8" w14:textId="77777777" w:rsidR="00307CAD" w:rsidRPr="00105574" w:rsidRDefault="00307CAD" w:rsidP="005C57C9">
            <w:pPr>
              <w:keepNext/>
              <w:spacing w:before="30" w:after="30"/>
              <w:jc w:val="center"/>
              <w:rPr>
                <w:rFonts w:cs="Arial"/>
                <w:b/>
                <w:noProof/>
                <w:color w:val="FFFFFF"/>
                <w:sz w:val="15"/>
              </w:rPr>
            </w:pPr>
            <w:r w:rsidRPr="00105574">
              <w:rPr>
                <w:rFonts w:cs="Arial"/>
                <w:b/>
                <w:noProof/>
                <w:color w:val="FFFFFF"/>
                <w:sz w:val="15"/>
              </w:rPr>
              <w:t>Navy Pier</w:t>
            </w:r>
          </w:p>
        </w:tc>
        <w:tc>
          <w:tcPr>
            <w:tcW w:w="1296" w:type="dxa"/>
            <w:tcBorders>
              <w:top w:val="single" w:sz="12" w:space="0" w:color="auto"/>
              <w:bottom w:val="single" w:sz="12" w:space="0" w:color="auto"/>
            </w:tcBorders>
            <w:shd w:val="pct40" w:color="auto" w:fill="auto"/>
            <w:vAlign w:val="center"/>
          </w:tcPr>
          <w:p w14:paraId="110506DC" w14:textId="77777777" w:rsidR="00307CAD" w:rsidRPr="00105574" w:rsidRDefault="00307CAD" w:rsidP="005C57C9">
            <w:pPr>
              <w:keepNext/>
              <w:spacing w:before="30" w:after="30"/>
              <w:jc w:val="center"/>
              <w:rPr>
                <w:rFonts w:cs="Arial"/>
                <w:b/>
                <w:noProof/>
                <w:color w:val="FFFFFF"/>
                <w:sz w:val="15"/>
              </w:rPr>
            </w:pPr>
            <w:r w:rsidRPr="00105574">
              <w:rPr>
                <w:rFonts w:cs="Arial"/>
                <w:b/>
                <w:noProof/>
                <w:color w:val="FFFFFF"/>
                <w:sz w:val="15"/>
              </w:rPr>
              <w:t>Dark Space Gray</w:t>
            </w:r>
          </w:p>
        </w:tc>
      </w:tr>
      <w:tr w:rsidR="00307CAD" w:rsidRPr="00105574" w14:paraId="4D170DD6" w14:textId="77777777" w:rsidTr="005C57C9">
        <w:trPr>
          <w:cantSplit/>
          <w:jc w:val="center"/>
        </w:trPr>
        <w:tc>
          <w:tcPr>
            <w:tcW w:w="3024" w:type="dxa"/>
            <w:tcBorders>
              <w:bottom w:val="thickThinLargeGap" w:sz="24" w:space="0" w:color="auto"/>
            </w:tcBorders>
            <w:shd w:val="clear" w:color="auto" w:fill="auto"/>
            <w:vAlign w:val="center"/>
          </w:tcPr>
          <w:p w14:paraId="4E41490F" w14:textId="77777777" w:rsidR="00307CAD" w:rsidRPr="00105574" w:rsidRDefault="00307CAD" w:rsidP="005C57C9">
            <w:pPr>
              <w:keepNext/>
              <w:spacing w:before="30" w:after="30"/>
              <w:jc w:val="center"/>
              <w:rPr>
                <w:b/>
                <w:noProof/>
                <w:sz w:val="15"/>
              </w:rPr>
            </w:pPr>
            <w:r w:rsidRPr="00105574">
              <w:rPr>
                <w:b/>
                <w:noProof/>
                <w:sz w:val="15"/>
              </w:rPr>
              <w:t>Paint Name</w:t>
            </w:r>
          </w:p>
        </w:tc>
        <w:tc>
          <w:tcPr>
            <w:tcW w:w="1008" w:type="dxa"/>
            <w:tcBorders>
              <w:bottom w:val="thickThinLargeGap" w:sz="24" w:space="0" w:color="auto"/>
            </w:tcBorders>
            <w:shd w:val="clear" w:color="auto" w:fill="auto"/>
            <w:vAlign w:val="center"/>
          </w:tcPr>
          <w:p w14:paraId="399C923A" w14:textId="77777777" w:rsidR="00307CAD" w:rsidRPr="00105574" w:rsidRDefault="00307CAD" w:rsidP="005C57C9">
            <w:pPr>
              <w:keepNext/>
              <w:spacing w:before="30" w:after="30"/>
              <w:jc w:val="center"/>
              <w:rPr>
                <w:b/>
                <w:noProof/>
                <w:sz w:val="15"/>
              </w:rPr>
            </w:pPr>
            <w:r w:rsidRPr="00105574">
              <w:rPr>
                <w:b/>
                <w:noProof/>
                <w:sz w:val="15"/>
              </w:rPr>
              <w:t>Order Code</w:t>
            </w:r>
          </w:p>
        </w:tc>
        <w:tc>
          <w:tcPr>
            <w:tcW w:w="1296" w:type="dxa"/>
            <w:tcBorders>
              <w:top w:val="single" w:sz="12" w:space="0" w:color="auto"/>
              <w:bottom w:val="thickThinLargeGap" w:sz="24" w:space="0" w:color="auto"/>
            </w:tcBorders>
            <w:shd w:val="clear" w:color="auto" w:fill="auto"/>
            <w:vAlign w:val="center"/>
          </w:tcPr>
          <w:p w14:paraId="46A28360" w14:textId="77777777" w:rsidR="00307CAD" w:rsidRPr="00105574" w:rsidRDefault="00307CAD" w:rsidP="005C57C9">
            <w:pPr>
              <w:keepNext/>
              <w:spacing w:before="30" w:after="30"/>
              <w:jc w:val="center"/>
              <w:rPr>
                <w:b/>
                <w:noProof/>
                <w:sz w:val="15"/>
              </w:rPr>
            </w:pPr>
            <w:r w:rsidRPr="00105574">
              <w:rPr>
                <w:b/>
                <w:noProof/>
                <w:sz w:val="15"/>
              </w:rPr>
              <w:t>QW</w:t>
            </w:r>
          </w:p>
          <w:p w14:paraId="6396DE94" w14:textId="77777777" w:rsidR="00307CAD" w:rsidRPr="00105574" w:rsidRDefault="00307CAD" w:rsidP="005C57C9">
            <w:pPr>
              <w:keepNext/>
              <w:spacing w:before="30" w:after="30"/>
              <w:jc w:val="center"/>
              <w:rPr>
                <w:b/>
                <w:noProof/>
                <w:sz w:val="15"/>
              </w:rPr>
            </w:pPr>
            <w:r w:rsidRPr="00105574">
              <w:rPr>
                <w:rStyle w:val="Wers"/>
                <w:b/>
                <w:vanish w:val="0"/>
                <w:sz w:val="15"/>
                <w:rPrChange w:id="653" w:author="Sai Raj Deep Thikkisetty" w:date="2024-07-01T14:47:00Z">
                  <w:rPr>
                    <w:rStyle w:val="Wers"/>
                    <w:b/>
                    <w:sz w:val="15"/>
                  </w:rPr>
                </w:rPrChange>
              </w:rPr>
              <w:t>3CQWP</w:t>
            </w:r>
          </w:p>
        </w:tc>
        <w:tc>
          <w:tcPr>
            <w:tcW w:w="1296" w:type="dxa"/>
            <w:tcBorders>
              <w:top w:val="single" w:sz="12" w:space="0" w:color="auto"/>
              <w:bottom w:val="thickThinLargeGap" w:sz="24" w:space="0" w:color="auto"/>
            </w:tcBorders>
            <w:shd w:val="clear" w:color="auto" w:fill="auto"/>
            <w:vAlign w:val="center"/>
          </w:tcPr>
          <w:p w14:paraId="2DE5B267" w14:textId="77777777" w:rsidR="00307CAD" w:rsidRPr="00105574" w:rsidRDefault="00307CAD" w:rsidP="005C57C9">
            <w:pPr>
              <w:keepNext/>
              <w:spacing w:before="30" w:after="30"/>
              <w:jc w:val="center"/>
              <w:rPr>
                <w:b/>
                <w:noProof/>
                <w:sz w:val="15"/>
              </w:rPr>
            </w:pPr>
            <w:r w:rsidRPr="00105574">
              <w:rPr>
                <w:b/>
                <w:noProof/>
                <w:sz w:val="15"/>
              </w:rPr>
              <w:t>MH</w:t>
            </w:r>
          </w:p>
          <w:p w14:paraId="5FF9DCB4" w14:textId="77777777" w:rsidR="00307CAD" w:rsidRPr="00105574" w:rsidRDefault="00307CAD" w:rsidP="005C57C9">
            <w:pPr>
              <w:keepNext/>
              <w:spacing w:before="30" w:after="30"/>
              <w:jc w:val="center"/>
              <w:rPr>
                <w:b/>
                <w:noProof/>
                <w:sz w:val="15"/>
              </w:rPr>
            </w:pPr>
            <w:r w:rsidRPr="00105574">
              <w:rPr>
                <w:rStyle w:val="Wers"/>
                <w:b/>
                <w:vanish w:val="0"/>
                <w:sz w:val="15"/>
                <w:rPrChange w:id="654" w:author="Sai Raj Deep Thikkisetty" w:date="2024-07-01T14:47:00Z">
                  <w:rPr>
                    <w:rStyle w:val="Wers"/>
                    <w:b/>
                    <w:sz w:val="15"/>
                  </w:rPr>
                </w:rPrChange>
              </w:rPr>
              <w:t>11MZH</w:t>
            </w:r>
          </w:p>
        </w:tc>
        <w:tc>
          <w:tcPr>
            <w:tcW w:w="1296" w:type="dxa"/>
            <w:tcBorders>
              <w:top w:val="single" w:sz="12" w:space="0" w:color="auto"/>
              <w:bottom w:val="thickThinLargeGap" w:sz="24" w:space="0" w:color="auto"/>
            </w:tcBorders>
            <w:shd w:val="clear" w:color="auto" w:fill="auto"/>
            <w:vAlign w:val="center"/>
          </w:tcPr>
          <w:p w14:paraId="0F94C394" w14:textId="77777777" w:rsidR="00307CAD" w:rsidRPr="00105574" w:rsidRDefault="00307CAD" w:rsidP="005C57C9">
            <w:pPr>
              <w:keepNext/>
              <w:spacing w:before="30" w:after="30"/>
              <w:jc w:val="center"/>
              <w:rPr>
                <w:b/>
                <w:noProof/>
                <w:sz w:val="15"/>
              </w:rPr>
            </w:pPr>
            <w:r w:rsidRPr="00105574">
              <w:rPr>
                <w:b/>
                <w:noProof/>
                <w:sz w:val="15"/>
              </w:rPr>
              <w:t>LP</w:t>
            </w:r>
          </w:p>
          <w:p w14:paraId="591FC49A" w14:textId="77777777" w:rsidR="00307CAD" w:rsidRPr="00105574" w:rsidRDefault="00307CAD" w:rsidP="005C57C9">
            <w:pPr>
              <w:keepNext/>
              <w:spacing w:before="30" w:after="30"/>
              <w:jc w:val="center"/>
              <w:rPr>
                <w:b/>
                <w:noProof/>
                <w:sz w:val="15"/>
              </w:rPr>
            </w:pPr>
            <w:r w:rsidRPr="00105574">
              <w:rPr>
                <w:rStyle w:val="Wers"/>
                <w:b/>
                <w:vanish w:val="0"/>
                <w:sz w:val="15"/>
                <w:rPrChange w:id="655" w:author="Sai Raj Deep Thikkisetty" w:date="2024-07-01T14:47:00Z">
                  <w:rPr>
                    <w:rStyle w:val="Wers"/>
                    <w:b/>
                    <w:sz w:val="15"/>
                  </w:rPr>
                </w:rPrChange>
              </w:rPr>
              <w:t>11LVP</w:t>
            </w:r>
          </w:p>
        </w:tc>
        <w:tc>
          <w:tcPr>
            <w:tcW w:w="1296" w:type="dxa"/>
            <w:tcBorders>
              <w:top w:val="single" w:sz="12" w:space="0" w:color="auto"/>
              <w:bottom w:val="thickThinLargeGap" w:sz="24" w:space="0" w:color="auto"/>
            </w:tcBorders>
            <w:shd w:val="clear" w:color="auto" w:fill="auto"/>
            <w:vAlign w:val="center"/>
          </w:tcPr>
          <w:p w14:paraId="32C63EDC" w14:textId="77777777" w:rsidR="00307CAD" w:rsidRPr="00105574" w:rsidRDefault="00307CAD" w:rsidP="005C57C9">
            <w:pPr>
              <w:keepNext/>
              <w:spacing w:before="30" w:after="30"/>
              <w:jc w:val="center"/>
              <w:rPr>
                <w:b/>
                <w:noProof/>
                <w:sz w:val="15"/>
              </w:rPr>
            </w:pPr>
            <w:r w:rsidRPr="00105574">
              <w:rPr>
                <w:b/>
                <w:noProof/>
                <w:sz w:val="15"/>
              </w:rPr>
              <w:t>LN</w:t>
            </w:r>
          </w:p>
          <w:p w14:paraId="7A663B82" w14:textId="77777777" w:rsidR="00307CAD" w:rsidRPr="00105574" w:rsidRDefault="00307CAD" w:rsidP="005C57C9">
            <w:pPr>
              <w:keepNext/>
              <w:spacing w:before="30" w:after="30"/>
              <w:jc w:val="center"/>
              <w:rPr>
                <w:b/>
                <w:noProof/>
                <w:sz w:val="15"/>
              </w:rPr>
            </w:pPr>
            <w:r w:rsidRPr="00105574">
              <w:rPr>
                <w:rStyle w:val="Wers"/>
                <w:b/>
                <w:vanish w:val="0"/>
                <w:sz w:val="15"/>
                <w:rPrChange w:id="656" w:author="Sai Raj Deep Thikkisetty" w:date="2024-07-01T14:47:00Z">
                  <w:rPr>
                    <w:rStyle w:val="Wers"/>
                    <w:b/>
                    <w:sz w:val="15"/>
                  </w:rPr>
                </w:rPrChange>
              </w:rPr>
              <w:t>11LHN</w:t>
            </w:r>
          </w:p>
        </w:tc>
        <w:tc>
          <w:tcPr>
            <w:tcW w:w="1296" w:type="dxa"/>
            <w:tcBorders>
              <w:top w:val="single" w:sz="12" w:space="0" w:color="auto"/>
              <w:bottom w:val="thickThinLargeGap" w:sz="24" w:space="0" w:color="auto"/>
            </w:tcBorders>
            <w:shd w:val="clear" w:color="auto" w:fill="auto"/>
            <w:vAlign w:val="center"/>
          </w:tcPr>
          <w:p w14:paraId="3F05F645" w14:textId="77777777" w:rsidR="00307CAD" w:rsidRPr="00105574" w:rsidRDefault="00307CAD" w:rsidP="005C57C9">
            <w:pPr>
              <w:keepNext/>
              <w:spacing w:before="30" w:after="30"/>
              <w:jc w:val="center"/>
              <w:rPr>
                <w:b/>
                <w:noProof/>
                <w:sz w:val="15"/>
              </w:rPr>
            </w:pPr>
            <w:r w:rsidRPr="00105574">
              <w:rPr>
                <w:b/>
                <w:noProof/>
                <w:sz w:val="15"/>
              </w:rPr>
              <w:t>8C</w:t>
            </w:r>
          </w:p>
          <w:p w14:paraId="62C57B46" w14:textId="77777777" w:rsidR="00307CAD" w:rsidRPr="00105574" w:rsidRDefault="00307CAD" w:rsidP="005C57C9">
            <w:pPr>
              <w:keepNext/>
              <w:spacing w:before="30" w:after="30"/>
              <w:jc w:val="center"/>
              <w:rPr>
                <w:b/>
                <w:noProof/>
                <w:sz w:val="15"/>
              </w:rPr>
            </w:pPr>
            <w:r w:rsidRPr="00105574">
              <w:rPr>
                <w:rStyle w:val="Wers"/>
                <w:b/>
                <w:vanish w:val="0"/>
                <w:sz w:val="15"/>
                <w:rPrChange w:id="657" w:author="Sai Raj Deep Thikkisetty" w:date="2024-07-01T14:47:00Z">
                  <w:rPr>
                    <w:rStyle w:val="Wers"/>
                    <w:b/>
                    <w:sz w:val="15"/>
                  </w:rPr>
                </w:rPrChange>
              </w:rPr>
              <w:t>5V8JC</w:t>
            </w:r>
          </w:p>
        </w:tc>
      </w:tr>
      <w:tr w:rsidR="00307CAD" w:rsidRPr="00105574" w14:paraId="7C795723" w14:textId="77777777" w:rsidTr="005C57C9">
        <w:trPr>
          <w:cantSplit/>
          <w:jc w:val="center"/>
        </w:trPr>
        <w:tc>
          <w:tcPr>
            <w:tcW w:w="3024" w:type="dxa"/>
            <w:tcBorders>
              <w:top w:val="thickThinLargeGap" w:sz="24" w:space="0" w:color="auto"/>
              <w:bottom w:val="nil"/>
            </w:tcBorders>
            <w:shd w:val="clear" w:color="auto" w:fill="auto"/>
            <w:vAlign w:val="center"/>
          </w:tcPr>
          <w:p w14:paraId="087AA9AE" w14:textId="77777777" w:rsidR="00307CAD" w:rsidRPr="00105574" w:rsidRDefault="00307CAD" w:rsidP="005C57C9">
            <w:pPr>
              <w:keepNext/>
              <w:spacing w:before="30" w:after="30"/>
              <w:ind w:left="216" w:hanging="144"/>
              <w:rPr>
                <w:b/>
                <w:noProof/>
                <w:sz w:val="15"/>
              </w:rPr>
            </w:pPr>
            <w:r w:rsidRPr="00105574">
              <w:rPr>
                <w:b/>
                <w:noProof/>
                <w:sz w:val="15"/>
              </w:rPr>
              <w:sym w:font="Wingdings" w:char="F0AB"/>
            </w:r>
            <w:r w:rsidRPr="00105574">
              <w:rPr>
                <w:b/>
                <w:noProof/>
                <w:sz w:val="15"/>
              </w:rPr>
              <w:t xml:space="preserve">Velocity Blue Metallic </w:t>
            </w:r>
            <w:r w:rsidRPr="00105574">
              <w:rPr>
                <w:rStyle w:val="Wers"/>
                <w:b/>
                <w:vanish w:val="0"/>
                <w:sz w:val="15"/>
                <w:szCs w:val="14"/>
                <w:rPrChange w:id="658" w:author="Sai Raj Deep Thikkisetty" w:date="2024-07-01T14:47:00Z">
                  <w:rPr>
                    <w:rStyle w:val="Wers"/>
                    <w:b/>
                    <w:sz w:val="15"/>
                    <w:szCs w:val="14"/>
                  </w:rPr>
                </w:rPrChange>
              </w:rPr>
              <w:t>PN4GL</w:t>
            </w:r>
          </w:p>
        </w:tc>
        <w:tc>
          <w:tcPr>
            <w:tcW w:w="1008" w:type="dxa"/>
            <w:tcBorders>
              <w:top w:val="thickThinLargeGap" w:sz="24" w:space="0" w:color="auto"/>
              <w:bottom w:val="nil"/>
            </w:tcBorders>
            <w:shd w:val="clear" w:color="auto" w:fill="auto"/>
            <w:vAlign w:val="center"/>
          </w:tcPr>
          <w:p w14:paraId="64CC3101" w14:textId="77777777" w:rsidR="00307CAD" w:rsidRPr="00105574" w:rsidRDefault="00307CAD" w:rsidP="005C57C9">
            <w:pPr>
              <w:keepNext/>
              <w:spacing w:before="30" w:after="30"/>
              <w:jc w:val="center"/>
              <w:rPr>
                <w:b/>
                <w:noProof/>
                <w:sz w:val="15"/>
              </w:rPr>
            </w:pPr>
            <w:r w:rsidRPr="00105574">
              <w:rPr>
                <w:b/>
                <w:noProof/>
                <w:sz w:val="15"/>
              </w:rPr>
              <w:t>E7</w:t>
            </w:r>
          </w:p>
        </w:tc>
        <w:tc>
          <w:tcPr>
            <w:tcW w:w="1296" w:type="dxa"/>
            <w:tcBorders>
              <w:top w:val="thickThinLargeGap" w:sz="24" w:space="0" w:color="auto"/>
              <w:bottom w:val="nil"/>
            </w:tcBorders>
            <w:shd w:val="clear" w:color="auto" w:fill="auto"/>
            <w:vAlign w:val="center"/>
          </w:tcPr>
          <w:p w14:paraId="0880E76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thickThinLargeGap" w:sz="24" w:space="0" w:color="auto"/>
              <w:bottom w:val="nil"/>
            </w:tcBorders>
            <w:shd w:val="clear" w:color="auto" w:fill="auto"/>
            <w:vAlign w:val="center"/>
          </w:tcPr>
          <w:p w14:paraId="543B284C"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thickThinLargeGap" w:sz="24" w:space="0" w:color="auto"/>
              <w:bottom w:val="nil"/>
            </w:tcBorders>
            <w:shd w:val="clear" w:color="auto" w:fill="auto"/>
            <w:vAlign w:val="center"/>
          </w:tcPr>
          <w:p w14:paraId="7C85D46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thickThinLargeGap" w:sz="24" w:space="0" w:color="auto"/>
              <w:bottom w:val="nil"/>
            </w:tcBorders>
            <w:shd w:val="clear" w:color="auto" w:fill="auto"/>
            <w:vAlign w:val="center"/>
          </w:tcPr>
          <w:p w14:paraId="35338496"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thickThinLargeGap" w:sz="24" w:space="0" w:color="auto"/>
              <w:bottom w:val="nil"/>
            </w:tcBorders>
            <w:shd w:val="clear" w:color="auto" w:fill="auto"/>
            <w:vAlign w:val="center"/>
          </w:tcPr>
          <w:p w14:paraId="14723574"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7F48E6BB" w14:textId="77777777" w:rsidTr="005C57C9">
        <w:trPr>
          <w:cantSplit/>
          <w:jc w:val="center"/>
        </w:trPr>
        <w:tc>
          <w:tcPr>
            <w:tcW w:w="3024" w:type="dxa"/>
            <w:tcBorders>
              <w:top w:val="nil"/>
              <w:bottom w:val="nil"/>
            </w:tcBorders>
            <w:shd w:val="clear" w:color="auto" w:fill="CCCCCC"/>
            <w:vAlign w:val="center"/>
          </w:tcPr>
          <w:p w14:paraId="5610DC2A" w14:textId="77777777" w:rsidR="00307CAD" w:rsidRPr="00105574" w:rsidRDefault="00307CAD" w:rsidP="005C57C9">
            <w:pPr>
              <w:keepNext/>
              <w:spacing w:before="30" w:after="30"/>
              <w:ind w:left="216" w:hanging="144"/>
              <w:rPr>
                <w:b/>
                <w:noProof/>
                <w:sz w:val="15"/>
              </w:rPr>
            </w:pPr>
            <w:r w:rsidRPr="00105574">
              <w:rPr>
                <w:b/>
                <w:noProof/>
                <w:sz w:val="15"/>
              </w:rPr>
              <w:t xml:space="preserve">Eruption Green Metallic </w:t>
            </w:r>
            <w:r w:rsidRPr="00105574">
              <w:rPr>
                <w:rStyle w:val="Wers"/>
                <w:b/>
                <w:vanish w:val="0"/>
                <w:sz w:val="15"/>
                <w:rPrChange w:id="659" w:author="Sai Raj Deep Thikkisetty" w:date="2024-07-01T14:47:00Z">
                  <w:rPr>
                    <w:rStyle w:val="Wers"/>
                    <w:b/>
                    <w:sz w:val="15"/>
                  </w:rPr>
                </w:rPrChange>
              </w:rPr>
              <w:t>PN4JZ</w:t>
            </w:r>
          </w:p>
        </w:tc>
        <w:tc>
          <w:tcPr>
            <w:tcW w:w="1008" w:type="dxa"/>
            <w:tcBorders>
              <w:top w:val="nil"/>
              <w:bottom w:val="nil"/>
            </w:tcBorders>
            <w:shd w:val="clear" w:color="auto" w:fill="CCCCCC"/>
            <w:vAlign w:val="center"/>
          </w:tcPr>
          <w:p w14:paraId="5FDB1A3D" w14:textId="77777777" w:rsidR="00307CAD" w:rsidRPr="00105574" w:rsidRDefault="00307CAD" w:rsidP="005C57C9">
            <w:pPr>
              <w:keepNext/>
              <w:spacing w:before="30" w:after="30"/>
              <w:jc w:val="center"/>
              <w:rPr>
                <w:b/>
                <w:noProof/>
                <w:sz w:val="15"/>
              </w:rPr>
            </w:pPr>
            <w:r w:rsidRPr="00105574">
              <w:rPr>
                <w:b/>
                <w:noProof/>
                <w:sz w:val="15"/>
              </w:rPr>
              <w:t>FA</w:t>
            </w:r>
          </w:p>
        </w:tc>
        <w:tc>
          <w:tcPr>
            <w:tcW w:w="1296" w:type="dxa"/>
            <w:tcBorders>
              <w:top w:val="nil"/>
              <w:bottom w:val="nil"/>
            </w:tcBorders>
            <w:shd w:val="clear" w:color="auto" w:fill="CCCCCC"/>
            <w:vAlign w:val="center"/>
          </w:tcPr>
          <w:p w14:paraId="738A6DF9"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20A9E52A"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30C951E7"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3657D5FF"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62B971A0"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66958659" w14:textId="77777777" w:rsidTr="005C57C9">
        <w:trPr>
          <w:cantSplit/>
          <w:jc w:val="center"/>
        </w:trPr>
        <w:tc>
          <w:tcPr>
            <w:tcW w:w="3024" w:type="dxa"/>
            <w:tcBorders>
              <w:top w:val="nil"/>
              <w:bottom w:val="nil"/>
            </w:tcBorders>
            <w:shd w:val="clear" w:color="auto" w:fill="auto"/>
            <w:vAlign w:val="center"/>
          </w:tcPr>
          <w:p w14:paraId="2AC88B72" w14:textId="77777777" w:rsidR="00307CAD" w:rsidRPr="00105574" w:rsidRDefault="00307CAD" w:rsidP="005C57C9">
            <w:pPr>
              <w:keepNext/>
              <w:spacing w:before="30" w:after="30"/>
              <w:ind w:left="216" w:hanging="144"/>
              <w:rPr>
                <w:b/>
                <w:noProof/>
                <w:sz w:val="15"/>
              </w:rPr>
            </w:pPr>
            <w:r w:rsidRPr="00105574">
              <w:rPr>
                <w:b/>
                <w:noProof/>
                <w:sz w:val="15"/>
              </w:rPr>
              <w:t xml:space="preserve">Shadow Black </w:t>
            </w:r>
            <w:r w:rsidRPr="00105574">
              <w:rPr>
                <w:rStyle w:val="Wers"/>
                <w:b/>
                <w:vanish w:val="0"/>
                <w:sz w:val="15"/>
                <w:szCs w:val="14"/>
                <w:rPrChange w:id="660" w:author="Sai Raj Deep Thikkisetty" w:date="2024-07-01T14:47:00Z">
                  <w:rPr>
                    <w:rStyle w:val="Wers"/>
                    <w:b/>
                    <w:sz w:val="15"/>
                    <w:szCs w:val="14"/>
                  </w:rPr>
                </w:rPrChange>
              </w:rPr>
              <w:t>PNZAT</w:t>
            </w:r>
          </w:p>
        </w:tc>
        <w:tc>
          <w:tcPr>
            <w:tcW w:w="1008" w:type="dxa"/>
            <w:tcBorders>
              <w:top w:val="nil"/>
              <w:bottom w:val="nil"/>
            </w:tcBorders>
            <w:shd w:val="clear" w:color="auto" w:fill="auto"/>
            <w:vAlign w:val="center"/>
          </w:tcPr>
          <w:p w14:paraId="6A9A6376" w14:textId="77777777" w:rsidR="00307CAD" w:rsidRPr="00105574" w:rsidRDefault="00307CAD" w:rsidP="005C57C9">
            <w:pPr>
              <w:keepNext/>
              <w:spacing w:before="30" w:after="30"/>
              <w:jc w:val="center"/>
              <w:rPr>
                <w:b/>
                <w:noProof/>
                <w:sz w:val="15"/>
              </w:rPr>
            </w:pPr>
            <w:r w:rsidRPr="00105574">
              <w:rPr>
                <w:b/>
                <w:noProof/>
                <w:sz w:val="15"/>
              </w:rPr>
              <w:t>G1</w:t>
            </w:r>
          </w:p>
        </w:tc>
        <w:tc>
          <w:tcPr>
            <w:tcW w:w="1296" w:type="dxa"/>
            <w:tcBorders>
              <w:top w:val="nil"/>
              <w:bottom w:val="nil"/>
            </w:tcBorders>
            <w:shd w:val="clear" w:color="auto" w:fill="auto"/>
            <w:vAlign w:val="center"/>
          </w:tcPr>
          <w:p w14:paraId="3FE697E9"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0C5E8AA8"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21FA0DAC"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10EB53A2"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2EF420A8"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6DFE4A69" w14:textId="77777777" w:rsidTr="005C57C9">
        <w:trPr>
          <w:cantSplit/>
          <w:jc w:val="center"/>
        </w:trPr>
        <w:tc>
          <w:tcPr>
            <w:tcW w:w="3024" w:type="dxa"/>
            <w:tcBorders>
              <w:top w:val="nil"/>
              <w:bottom w:val="nil"/>
            </w:tcBorders>
            <w:shd w:val="clear" w:color="auto" w:fill="CCCCCC"/>
            <w:vAlign w:val="center"/>
          </w:tcPr>
          <w:p w14:paraId="115002D0" w14:textId="77777777" w:rsidR="00307CAD" w:rsidRPr="00105574" w:rsidRDefault="00307CAD" w:rsidP="005C57C9">
            <w:pPr>
              <w:keepNext/>
              <w:spacing w:before="30" w:after="30"/>
              <w:ind w:left="216" w:hanging="144"/>
              <w:rPr>
                <w:b/>
                <w:noProof/>
                <w:sz w:val="15"/>
              </w:rPr>
            </w:pPr>
            <w:r w:rsidRPr="00105574">
              <w:rPr>
                <w:b/>
                <w:noProof/>
                <w:sz w:val="15"/>
              </w:rPr>
              <w:t>Azure Gray Metallic Tri-Coat</w:t>
            </w:r>
            <w:bookmarkStart w:id="661" w:name="_Ref154167668"/>
            <w:r w:rsidRPr="00105574">
              <w:rPr>
                <w:rStyle w:val="FootnoteReference"/>
                <w:b/>
                <w:noProof/>
                <w:sz w:val="15"/>
              </w:rPr>
              <w:footnoteReference w:id="15"/>
            </w:r>
            <w:bookmarkEnd w:id="661"/>
            <w:r w:rsidRPr="00105574">
              <w:rPr>
                <w:b/>
                <w:noProof/>
                <w:sz w:val="15"/>
              </w:rPr>
              <w:t xml:space="preserve"> </w:t>
            </w:r>
            <w:r w:rsidRPr="00105574">
              <w:rPr>
                <w:rStyle w:val="Wers"/>
                <w:b/>
                <w:vanish w:val="0"/>
                <w:sz w:val="15"/>
                <w:szCs w:val="14"/>
                <w:rPrChange w:id="662" w:author="Sai Raj Deep Thikkisetty" w:date="2024-07-01T14:47:00Z">
                  <w:rPr>
                    <w:rStyle w:val="Wers"/>
                    <w:b/>
                    <w:sz w:val="15"/>
                    <w:szCs w:val="14"/>
                  </w:rPr>
                </w:rPrChange>
              </w:rPr>
              <w:t>PN4KJ</w:t>
            </w:r>
          </w:p>
        </w:tc>
        <w:tc>
          <w:tcPr>
            <w:tcW w:w="1008" w:type="dxa"/>
            <w:tcBorders>
              <w:top w:val="nil"/>
              <w:bottom w:val="nil"/>
            </w:tcBorders>
            <w:shd w:val="clear" w:color="auto" w:fill="CCCCCC"/>
            <w:vAlign w:val="center"/>
          </w:tcPr>
          <w:p w14:paraId="4588B06A" w14:textId="77777777" w:rsidR="00307CAD" w:rsidRPr="00105574" w:rsidRDefault="00307CAD" w:rsidP="005C57C9">
            <w:pPr>
              <w:keepNext/>
              <w:spacing w:before="30" w:after="30"/>
              <w:jc w:val="center"/>
              <w:rPr>
                <w:b/>
                <w:noProof/>
                <w:sz w:val="15"/>
              </w:rPr>
            </w:pPr>
            <w:r w:rsidRPr="00105574">
              <w:rPr>
                <w:b/>
                <w:noProof/>
                <w:sz w:val="15"/>
              </w:rPr>
              <w:t>G4</w:t>
            </w:r>
          </w:p>
        </w:tc>
        <w:tc>
          <w:tcPr>
            <w:tcW w:w="1296" w:type="dxa"/>
            <w:tcBorders>
              <w:top w:val="nil"/>
              <w:bottom w:val="nil"/>
            </w:tcBorders>
            <w:shd w:val="clear" w:color="auto" w:fill="CCCCCC"/>
            <w:vAlign w:val="center"/>
          </w:tcPr>
          <w:p w14:paraId="27E4BDF5"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0D58259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09A7C810"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04B2C0F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58A28612"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04906C51" w14:textId="77777777" w:rsidTr="005C57C9">
        <w:trPr>
          <w:cantSplit/>
          <w:jc w:val="center"/>
        </w:trPr>
        <w:tc>
          <w:tcPr>
            <w:tcW w:w="3024" w:type="dxa"/>
            <w:tcBorders>
              <w:top w:val="nil"/>
              <w:bottom w:val="nil"/>
            </w:tcBorders>
            <w:shd w:val="clear" w:color="auto" w:fill="auto"/>
            <w:vAlign w:val="center"/>
          </w:tcPr>
          <w:p w14:paraId="4F79913C" w14:textId="77777777" w:rsidR="00307CAD" w:rsidRPr="00105574" w:rsidRDefault="00307CAD" w:rsidP="005C57C9">
            <w:pPr>
              <w:keepNext/>
              <w:spacing w:before="30" w:after="30"/>
              <w:ind w:left="216" w:hanging="144"/>
              <w:rPr>
                <w:b/>
                <w:noProof/>
                <w:sz w:val="15"/>
              </w:rPr>
            </w:pPr>
            <w:r w:rsidRPr="00105574">
              <w:rPr>
                <w:b/>
                <w:noProof/>
                <w:sz w:val="15"/>
              </w:rPr>
              <w:t xml:space="preserve">Carbonized Gray Metallic </w:t>
            </w:r>
            <w:r w:rsidRPr="00105574">
              <w:rPr>
                <w:rStyle w:val="Wers"/>
                <w:b/>
                <w:vanish w:val="0"/>
                <w:sz w:val="15"/>
                <w:szCs w:val="14"/>
                <w:rPrChange w:id="663" w:author="Sai Raj Deep Thikkisetty" w:date="2024-07-01T14:47:00Z">
                  <w:rPr>
                    <w:rStyle w:val="Wers"/>
                    <w:b/>
                    <w:sz w:val="15"/>
                    <w:szCs w:val="14"/>
                  </w:rPr>
                </w:rPrChange>
              </w:rPr>
              <w:t>PN4JA</w:t>
            </w:r>
          </w:p>
        </w:tc>
        <w:tc>
          <w:tcPr>
            <w:tcW w:w="1008" w:type="dxa"/>
            <w:tcBorders>
              <w:top w:val="nil"/>
              <w:bottom w:val="nil"/>
            </w:tcBorders>
            <w:shd w:val="clear" w:color="auto" w:fill="auto"/>
            <w:vAlign w:val="center"/>
          </w:tcPr>
          <w:p w14:paraId="05C584A4" w14:textId="77777777" w:rsidR="00307CAD" w:rsidRPr="00105574" w:rsidRDefault="00307CAD" w:rsidP="005C57C9">
            <w:pPr>
              <w:keepNext/>
              <w:spacing w:before="30" w:after="30"/>
              <w:jc w:val="center"/>
              <w:rPr>
                <w:b/>
                <w:noProof/>
                <w:sz w:val="15"/>
              </w:rPr>
            </w:pPr>
            <w:r w:rsidRPr="00105574">
              <w:rPr>
                <w:b/>
                <w:noProof/>
                <w:sz w:val="15"/>
              </w:rPr>
              <w:t>M7</w:t>
            </w:r>
          </w:p>
        </w:tc>
        <w:tc>
          <w:tcPr>
            <w:tcW w:w="1296" w:type="dxa"/>
            <w:tcBorders>
              <w:top w:val="nil"/>
              <w:bottom w:val="nil"/>
            </w:tcBorders>
            <w:shd w:val="clear" w:color="auto" w:fill="auto"/>
            <w:vAlign w:val="center"/>
          </w:tcPr>
          <w:p w14:paraId="057E32E4"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557307DA"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39012AC9"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7CD32CC5"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4C6973E8"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2DC9B183" w14:textId="77777777" w:rsidTr="005C57C9">
        <w:trPr>
          <w:cantSplit/>
          <w:jc w:val="center"/>
        </w:trPr>
        <w:tc>
          <w:tcPr>
            <w:tcW w:w="3024" w:type="dxa"/>
            <w:tcBorders>
              <w:top w:val="nil"/>
              <w:bottom w:val="nil"/>
            </w:tcBorders>
            <w:shd w:val="clear" w:color="auto" w:fill="CCCCCC"/>
            <w:vAlign w:val="center"/>
          </w:tcPr>
          <w:p w14:paraId="33981B85" w14:textId="77777777" w:rsidR="00307CAD" w:rsidRPr="00105574" w:rsidRDefault="00307CAD" w:rsidP="005C57C9">
            <w:pPr>
              <w:keepNext/>
              <w:spacing w:before="30" w:after="30"/>
              <w:ind w:left="216" w:hanging="144"/>
              <w:rPr>
                <w:b/>
                <w:noProof/>
                <w:sz w:val="15"/>
              </w:rPr>
            </w:pPr>
            <w:r w:rsidRPr="00105574">
              <w:rPr>
                <w:b/>
                <w:noProof/>
                <w:sz w:val="15"/>
              </w:rPr>
              <w:sym w:font="Wingdings" w:char="F0AB"/>
            </w:r>
            <w:r w:rsidRPr="00105574">
              <w:rPr>
                <w:b/>
                <w:noProof/>
                <w:sz w:val="15"/>
              </w:rPr>
              <w:t>Ruby Red Metallic Tinted Clearcoat</w:t>
            </w:r>
            <w:r w:rsidRPr="00105574">
              <w:rPr>
                <w:b/>
                <w:noProof/>
                <w:sz w:val="15"/>
              </w:rPr>
              <w:fldChar w:fldCharType="begin"/>
            </w:r>
            <w:r w:rsidRPr="00105574">
              <w:rPr>
                <w:b/>
                <w:noProof/>
                <w:sz w:val="15"/>
              </w:rPr>
              <w:instrText xml:space="preserve"> NOTEREF _Ref154167668 \f \h </w:instrText>
            </w:r>
            <w:r w:rsidRPr="00105574">
              <w:rPr>
                <w:b/>
                <w:noProof/>
                <w:sz w:val="15"/>
              </w:rPr>
            </w:r>
            <w:r w:rsidR="00105574">
              <w:rPr>
                <w:b/>
                <w:noProof/>
                <w:sz w:val="15"/>
              </w:rPr>
              <w:instrText xml:space="preserve"> \* MERGEFORMAT </w:instrText>
            </w:r>
            <w:r w:rsidRPr="00105574">
              <w:rPr>
                <w:b/>
                <w:noProof/>
                <w:sz w:val="15"/>
              </w:rPr>
              <w:fldChar w:fldCharType="separate"/>
            </w:r>
            <w:r w:rsidRPr="00105574">
              <w:rPr>
                <w:rStyle w:val="FootnoteReference"/>
                <w:b/>
                <w:noProof/>
                <w:sz w:val="15"/>
              </w:rPr>
              <w:t>1</w:t>
            </w:r>
            <w:r w:rsidRPr="00105574">
              <w:rPr>
                <w:b/>
                <w:noProof/>
                <w:sz w:val="15"/>
              </w:rPr>
              <w:fldChar w:fldCharType="end"/>
            </w:r>
            <w:r w:rsidRPr="00105574">
              <w:rPr>
                <w:rStyle w:val="PageNumber"/>
                <w:b/>
                <w:noProof/>
                <w:sz w:val="15"/>
                <w:szCs w:val="14"/>
              </w:rPr>
              <w:t xml:space="preserve"> </w:t>
            </w:r>
            <w:r w:rsidRPr="00105574">
              <w:rPr>
                <w:rStyle w:val="Wers"/>
                <w:b/>
                <w:vanish w:val="0"/>
                <w:sz w:val="15"/>
                <w:szCs w:val="14"/>
                <w:rPrChange w:id="664" w:author="Sai Raj Deep Thikkisetty" w:date="2024-07-01T14:47:00Z">
                  <w:rPr>
                    <w:rStyle w:val="Wers"/>
                    <w:b/>
                    <w:sz w:val="15"/>
                    <w:szCs w:val="14"/>
                  </w:rPr>
                </w:rPrChange>
              </w:rPr>
              <w:t>PNEAM</w:t>
            </w:r>
          </w:p>
        </w:tc>
        <w:tc>
          <w:tcPr>
            <w:tcW w:w="1008" w:type="dxa"/>
            <w:tcBorders>
              <w:top w:val="nil"/>
              <w:bottom w:val="nil"/>
            </w:tcBorders>
            <w:shd w:val="clear" w:color="auto" w:fill="CCCCCC"/>
            <w:vAlign w:val="center"/>
          </w:tcPr>
          <w:p w14:paraId="6D648AB7" w14:textId="77777777" w:rsidR="00307CAD" w:rsidRPr="00105574" w:rsidRDefault="00307CAD" w:rsidP="005C57C9">
            <w:pPr>
              <w:keepNext/>
              <w:spacing w:before="30" w:after="30"/>
              <w:jc w:val="center"/>
              <w:rPr>
                <w:b/>
                <w:noProof/>
                <w:sz w:val="15"/>
              </w:rPr>
            </w:pPr>
            <w:r w:rsidRPr="00105574">
              <w:rPr>
                <w:b/>
                <w:noProof/>
                <w:sz w:val="15"/>
              </w:rPr>
              <w:t>RR</w:t>
            </w:r>
          </w:p>
        </w:tc>
        <w:tc>
          <w:tcPr>
            <w:tcW w:w="1296" w:type="dxa"/>
            <w:tcBorders>
              <w:top w:val="nil"/>
              <w:bottom w:val="nil"/>
            </w:tcBorders>
            <w:shd w:val="clear" w:color="auto" w:fill="CCCCCC"/>
            <w:vAlign w:val="center"/>
          </w:tcPr>
          <w:p w14:paraId="452A80AC"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0A97196F"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61B76DB8"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54F9271A"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CCCCCC"/>
            <w:vAlign w:val="center"/>
          </w:tcPr>
          <w:p w14:paraId="755DE290"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26987A47" w14:textId="77777777" w:rsidTr="005C57C9">
        <w:trPr>
          <w:cantSplit/>
          <w:jc w:val="center"/>
        </w:trPr>
        <w:tc>
          <w:tcPr>
            <w:tcW w:w="3024" w:type="dxa"/>
            <w:tcBorders>
              <w:top w:val="nil"/>
              <w:bottom w:val="nil"/>
            </w:tcBorders>
            <w:shd w:val="clear" w:color="auto" w:fill="auto"/>
            <w:vAlign w:val="center"/>
          </w:tcPr>
          <w:p w14:paraId="2DABCA87" w14:textId="77777777" w:rsidR="00307CAD" w:rsidRPr="00105574" w:rsidRDefault="00307CAD" w:rsidP="005C57C9">
            <w:pPr>
              <w:keepNext/>
              <w:spacing w:before="30" w:after="30"/>
              <w:ind w:left="216" w:hanging="144"/>
              <w:rPr>
                <w:b/>
                <w:noProof/>
                <w:sz w:val="15"/>
              </w:rPr>
            </w:pPr>
            <w:r w:rsidRPr="00105574">
              <w:rPr>
                <w:b/>
                <w:noProof/>
                <w:sz w:val="15"/>
              </w:rPr>
              <w:t xml:space="preserve">Desert Sand </w:t>
            </w:r>
            <w:r w:rsidRPr="00105574">
              <w:rPr>
                <w:rStyle w:val="Wers"/>
                <w:b/>
                <w:vanish w:val="0"/>
                <w:sz w:val="15"/>
                <w:szCs w:val="14"/>
                <w:rPrChange w:id="665" w:author="Sai Raj Deep Thikkisetty" w:date="2024-07-01T14:47:00Z">
                  <w:rPr>
                    <w:rStyle w:val="Wers"/>
                    <w:b/>
                    <w:sz w:val="15"/>
                    <w:szCs w:val="14"/>
                  </w:rPr>
                </w:rPrChange>
              </w:rPr>
              <w:t>PN4BZ</w:t>
            </w:r>
          </w:p>
        </w:tc>
        <w:tc>
          <w:tcPr>
            <w:tcW w:w="1008" w:type="dxa"/>
            <w:tcBorders>
              <w:top w:val="nil"/>
              <w:bottom w:val="nil"/>
            </w:tcBorders>
            <w:shd w:val="clear" w:color="auto" w:fill="auto"/>
            <w:vAlign w:val="center"/>
          </w:tcPr>
          <w:p w14:paraId="32857203" w14:textId="77777777" w:rsidR="00307CAD" w:rsidRPr="00105574" w:rsidRDefault="00307CAD" w:rsidP="005C57C9">
            <w:pPr>
              <w:keepNext/>
              <w:spacing w:before="30" w:after="30"/>
              <w:jc w:val="center"/>
              <w:rPr>
                <w:b/>
                <w:noProof/>
                <w:sz w:val="15"/>
              </w:rPr>
            </w:pPr>
            <w:r w:rsidRPr="00105574">
              <w:rPr>
                <w:b/>
                <w:noProof/>
                <w:sz w:val="15"/>
              </w:rPr>
              <w:t>VA</w:t>
            </w:r>
          </w:p>
        </w:tc>
        <w:tc>
          <w:tcPr>
            <w:tcW w:w="1296" w:type="dxa"/>
            <w:tcBorders>
              <w:top w:val="nil"/>
              <w:bottom w:val="nil"/>
            </w:tcBorders>
            <w:shd w:val="clear" w:color="auto" w:fill="auto"/>
            <w:vAlign w:val="center"/>
          </w:tcPr>
          <w:p w14:paraId="4473B62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2620DB6E"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558EC0D5"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60889C38"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nil"/>
            </w:tcBorders>
            <w:shd w:val="clear" w:color="auto" w:fill="auto"/>
            <w:vAlign w:val="center"/>
          </w:tcPr>
          <w:p w14:paraId="73DDFF4F"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1D331D74" w14:textId="77777777" w:rsidTr="005C57C9">
        <w:trPr>
          <w:cantSplit/>
          <w:jc w:val="center"/>
        </w:trPr>
        <w:tc>
          <w:tcPr>
            <w:tcW w:w="3024" w:type="dxa"/>
            <w:tcBorders>
              <w:top w:val="nil"/>
              <w:bottom w:val="single" w:sz="18" w:space="0" w:color="auto"/>
            </w:tcBorders>
            <w:shd w:val="clear" w:color="auto" w:fill="CCCCCC"/>
            <w:vAlign w:val="center"/>
          </w:tcPr>
          <w:p w14:paraId="4297C3F1" w14:textId="77777777" w:rsidR="00307CAD" w:rsidRPr="00105574" w:rsidRDefault="00307CAD" w:rsidP="005C57C9">
            <w:pPr>
              <w:keepNext/>
              <w:spacing w:before="30" w:after="30"/>
              <w:ind w:left="216" w:hanging="144"/>
              <w:rPr>
                <w:b/>
                <w:noProof/>
                <w:sz w:val="15"/>
              </w:rPr>
            </w:pPr>
            <w:r w:rsidRPr="00105574">
              <w:rPr>
                <w:b/>
                <w:noProof/>
                <w:sz w:val="15"/>
              </w:rPr>
              <w:t xml:space="preserve">Oxford White </w:t>
            </w:r>
            <w:r w:rsidRPr="00105574">
              <w:rPr>
                <w:rStyle w:val="Wers"/>
                <w:b/>
                <w:vanish w:val="0"/>
                <w:sz w:val="15"/>
                <w:szCs w:val="14"/>
                <w:rPrChange w:id="666" w:author="Sai Raj Deep Thikkisetty" w:date="2024-07-01T14:47:00Z">
                  <w:rPr>
                    <w:rStyle w:val="Wers"/>
                    <w:b/>
                    <w:sz w:val="15"/>
                    <w:szCs w:val="14"/>
                  </w:rPr>
                </w:rPrChange>
              </w:rPr>
              <w:t>PNYW3</w:t>
            </w:r>
          </w:p>
        </w:tc>
        <w:tc>
          <w:tcPr>
            <w:tcW w:w="1008" w:type="dxa"/>
            <w:tcBorders>
              <w:top w:val="nil"/>
              <w:bottom w:val="single" w:sz="18" w:space="0" w:color="auto"/>
            </w:tcBorders>
            <w:shd w:val="clear" w:color="auto" w:fill="CCCCCC"/>
            <w:vAlign w:val="center"/>
          </w:tcPr>
          <w:p w14:paraId="5344DFB3" w14:textId="77777777" w:rsidR="00307CAD" w:rsidRPr="00105574" w:rsidRDefault="00307CAD" w:rsidP="005C57C9">
            <w:pPr>
              <w:keepNext/>
              <w:spacing w:before="30" w:after="30"/>
              <w:jc w:val="center"/>
              <w:rPr>
                <w:b/>
                <w:noProof/>
                <w:sz w:val="15"/>
              </w:rPr>
            </w:pPr>
            <w:r w:rsidRPr="00105574">
              <w:rPr>
                <w:b/>
                <w:noProof/>
                <w:sz w:val="15"/>
              </w:rPr>
              <w:t>YZ</w:t>
            </w:r>
          </w:p>
        </w:tc>
        <w:tc>
          <w:tcPr>
            <w:tcW w:w="1296" w:type="dxa"/>
            <w:tcBorders>
              <w:top w:val="nil"/>
              <w:bottom w:val="single" w:sz="18" w:space="0" w:color="auto"/>
            </w:tcBorders>
            <w:shd w:val="clear" w:color="auto" w:fill="CCCCCC"/>
            <w:vAlign w:val="center"/>
          </w:tcPr>
          <w:p w14:paraId="1446A621"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single" w:sz="18" w:space="0" w:color="auto"/>
            </w:tcBorders>
            <w:shd w:val="clear" w:color="auto" w:fill="CCCCCC"/>
            <w:vAlign w:val="center"/>
          </w:tcPr>
          <w:p w14:paraId="755FFA21"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single" w:sz="18" w:space="0" w:color="auto"/>
            </w:tcBorders>
            <w:shd w:val="clear" w:color="auto" w:fill="CCCCCC"/>
            <w:vAlign w:val="center"/>
          </w:tcPr>
          <w:p w14:paraId="7E0BC264"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single" w:sz="18" w:space="0" w:color="auto"/>
            </w:tcBorders>
            <w:shd w:val="clear" w:color="auto" w:fill="CCCCCC"/>
            <w:vAlign w:val="center"/>
          </w:tcPr>
          <w:p w14:paraId="242D60A7"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1296" w:type="dxa"/>
            <w:tcBorders>
              <w:top w:val="nil"/>
              <w:bottom w:val="single" w:sz="18" w:space="0" w:color="auto"/>
            </w:tcBorders>
            <w:shd w:val="clear" w:color="auto" w:fill="CCCCCC"/>
            <w:vAlign w:val="center"/>
          </w:tcPr>
          <w:p w14:paraId="7BE1B6EA" w14:textId="77777777" w:rsidR="00307CAD" w:rsidRPr="00105574" w:rsidRDefault="00307CAD" w:rsidP="005C57C9">
            <w:pPr>
              <w:keepNext/>
              <w:spacing w:before="30" w:after="30"/>
              <w:jc w:val="center"/>
              <w:rPr>
                <w:noProof/>
                <w:sz w:val="15"/>
              </w:rPr>
            </w:pPr>
            <w:r w:rsidRPr="00105574">
              <w:rPr>
                <w:noProof/>
                <w:sz w:val="15"/>
              </w:rPr>
              <w:sym w:font="Wingdings" w:char="F06E"/>
            </w:r>
          </w:p>
        </w:tc>
      </w:tr>
    </w:tbl>
    <w:p w14:paraId="4CFDBB17" w14:textId="77777777" w:rsidR="00307CAD" w:rsidRPr="00105574" w:rsidRDefault="00307CAD" w:rsidP="005C57C9">
      <w:pPr>
        <w:spacing w:line="14" w:lineRule="exact"/>
        <w:rPr>
          <w:noProof/>
          <w:sz w:val="15"/>
        </w:rPr>
      </w:pPr>
    </w:p>
    <w:p w14:paraId="3CFF33ED"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type w:val="continuous"/>
          <w:pgSz w:w="12240" w:h="15840" w:code="1"/>
          <w:pgMar w:top="720" w:right="907" w:bottom="720" w:left="907" w:header="432" w:footer="432" w:gutter="0"/>
          <w:cols w:space="720"/>
          <w:docGrid w:linePitch="272"/>
        </w:sectPr>
      </w:pPr>
    </w:p>
    <w:p w14:paraId="2577EB62" w14:textId="77777777" w:rsidR="00307CAD" w:rsidRPr="00105574" w:rsidRDefault="00307CAD" w:rsidP="005C57C9">
      <w:pPr>
        <w:spacing w:line="14" w:lineRule="exact"/>
        <w:rPr>
          <w:b/>
          <w:noProof/>
          <w:color w:val="FFFFFF"/>
          <w:sz w:val="15"/>
        </w:rPr>
        <w:sectPr w:rsidR="00307CAD" w:rsidRPr="00105574" w:rsidSect="00307CAD">
          <w:headerReference w:type="default" r:id="rId50"/>
          <w:footerReference w:type="default" r:id="rId51"/>
          <w:footnotePr>
            <w:numRestart w:val="eachSect"/>
          </w:footnotePr>
          <w:pgSz w:w="12240" w:h="15840" w:code="1"/>
          <w:pgMar w:top="720" w:right="907" w:bottom="720" w:left="907" w:header="432" w:footer="432" w:gutter="0"/>
          <w:pgNumType w:start="20"/>
          <w:cols w:space="720"/>
          <w:docGrid w:linePitch="272"/>
        </w:sectPr>
      </w:pPr>
    </w:p>
    <w:tbl>
      <w:tblPr>
        <w:tblW w:w="10800" w:type="dxa"/>
        <w:jc w:val="center"/>
        <w:tblBorders>
          <w:top w:val="single" w:sz="18" w:space="0" w:color="auto"/>
          <w:left w:val="single" w:sz="18" w:space="0" w:color="auto"/>
          <w:bottom w:val="single" w:sz="18" w:space="0" w:color="auto"/>
          <w:right w:val="single" w:sz="18" w:space="0" w:color="auto"/>
          <w:insideV w:val="single" w:sz="12" w:space="0" w:color="auto"/>
        </w:tblBorders>
        <w:tblLayout w:type="fixed"/>
        <w:tblCellMar>
          <w:left w:w="36" w:type="dxa"/>
          <w:right w:w="36" w:type="dxa"/>
        </w:tblCellMar>
        <w:tblLook w:val="04A0" w:firstRow="1" w:lastRow="0" w:firstColumn="1" w:lastColumn="0" w:noHBand="0" w:noVBand="1"/>
      </w:tblPr>
      <w:tblGrid>
        <w:gridCol w:w="2160"/>
        <w:gridCol w:w="2160"/>
        <w:gridCol w:w="6480"/>
      </w:tblGrid>
      <w:tr w:rsidR="00307CAD" w:rsidRPr="00105574" w14:paraId="445B205E" w14:textId="77777777" w:rsidTr="005C57C9">
        <w:trPr>
          <w:cantSplit/>
          <w:jc w:val="center"/>
        </w:trPr>
        <w:tc>
          <w:tcPr>
            <w:tcW w:w="2160" w:type="dxa"/>
            <w:tcBorders>
              <w:top w:val="single" w:sz="18" w:space="0" w:color="auto"/>
              <w:bottom w:val="single" w:sz="12" w:space="0" w:color="auto"/>
            </w:tcBorders>
            <w:shd w:val="pct75" w:color="auto" w:fill="auto"/>
            <w:vAlign w:val="center"/>
          </w:tcPr>
          <w:p w14:paraId="048DD1BE" w14:textId="77777777" w:rsidR="00307CAD" w:rsidRPr="00105574" w:rsidRDefault="00307CAD" w:rsidP="005C57C9">
            <w:pPr>
              <w:spacing w:before="30" w:after="30"/>
              <w:jc w:val="center"/>
              <w:rPr>
                <w:b/>
                <w:noProof/>
                <w:color w:val="FFFFFF"/>
                <w:sz w:val="15"/>
              </w:rPr>
            </w:pPr>
            <w:r w:rsidRPr="00105574">
              <w:rPr>
                <w:b/>
                <w:noProof/>
                <w:color w:val="FFFFFF"/>
                <w:sz w:val="15"/>
              </w:rPr>
              <w:t>Model</w:t>
            </w:r>
          </w:p>
        </w:tc>
        <w:tc>
          <w:tcPr>
            <w:tcW w:w="2160" w:type="dxa"/>
            <w:tcBorders>
              <w:top w:val="single" w:sz="18" w:space="0" w:color="auto"/>
              <w:bottom w:val="single" w:sz="12" w:space="0" w:color="auto"/>
            </w:tcBorders>
            <w:shd w:val="pct75" w:color="auto" w:fill="auto"/>
            <w:vAlign w:val="center"/>
          </w:tcPr>
          <w:p w14:paraId="4FB40FE8" w14:textId="77777777" w:rsidR="00307CAD" w:rsidRPr="00105574" w:rsidRDefault="00307CAD" w:rsidP="005C57C9">
            <w:pPr>
              <w:spacing w:before="30" w:after="30"/>
              <w:jc w:val="center"/>
              <w:rPr>
                <w:b/>
                <w:noProof/>
                <w:color w:val="FFFFFF"/>
                <w:sz w:val="15"/>
              </w:rPr>
            </w:pPr>
            <w:r w:rsidRPr="00105574">
              <w:rPr>
                <w:b/>
                <w:noProof/>
                <w:color w:val="FFFFFF"/>
                <w:sz w:val="15"/>
              </w:rPr>
              <w:t>Material</w:t>
            </w:r>
          </w:p>
        </w:tc>
        <w:tc>
          <w:tcPr>
            <w:tcW w:w="6480" w:type="dxa"/>
            <w:tcBorders>
              <w:top w:val="single" w:sz="18" w:space="0" w:color="auto"/>
              <w:bottom w:val="single" w:sz="12" w:space="0" w:color="auto"/>
            </w:tcBorders>
            <w:shd w:val="pct75" w:color="auto" w:fill="auto"/>
            <w:vAlign w:val="center"/>
          </w:tcPr>
          <w:p w14:paraId="49D325BA" w14:textId="77777777" w:rsidR="00307CAD" w:rsidRPr="00105574" w:rsidRDefault="00307CAD" w:rsidP="005C57C9">
            <w:pPr>
              <w:spacing w:before="30" w:after="30"/>
              <w:jc w:val="center"/>
              <w:rPr>
                <w:b/>
                <w:noProof/>
                <w:color w:val="FFFFFF"/>
                <w:sz w:val="15"/>
              </w:rPr>
            </w:pPr>
            <w:r w:rsidRPr="00105574">
              <w:rPr>
                <w:b/>
                <w:noProof/>
                <w:color w:val="FFFFFF"/>
                <w:sz w:val="15"/>
              </w:rPr>
              <w:t>Interior Description</w:t>
            </w:r>
          </w:p>
        </w:tc>
      </w:tr>
      <w:tr w:rsidR="00307CAD" w:rsidRPr="00105574" w14:paraId="1E04B8A4" w14:textId="77777777" w:rsidTr="005C57C9">
        <w:trPr>
          <w:cantSplit/>
          <w:jc w:val="center"/>
        </w:trPr>
        <w:tc>
          <w:tcPr>
            <w:tcW w:w="2160" w:type="dxa"/>
            <w:tcBorders>
              <w:bottom w:val="nil"/>
            </w:tcBorders>
            <w:shd w:val="clear" w:color="auto" w:fill="auto"/>
            <w:vAlign w:val="center"/>
          </w:tcPr>
          <w:p w14:paraId="76F5A125" w14:textId="77777777" w:rsidR="00307CAD" w:rsidRPr="00105574" w:rsidRDefault="00307CAD" w:rsidP="005C57C9">
            <w:pPr>
              <w:spacing w:before="30" w:after="30"/>
              <w:jc w:val="center"/>
              <w:rPr>
                <w:b/>
                <w:bCs/>
                <w:noProof/>
                <w:sz w:val="15"/>
              </w:rPr>
            </w:pPr>
            <w:r w:rsidRPr="00105574">
              <w:rPr>
                <w:b/>
                <w:bCs/>
                <w:noProof/>
                <w:sz w:val="15"/>
              </w:rPr>
              <w:t xml:space="preserve">Heritage </w:t>
            </w:r>
            <w:r w:rsidRPr="00105574">
              <w:rPr>
                <w:rStyle w:val="Wers"/>
                <w:b/>
                <w:vanish w:val="0"/>
                <w:sz w:val="15"/>
                <w:rPrChange w:id="667" w:author="Sai Raj Deep Thikkisetty" w:date="2024-07-01T14:47:00Z">
                  <w:rPr>
                    <w:rStyle w:val="Wers"/>
                    <w:b/>
                    <w:sz w:val="15"/>
                  </w:rPr>
                </w:rPrChange>
              </w:rPr>
              <w:t>VS-AN</w:t>
            </w:r>
          </w:p>
        </w:tc>
        <w:tc>
          <w:tcPr>
            <w:tcW w:w="2160" w:type="dxa"/>
            <w:tcBorders>
              <w:bottom w:val="nil"/>
            </w:tcBorders>
            <w:shd w:val="clear" w:color="auto" w:fill="auto"/>
            <w:vAlign w:val="center"/>
          </w:tcPr>
          <w:p w14:paraId="4833F0F7" w14:textId="77777777" w:rsidR="00307CAD" w:rsidRPr="00105574" w:rsidRDefault="00307CAD" w:rsidP="005C57C9">
            <w:pPr>
              <w:spacing w:before="30" w:after="30"/>
              <w:jc w:val="center"/>
              <w:rPr>
                <w:noProof/>
                <w:sz w:val="15"/>
              </w:rPr>
            </w:pPr>
            <w:r w:rsidRPr="00105574">
              <w:rPr>
                <w:noProof/>
                <w:sz w:val="15"/>
              </w:rPr>
              <w:t xml:space="preserve">Plaid Cloth </w:t>
            </w:r>
            <w:r w:rsidRPr="00105574">
              <w:rPr>
                <w:rStyle w:val="Wers"/>
                <w:vanish w:val="0"/>
                <w:sz w:val="15"/>
                <w:rPrChange w:id="668" w:author="Sai Raj Deep Thikkisetty" w:date="2024-07-01T14:47:00Z">
                  <w:rPr>
                    <w:rStyle w:val="Wers"/>
                    <w:sz w:val="15"/>
                  </w:rPr>
                </w:rPrChange>
              </w:rPr>
              <w:t>3HR00</w:t>
            </w:r>
          </w:p>
        </w:tc>
        <w:tc>
          <w:tcPr>
            <w:tcW w:w="6480" w:type="dxa"/>
            <w:tcBorders>
              <w:bottom w:val="nil"/>
            </w:tcBorders>
            <w:shd w:val="clear" w:color="auto" w:fill="auto"/>
            <w:vAlign w:val="center"/>
          </w:tcPr>
          <w:p w14:paraId="0BB01C8F" w14:textId="77777777" w:rsidR="00307CAD" w:rsidRPr="00105574" w:rsidRDefault="00307CAD" w:rsidP="005C57C9">
            <w:pPr>
              <w:spacing w:before="30" w:after="30"/>
              <w:ind w:left="216" w:hanging="144"/>
              <w:rPr>
                <w:noProof/>
                <w:sz w:val="15"/>
              </w:rPr>
            </w:pPr>
            <w:r w:rsidRPr="00105574">
              <w:rPr>
                <w:noProof/>
                <w:sz w:val="15"/>
              </w:rPr>
              <w:t>● Front Row Bucket Seats, 6-way Manual Driver and 4-way Manual Passenger</w:t>
            </w:r>
          </w:p>
          <w:p w14:paraId="7E4451D8"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69" w:author="Sai Raj Deep Thikkisetty" w:date="2024-07-01T14:47:00Z">
                  <w:rPr>
                    <w:rStyle w:val="Wers"/>
                    <w:sz w:val="15"/>
                  </w:rPr>
                </w:rPrChange>
              </w:rPr>
              <w:t>FS-</w:t>
            </w:r>
            <w:r w:rsidRPr="00105574">
              <w:rPr>
                <w:rStyle w:val="Wers"/>
                <w:b/>
                <w:vanish w:val="0"/>
                <w:sz w:val="15"/>
                <w:rPrChange w:id="670" w:author="Sai Raj Deep Thikkisetty" w:date="2024-07-01T14:47:00Z">
                  <w:rPr>
                    <w:rStyle w:val="Wers"/>
                    <w:b/>
                    <w:sz w:val="15"/>
                  </w:rPr>
                </w:rPrChange>
              </w:rPr>
              <w:t>B,BY1AA,BYPAE,BYQAD,BWCAK,BWFAE</w:t>
            </w:r>
          </w:p>
        </w:tc>
      </w:tr>
      <w:tr w:rsidR="00307CAD" w:rsidRPr="00105574" w14:paraId="7971485E" w14:textId="77777777" w:rsidTr="005C57C9">
        <w:trPr>
          <w:cantSplit/>
          <w:jc w:val="center"/>
        </w:trPr>
        <w:tc>
          <w:tcPr>
            <w:tcW w:w="2160" w:type="dxa"/>
            <w:tcBorders>
              <w:top w:val="nil"/>
              <w:bottom w:val="single" w:sz="18" w:space="0" w:color="auto"/>
            </w:tcBorders>
            <w:shd w:val="clear" w:color="auto" w:fill="CCCCCC"/>
            <w:vAlign w:val="center"/>
          </w:tcPr>
          <w:p w14:paraId="362C3815" w14:textId="77777777" w:rsidR="00307CAD" w:rsidRPr="00105574" w:rsidRDefault="00307CAD" w:rsidP="005C57C9">
            <w:pPr>
              <w:spacing w:before="30" w:after="30"/>
              <w:jc w:val="center"/>
              <w:rPr>
                <w:b/>
                <w:bCs/>
                <w:noProof/>
                <w:sz w:val="15"/>
              </w:rPr>
            </w:pPr>
            <w:r w:rsidRPr="00105574">
              <w:rPr>
                <w:b/>
                <w:bCs/>
                <w:noProof/>
                <w:sz w:val="15"/>
              </w:rPr>
              <w:t xml:space="preserve">Free Wheeling™ </w:t>
            </w:r>
            <w:r w:rsidRPr="00105574">
              <w:rPr>
                <w:rStyle w:val="Wers"/>
                <w:b/>
                <w:vanish w:val="0"/>
                <w:sz w:val="15"/>
                <w:rPrChange w:id="671" w:author="Sai Raj Deep Thikkisetty" w:date="2024-07-01T14:47:00Z">
                  <w:rPr>
                    <w:rStyle w:val="Wers"/>
                    <w:b/>
                    <w:sz w:val="15"/>
                  </w:rPr>
                </w:rPrChange>
              </w:rPr>
              <w:t>VS-L1</w:t>
            </w:r>
          </w:p>
        </w:tc>
        <w:tc>
          <w:tcPr>
            <w:tcW w:w="2160" w:type="dxa"/>
            <w:tcBorders>
              <w:top w:val="nil"/>
              <w:bottom w:val="single" w:sz="18" w:space="0" w:color="auto"/>
            </w:tcBorders>
            <w:shd w:val="clear" w:color="auto" w:fill="CCCCCC"/>
            <w:vAlign w:val="center"/>
          </w:tcPr>
          <w:p w14:paraId="59704290" w14:textId="77777777" w:rsidR="00307CAD" w:rsidRPr="00105574" w:rsidRDefault="00307CAD" w:rsidP="005C57C9">
            <w:pPr>
              <w:spacing w:before="30" w:after="30"/>
              <w:jc w:val="center"/>
              <w:rPr>
                <w:noProof/>
                <w:sz w:val="15"/>
              </w:rPr>
            </w:pPr>
            <w:r w:rsidRPr="00105574">
              <w:rPr>
                <w:noProof/>
                <w:sz w:val="15"/>
              </w:rPr>
              <w:t>Ombre Stitching with Sunset Weave Cloth</w:t>
            </w:r>
            <w:r w:rsidRPr="00105574">
              <w:rPr>
                <w:rStyle w:val="Wers"/>
                <w:b/>
                <w:vanish w:val="0"/>
                <w:sz w:val="15"/>
                <w:rPrChange w:id="672" w:author="Sai Raj Deep Thikkisetty" w:date="2024-07-01T14:47:00Z">
                  <w:rPr>
                    <w:rStyle w:val="Wers"/>
                    <w:b/>
                    <w:sz w:val="15"/>
                  </w:rPr>
                </w:rPrChange>
              </w:rPr>
              <w:t>12P00</w:t>
            </w:r>
          </w:p>
        </w:tc>
        <w:tc>
          <w:tcPr>
            <w:tcW w:w="6480" w:type="dxa"/>
            <w:tcBorders>
              <w:top w:val="nil"/>
              <w:bottom w:val="single" w:sz="18" w:space="0" w:color="auto"/>
            </w:tcBorders>
            <w:shd w:val="clear" w:color="auto" w:fill="CCCCCC"/>
            <w:vAlign w:val="center"/>
          </w:tcPr>
          <w:p w14:paraId="42B66C59" w14:textId="77777777" w:rsidR="00307CAD" w:rsidRPr="00105574" w:rsidRDefault="00307CAD" w:rsidP="005C57C9">
            <w:pPr>
              <w:spacing w:before="30" w:after="30"/>
              <w:ind w:left="216" w:hanging="144"/>
              <w:rPr>
                <w:noProof/>
                <w:sz w:val="15"/>
              </w:rPr>
            </w:pPr>
            <w:r w:rsidRPr="00105574">
              <w:rPr>
                <w:noProof/>
                <w:sz w:val="15"/>
              </w:rPr>
              <w:t>● Front Row Heated Bucket Seats, 6-way Manual Driver and 4-way Manual Passenger</w:t>
            </w:r>
          </w:p>
          <w:p w14:paraId="6B676A98" w14:textId="77777777" w:rsidR="00307CAD" w:rsidRPr="00105574" w:rsidRDefault="00307CAD" w:rsidP="005C57C9">
            <w:pPr>
              <w:spacing w:before="30" w:after="30"/>
              <w:ind w:left="216" w:hanging="144"/>
              <w:rPr>
                <w:noProof/>
                <w:sz w:val="15"/>
              </w:rPr>
            </w:pPr>
            <w:r w:rsidRPr="00105574">
              <w:rPr>
                <w:noProof/>
                <w:sz w:val="15"/>
              </w:rPr>
              <w:t xml:space="preserve">● Second Row 60/40 Split-Fold-Flat, Fold-Down Center Armrest with two (2) Cupholders </w:t>
            </w:r>
            <w:r w:rsidRPr="00105574">
              <w:rPr>
                <w:rStyle w:val="Wers"/>
                <w:vanish w:val="0"/>
                <w:sz w:val="15"/>
                <w:rPrChange w:id="673" w:author="Sai Raj Deep Thikkisetty" w:date="2024-07-01T14:47:00Z">
                  <w:rPr>
                    <w:rStyle w:val="Wers"/>
                    <w:sz w:val="15"/>
                  </w:rPr>
                </w:rPrChange>
              </w:rPr>
              <w:t>FS-B.BY1AA,BYPAE,BYQAD,BWCAK,BWFAE</w:t>
            </w:r>
          </w:p>
        </w:tc>
      </w:tr>
    </w:tbl>
    <w:p w14:paraId="09F247CC" w14:textId="77777777" w:rsidR="00307CAD" w:rsidRPr="00105574" w:rsidRDefault="00307CAD" w:rsidP="005C57C9">
      <w:pPr>
        <w:spacing w:line="14" w:lineRule="exact"/>
        <w:rPr>
          <w:noProof/>
        </w:rPr>
      </w:pPr>
    </w:p>
    <w:p w14:paraId="2EB90426" w14:textId="77777777" w:rsidR="00307CAD" w:rsidRPr="00105574" w:rsidRDefault="00307CAD" w:rsidP="005C57C9">
      <w:pPr>
        <w:keepNext/>
        <w:spacing w:before="240" w:after="60"/>
        <w:jc w:val="center"/>
        <w:rPr>
          <w:b/>
          <w:noProof/>
          <w:sz w:val="28"/>
        </w:rPr>
      </w:pPr>
      <w:r w:rsidRPr="00105574">
        <w:rPr>
          <w:b/>
          <w:noProof/>
          <w:sz w:val="28"/>
        </w:rPr>
        <w:t>COLOR OFFERINGS</w:t>
      </w:r>
    </w:p>
    <w:tbl>
      <w:tblPr>
        <w:tblW w:w="10800" w:type="dxa"/>
        <w:jc w:val="center"/>
        <w:tblBorders>
          <w:top w:val="single" w:sz="18" w:space="0" w:color="auto"/>
          <w:left w:val="single" w:sz="18" w:space="0" w:color="auto"/>
          <w:bottom w:val="single" w:sz="18" w:space="0" w:color="auto"/>
          <w:right w:val="single" w:sz="18" w:space="0" w:color="auto"/>
          <w:insideV w:val="single" w:sz="12" w:space="0" w:color="auto"/>
        </w:tblBorders>
        <w:tblLayout w:type="fixed"/>
        <w:tblCellMar>
          <w:left w:w="43" w:type="dxa"/>
          <w:right w:w="43" w:type="dxa"/>
        </w:tblCellMar>
        <w:tblLook w:val="04A0" w:firstRow="1" w:lastRow="0" w:firstColumn="1" w:lastColumn="0" w:noHBand="0" w:noVBand="1"/>
      </w:tblPr>
      <w:tblGrid>
        <w:gridCol w:w="3744"/>
        <w:gridCol w:w="2736"/>
        <w:gridCol w:w="2160"/>
        <w:gridCol w:w="2160"/>
      </w:tblGrid>
      <w:tr w:rsidR="00307CAD" w:rsidRPr="00105574" w14:paraId="7088D524" w14:textId="77777777" w:rsidTr="005C57C9">
        <w:trPr>
          <w:cantSplit/>
          <w:jc w:val="center"/>
        </w:trPr>
        <w:tc>
          <w:tcPr>
            <w:tcW w:w="3744" w:type="dxa"/>
            <w:shd w:val="clear" w:color="auto" w:fill="auto"/>
            <w:vAlign w:val="center"/>
          </w:tcPr>
          <w:p w14:paraId="0AE0F1A3" w14:textId="77777777" w:rsidR="00307CAD" w:rsidRPr="00105574" w:rsidRDefault="00307CAD" w:rsidP="005C57C9">
            <w:pPr>
              <w:keepNext/>
              <w:spacing w:before="30" w:after="30"/>
              <w:jc w:val="center"/>
              <w:rPr>
                <w:noProof/>
                <w:sz w:val="15"/>
              </w:rPr>
            </w:pPr>
          </w:p>
        </w:tc>
        <w:tc>
          <w:tcPr>
            <w:tcW w:w="2736" w:type="dxa"/>
            <w:shd w:val="clear" w:color="auto" w:fill="auto"/>
            <w:vAlign w:val="center"/>
          </w:tcPr>
          <w:p w14:paraId="72A2A6CB" w14:textId="77777777" w:rsidR="00307CAD" w:rsidRPr="00105574" w:rsidRDefault="00307CAD" w:rsidP="005C57C9">
            <w:pPr>
              <w:keepNext/>
              <w:spacing w:before="30" w:after="30"/>
              <w:jc w:val="center"/>
              <w:rPr>
                <w:noProof/>
                <w:sz w:val="15"/>
              </w:rPr>
            </w:pPr>
          </w:p>
        </w:tc>
        <w:tc>
          <w:tcPr>
            <w:tcW w:w="2160" w:type="dxa"/>
            <w:tcBorders>
              <w:top w:val="single" w:sz="18" w:space="0" w:color="auto"/>
              <w:bottom w:val="single" w:sz="12" w:space="0" w:color="auto"/>
            </w:tcBorders>
            <w:shd w:val="pct75" w:color="auto" w:fill="auto"/>
            <w:vAlign w:val="center"/>
          </w:tcPr>
          <w:p w14:paraId="64E5BCDE" w14:textId="77777777" w:rsidR="00307CAD" w:rsidRPr="00105574" w:rsidRDefault="00307CAD" w:rsidP="005C57C9">
            <w:pPr>
              <w:keepNext/>
              <w:spacing w:before="30" w:after="30"/>
              <w:jc w:val="center"/>
              <w:rPr>
                <w:b/>
                <w:noProof/>
                <w:color w:val="FFFFFF"/>
                <w:sz w:val="15"/>
              </w:rPr>
            </w:pPr>
            <w:r w:rsidRPr="00105574">
              <w:rPr>
                <w:b/>
                <w:noProof/>
                <w:color w:val="FFFFFF"/>
                <w:sz w:val="15"/>
              </w:rPr>
              <w:t>HERITAGE</w:t>
            </w:r>
            <w:r w:rsidRPr="00105574">
              <w:rPr>
                <w:b/>
                <w:noProof/>
                <w:color w:val="FFFFFF"/>
                <w:sz w:val="15"/>
              </w:rPr>
              <w:fldChar w:fldCharType="begin"/>
            </w:r>
            <w:r w:rsidRPr="00105574">
              <w:rPr>
                <w:b/>
                <w:noProof/>
                <w:color w:val="FFFFFF"/>
                <w:sz w:val="15"/>
              </w:rPr>
              <w:instrText xml:space="preserve"> NOTEREF _Ref149423647 \f \h </w:instrText>
            </w:r>
            <w:r w:rsidRPr="00105574">
              <w:rPr>
                <w:b/>
                <w:noProof/>
                <w:color w:val="FFFFFF"/>
                <w:sz w:val="15"/>
              </w:rPr>
            </w:r>
            <w:r w:rsidR="00105574">
              <w:rPr>
                <w:b/>
                <w:noProof/>
                <w:color w:val="FFFFFF"/>
                <w:sz w:val="15"/>
              </w:rPr>
              <w:instrText xml:space="preserve"> \* MERGEFORMAT </w:instrText>
            </w:r>
            <w:r w:rsidRPr="00105574">
              <w:rPr>
                <w:b/>
                <w:noProof/>
                <w:color w:val="FFFFFF"/>
                <w:sz w:val="15"/>
              </w:rPr>
              <w:fldChar w:fldCharType="separate"/>
            </w:r>
            <w:r w:rsidRPr="00105574">
              <w:rPr>
                <w:rStyle w:val="FootnoteReference"/>
                <w:b/>
                <w:noProof/>
                <w:color w:val="FFFFFF"/>
                <w:sz w:val="15"/>
              </w:rPr>
              <w:t>1</w:t>
            </w:r>
            <w:r w:rsidRPr="00105574">
              <w:rPr>
                <w:b/>
                <w:noProof/>
                <w:color w:val="FFFFFF"/>
                <w:sz w:val="15"/>
              </w:rPr>
              <w:fldChar w:fldCharType="end"/>
            </w:r>
          </w:p>
        </w:tc>
        <w:tc>
          <w:tcPr>
            <w:tcW w:w="2160" w:type="dxa"/>
            <w:tcBorders>
              <w:top w:val="single" w:sz="18" w:space="0" w:color="auto"/>
              <w:bottom w:val="single" w:sz="12" w:space="0" w:color="auto"/>
            </w:tcBorders>
            <w:shd w:val="pct75" w:color="auto" w:fill="auto"/>
            <w:vAlign w:val="center"/>
          </w:tcPr>
          <w:p w14:paraId="5C8B8C0E" w14:textId="77777777" w:rsidR="00307CAD" w:rsidRPr="00105574" w:rsidRDefault="00307CAD" w:rsidP="005C57C9">
            <w:pPr>
              <w:keepNext/>
              <w:spacing w:before="30" w:after="30"/>
              <w:jc w:val="center"/>
              <w:rPr>
                <w:b/>
                <w:noProof/>
                <w:color w:val="FFFFFF"/>
                <w:sz w:val="15"/>
              </w:rPr>
            </w:pPr>
            <w:r w:rsidRPr="00105574">
              <w:rPr>
                <w:b/>
                <w:noProof/>
                <w:color w:val="FFFFFF"/>
                <w:sz w:val="15"/>
              </w:rPr>
              <w:t>FREE WHEELING™</w:t>
            </w:r>
          </w:p>
        </w:tc>
      </w:tr>
      <w:tr w:rsidR="00307CAD" w:rsidRPr="00105574" w14:paraId="56FF9D5F" w14:textId="77777777" w:rsidTr="005C57C9">
        <w:trPr>
          <w:cantSplit/>
          <w:jc w:val="center"/>
        </w:trPr>
        <w:tc>
          <w:tcPr>
            <w:tcW w:w="3744" w:type="dxa"/>
            <w:shd w:val="clear" w:color="auto" w:fill="auto"/>
            <w:vAlign w:val="center"/>
          </w:tcPr>
          <w:p w14:paraId="4C65C109" w14:textId="77777777" w:rsidR="00307CAD" w:rsidRPr="00105574" w:rsidRDefault="00307CAD" w:rsidP="005C57C9">
            <w:pPr>
              <w:keepNext/>
              <w:spacing w:before="30" w:after="30"/>
              <w:jc w:val="center"/>
              <w:rPr>
                <w:noProof/>
                <w:sz w:val="15"/>
              </w:rPr>
            </w:pPr>
            <w:r w:rsidRPr="00105574">
              <w:rPr>
                <w:b/>
                <w:noProof/>
                <w:sz w:val="15"/>
              </w:rPr>
              <w:t>Cabin Environment</w:t>
            </w:r>
          </w:p>
        </w:tc>
        <w:tc>
          <w:tcPr>
            <w:tcW w:w="2736" w:type="dxa"/>
            <w:shd w:val="clear" w:color="auto" w:fill="auto"/>
            <w:vAlign w:val="center"/>
          </w:tcPr>
          <w:p w14:paraId="76AB52F4" w14:textId="77777777" w:rsidR="00307CAD" w:rsidRPr="00105574" w:rsidRDefault="00307CAD" w:rsidP="005C57C9">
            <w:pPr>
              <w:keepNext/>
              <w:spacing w:before="30" w:after="30"/>
              <w:jc w:val="center"/>
              <w:rPr>
                <w:noProof/>
                <w:sz w:val="15"/>
              </w:rPr>
            </w:pPr>
          </w:p>
        </w:tc>
        <w:tc>
          <w:tcPr>
            <w:tcW w:w="2160" w:type="dxa"/>
            <w:tcBorders>
              <w:top w:val="single" w:sz="12" w:space="0" w:color="auto"/>
              <w:bottom w:val="single" w:sz="12" w:space="0" w:color="auto"/>
            </w:tcBorders>
            <w:shd w:val="pct40" w:color="auto" w:fill="auto"/>
            <w:vAlign w:val="center"/>
          </w:tcPr>
          <w:p w14:paraId="259A4EEE"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2BD2D6B4"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74" w:author="Sai Raj Deep Thikkisetty" w:date="2024-07-01T14:47:00Z">
                  <w:rPr>
                    <w:rStyle w:val="Wers"/>
                    <w:b/>
                    <w:sz w:val="15"/>
                  </w:rPr>
                </w:rPrChange>
              </w:rPr>
              <w:t>000JH</w:t>
            </w:r>
          </w:p>
        </w:tc>
        <w:tc>
          <w:tcPr>
            <w:tcW w:w="2160" w:type="dxa"/>
            <w:tcBorders>
              <w:top w:val="single" w:sz="12" w:space="0" w:color="auto"/>
              <w:bottom w:val="single" w:sz="12" w:space="0" w:color="auto"/>
            </w:tcBorders>
            <w:shd w:val="pct40" w:color="auto" w:fill="auto"/>
            <w:vAlign w:val="center"/>
          </w:tcPr>
          <w:p w14:paraId="528393DA"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p w14:paraId="1CCBF195"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75" w:author="Sai Raj Deep Thikkisetty" w:date="2024-07-01T14:47:00Z">
                  <w:rPr>
                    <w:rStyle w:val="Wers"/>
                    <w:b/>
                    <w:sz w:val="15"/>
                  </w:rPr>
                </w:rPrChange>
              </w:rPr>
              <w:t>000ZH</w:t>
            </w:r>
          </w:p>
        </w:tc>
      </w:tr>
      <w:tr w:rsidR="00307CAD" w:rsidRPr="00105574" w14:paraId="4C894D87" w14:textId="77777777" w:rsidTr="005C57C9">
        <w:trPr>
          <w:cantSplit/>
          <w:jc w:val="center"/>
        </w:trPr>
        <w:tc>
          <w:tcPr>
            <w:tcW w:w="3744" w:type="dxa"/>
            <w:shd w:val="clear" w:color="auto" w:fill="auto"/>
            <w:vAlign w:val="center"/>
          </w:tcPr>
          <w:p w14:paraId="274520DA" w14:textId="77777777" w:rsidR="00307CAD" w:rsidRPr="00105574" w:rsidRDefault="00307CAD" w:rsidP="005C57C9">
            <w:pPr>
              <w:keepNext/>
              <w:spacing w:before="30" w:after="30"/>
              <w:jc w:val="center"/>
              <w:rPr>
                <w:b/>
                <w:noProof/>
                <w:sz w:val="15"/>
              </w:rPr>
            </w:pPr>
            <w:r w:rsidRPr="00105574">
              <w:rPr>
                <w:b/>
                <w:noProof/>
                <w:sz w:val="15"/>
              </w:rPr>
              <w:t>Seats</w:t>
            </w:r>
          </w:p>
        </w:tc>
        <w:tc>
          <w:tcPr>
            <w:tcW w:w="2736" w:type="dxa"/>
            <w:shd w:val="clear" w:color="auto" w:fill="auto"/>
            <w:vAlign w:val="center"/>
          </w:tcPr>
          <w:p w14:paraId="220A0EC8" w14:textId="77777777" w:rsidR="00307CAD" w:rsidRPr="00105574" w:rsidRDefault="00307CAD" w:rsidP="005C57C9">
            <w:pPr>
              <w:keepNext/>
              <w:spacing w:before="30" w:after="30"/>
              <w:jc w:val="center"/>
              <w:rPr>
                <w:noProof/>
                <w:sz w:val="15"/>
              </w:rPr>
            </w:pPr>
          </w:p>
        </w:tc>
        <w:tc>
          <w:tcPr>
            <w:tcW w:w="2160" w:type="dxa"/>
            <w:tcBorders>
              <w:top w:val="single" w:sz="12" w:space="0" w:color="auto"/>
              <w:bottom w:val="single" w:sz="12" w:space="0" w:color="auto"/>
            </w:tcBorders>
            <w:shd w:val="pct40" w:color="auto" w:fill="auto"/>
            <w:vAlign w:val="center"/>
          </w:tcPr>
          <w:p w14:paraId="76E5E259" w14:textId="77777777" w:rsidR="00307CAD" w:rsidRPr="00105574" w:rsidRDefault="00307CAD" w:rsidP="005C57C9">
            <w:pPr>
              <w:keepNext/>
              <w:spacing w:before="30" w:after="30"/>
              <w:jc w:val="center"/>
              <w:rPr>
                <w:b/>
                <w:noProof/>
                <w:color w:val="FFFFFF"/>
                <w:sz w:val="15"/>
              </w:rPr>
            </w:pPr>
            <w:r w:rsidRPr="00105574">
              <w:rPr>
                <w:b/>
                <w:noProof/>
                <w:color w:val="FFFFFF"/>
                <w:sz w:val="15"/>
              </w:rPr>
              <w:t xml:space="preserve">Plaid Cloth </w:t>
            </w:r>
          </w:p>
          <w:p w14:paraId="6C296C69" w14:textId="77777777" w:rsidR="00307CAD" w:rsidRPr="00105574" w:rsidRDefault="00307CAD" w:rsidP="005C57C9">
            <w:pPr>
              <w:keepNext/>
              <w:spacing w:before="30" w:after="30"/>
              <w:jc w:val="center"/>
              <w:rPr>
                <w:b/>
                <w:noProof/>
                <w:color w:val="FFFFFF"/>
                <w:sz w:val="15"/>
              </w:rPr>
            </w:pPr>
            <w:r w:rsidRPr="00105574">
              <w:rPr>
                <w:rStyle w:val="Wers"/>
                <w:b/>
                <w:vanish w:val="0"/>
                <w:sz w:val="15"/>
                <w:rPrChange w:id="676" w:author="Sai Raj Deep Thikkisetty" w:date="2024-07-01T14:47:00Z">
                  <w:rPr>
                    <w:rStyle w:val="Wers"/>
                    <w:b/>
                    <w:sz w:val="15"/>
                  </w:rPr>
                </w:rPrChange>
              </w:rPr>
              <w:t>3HR00</w:t>
            </w:r>
          </w:p>
        </w:tc>
        <w:tc>
          <w:tcPr>
            <w:tcW w:w="2160" w:type="dxa"/>
            <w:tcBorders>
              <w:top w:val="single" w:sz="12" w:space="0" w:color="auto"/>
              <w:bottom w:val="single" w:sz="12" w:space="0" w:color="auto"/>
            </w:tcBorders>
            <w:shd w:val="pct40" w:color="auto" w:fill="auto"/>
            <w:vAlign w:val="center"/>
          </w:tcPr>
          <w:p w14:paraId="0C30F08F" w14:textId="77777777" w:rsidR="00307CAD" w:rsidRPr="00105574" w:rsidRDefault="00307CAD" w:rsidP="005C57C9">
            <w:pPr>
              <w:keepNext/>
              <w:spacing w:before="30" w:after="30"/>
              <w:jc w:val="center"/>
              <w:rPr>
                <w:b/>
                <w:noProof/>
                <w:color w:val="FFFFFF"/>
                <w:sz w:val="15"/>
              </w:rPr>
            </w:pPr>
            <w:r w:rsidRPr="00105574">
              <w:rPr>
                <w:b/>
                <w:noProof/>
                <w:color w:val="FFFFFF"/>
                <w:sz w:val="15"/>
              </w:rPr>
              <w:t xml:space="preserve">Ombre Stitching with Sunset Weave Cloth </w:t>
            </w:r>
            <w:r w:rsidRPr="00105574">
              <w:rPr>
                <w:rStyle w:val="Wers"/>
                <w:b/>
                <w:vanish w:val="0"/>
                <w:sz w:val="15"/>
                <w:rPrChange w:id="677" w:author="Sai Raj Deep Thikkisetty" w:date="2024-07-01T14:47:00Z">
                  <w:rPr>
                    <w:rStyle w:val="Wers"/>
                    <w:b/>
                    <w:sz w:val="15"/>
                  </w:rPr>
                </w:rPrChange>
              </w:rPr>
              <w:t>12P00</w:t>
            </w:r>
          </w:p>
        </w:tc>
      </w:tr>
      <w:tr w:rsidR="00307CAD" w:rsidRPr="00105574" w14:paraId="6098CBC7" w14:textId="77777777" w:rsidTr="005C57C9">
        <w:trPr>
          <w:cantSplit/>
          <w:jc w:val="center"/>
        </w:trPr>
        <w:tc>
          <w:tcPr>
            <w:tcW w:w="3744" w:type="dxa"/>
            <w:shd w:val="clear" w:color="auto" w:fill="auto"/>
            <w:vAlign w:val="center"/>
          </w:tcPr>
          <w:p w14:paraId="4A701AFE" w14:textId="77777777" w:rsidR="00307CAD" w:rsidRPr="00105574" w:rsidRDefault="00307CAD" w:rsidP="005C57C9">
            <w:pPr>
              <w:keepNext/>
              <w:spacing w:before="30" w:after="30"/>
              <w:jc w:val="center"/>
              <w:rPr>
                <w:b/>
                <w:noProof/>
                <w:sz w:val="15"/>
              </w:rPr>
            </w:pPr>
          </w:p>
        </w:tc>
        <w:tc>
          <w:tcPr>
            <w:tcW w:w="2736" w:type="dxa"/>
            <w:shd w:val="clear" w:color="auto" w:fill="auto"/>
            <w:vAlign w:val="center"/>
          </w:tcPr>
          <w:p w14:paraId="49C87224" w14:textId="77777777" w:rsidR="00307CAD" w:rsidRPr="00105574" w:rsidRDefault="00307CAD" w:rsidP="005C57C9">
            <w:pPr>
              <w:keepNext/>
              <w:spacing w:before="30" w:after="30"/>
              <w:jc w:val="center"/>
              <w:rPr>
                <w:noProof/>
                <w:sz w:val="15"/>
              </w:rPr>
            </w:pPr>
          </w:p>
        </w:tc>
        <w:tc>
          <w:tcPr>
            <w:tcW w:w="2160" w:type="dxa"/>
            <w:tcBorders>
              <w:top w:val="single" w:sz="12" w:space="0" w:color="auto"/>
              <w:bottom w:val="single" w:sz="12" w:space="0" w:color="auto"/>
            </w:tcBorders>
            <w:shd w:val="pct40" w:color="auto" w:fill="auto"/>
            <w:vAlign w:val="center"/>
          </w:tcPr>
          <w:p w14:paraId="29CFB030" w14:textId="77777777" w:rsidR="00307CAD" w:rsidRPr="00105574" w:rsidRDefault="00307CAD" w:rsidP="005C57C9">
            <w:pPr>
              <w:keepNext/>
              <w:spacing w:before="30" w:after="30"/>
              <w:jc w:val="center"/>
              <w:rPr>
                <w:b/>
                <w:noProof/>
                <w:color w:val="FFFFFF"/>
                <w:sz w:val="15"/>
              </w:rPr>
            </w:pPr>
            <w:r w:rsidRPr="00105574">
              <w:rPr>
                <w:b/>
                <w:noProof/>
                <w:color w:val="FFFFFF"/>
                <w:sz w:val="15"/>
              </w:rPr>
              <w:t>Navy Pier</w:t>
            </w:r>
          </w:p>
        </w:tc>
        <w:tc>
          <w:tcPr>
            <w:tcW w:w="2160" w:type="dxa"/>
            <w:tcBorders>
              <w:top w:val="single" w:sz="12" w:space="0" w:color="auto"/>
              <w:bottom w:val="single" w:sz="12" w:space="0" w:color="auto"/>
            </w:tcBorders>
            <w:shd w:val="pct40" w:color="auto" w:fill="auto"/>
            <w:vAlign w:val="center"/>
          </w:tcPr>
          <w:p w14:paraId="1FA6E480" w14:textId="77777777" w:rsidR="00307CAD" w:rsidRPr="00105574" w:rsidRDefault="00307CAD" w:rsidP="005C57C9">
            <w:pPr>
              <w:keepNext/>
              <w:spacing w:before="30" w:after="30"/>
              <w:jc w:val="center"/>
              <w:rPr>
                <w:b/>
                <w:noProof/>
                <w:color w:val="FFFFFF"/>
                <w:sz w:val="15"/>
              </w:rPr>
            </w:pPr>
            <w:r w:rsidRPr="00105574">
              <w:rPr>
                <w:b/>
                <w:noProof/>
                <w:color w:val="FFFFFF"/>
                <w:sz w:val="15"/>
              </w:rPr>
              <w:t>Ebony</w:t>
            </w:r>
          </w:p>
        </w:tc>
      </w:tr>
      <w:tr w:rsidR="00307CAD" w:rsidRPr="00105574" w14:paraId="32038BA2" w14:textId="77777777" w:rsidTr="005C57C9">
        <w:trPr>
          <w:cantSplit/>
          <w:jc w:val="center"/>
        </w:trPr>
        <w:tc>
          <w:tcPr>
            <w:tcW w:w="3744" w:type="dxa"/>
            <w:tcBorders>
              <w:bottom w:val="thickThinLargeGap" w:sz="24" w:space="0" w:color="auto"/>
            </w:tcBorders>
            <w:shd w:val="clear" w:color="auto" w:fill="auto"/>
            <w:vAlign w:val="center"/>
          </w:tcPr>
          <w:p w14:paraId="60CE83DB" w14:textId="77777777" w:rsidR="00307CAD" w:rsidRPr="00105574" w:rsidRDefault="00307CAD" w:rsidP="005C57C9">
            <w:pPr>
              <w:keepNext/>
              <w:spacing w:before="30" w:after="30"/>
              <w:jc w:val="center"/>
              <w:rPr>
                <w:b/>
                <w:noProof/>
                <w:sz w:val="15"/>
              </w:rPr>
            </w:pPr>
            <w:r w:rsidRPr="00105574">
              <w:rPr>
                <w:b/>
                <w:noProof/>
                <w:sz w:val="15"/>
              </w:rPr>
              <w:t>Paint Name</w:t>
            </w:r>
          </w:p>
        </w:tc>
        <w:tc>
          <w:tcPr>
            <w:tcW w:w="2736" w:type="dxa"/>
            <w:tcBorders>
              <w:bottom w:val="thickThinLargeGap" w:sz="24" w:space="0" w:color="auto"/>
            </w:tcBorders>
            <w:shd w:val="clear" w:color="auto" w:fill="auto"/>
            <w:vAlign w:val="center"/>
          </w:tcPr>
          <w:p w14:paraId="6DA55E58" w14:textId="77777777" w:rsidR="00307CAD" w:rsidRPr="00105574" w:rsidRDefault="00307CAD" w:rsidP="005C57C9">
            <w:pPr>
              <w:keepNext/>
              <w:spacing w:before="30" w:after="30"/>
              <w:jc w:val="center"/>
              <w:rPr>
                <w:b/>
                <w:noProof/>
                <w:sz w:val="15"/>
              </w:rPr>
            </w:pPr>
            <w:r w:rsidRPr="00105574">
              <w:rPr>
                <w:b/>
                <w:noProof/>
                <w:sz w:val="15"/>
              </w:rPr>
              <w:t>Order Code</w:t>
            </w:r>
          </w:p>
        </w:tc>
        <w:tc>
          <w:tcPr>
            <w:tcW w:w="2160" w:type="dxa"/>
            <w:tcBorders>
              <w:top w:val="single" w:sz="12" w:space="0" w:color="auto"/>
              <w:bottom w:val="thickThinLargeGap" w:sz="24" w:space="0" w:color="auto"/>
            </w:tcBorders>
            <w:shd w:val="clear" w:color="auto" w:fill="auto"/>
            <w:vAlign w:val="center"/>
          </w:tcPr>
          <w:p w14:paraId="7C21447C" w14:textId="77777777" w:rsidR="00307CAD" w:rsidRPr="00105574" w:rsidRDefault="00307CAD" w:rsidP="005C57C9">
            <w:pPr>
              <w:keepNext/>
              <w:spacing w:before="30" w:after="30"/>
              <w:jc w:val="center"/>
              <w:rPr>
                <w:b/>
                <w:noProof/>
                <w:sz w:val="15"/>
              </w:rPr>
            </w:pPr>
            <w:r w:rsidRPr="00105574">
              <w:rPr>
                <w:b/>
                <w:noProof/>
                <w:sz w:val="15"/>
              </w:rPr>
              <w:t>RJ</w:t>
            </w:r>
          </w:p>
          <w:p w14:paraId="234D4641" w14:textId="77777777" w:rsidR="00307CAD" w:rsidRPr="00105574" w:rsidRDefault="00307CAD" w:rsidP="005C57C9">
            <w:pPr>
              <w:keepNext/>
              <w:spacing w:before="30" w:after="30"/>
              <w:jc w:val="center"/>
              <w:rPr>
                <w:b/>
                <w:noProof/>
                <w:sz w:val="15"/>
              </w:rPr>
            </w:pPr>
            <w:r w:rsidRPr="00105574">
              <w:rPr>
                <w:rStyle w:val="Wers"/>
                <w:b/>
                <w:vanish w:val="0"/>
                <w:sz w:val="15"/>
                <w:rPrChange w:id="678" w:author="Sai Raj Deep Thikkisetty" w:date="2024-07-01T14:47:00Z">
                  <w:rPr>
                    <w:rStyle w:val="Wers"/>
                    <w:b/>
                    <w:sz w:val="15"/>
                  </w:rPr>
                </w:rPrChange>
              </w:rPr>
              <w:t>3HRJH</w:t>
            </w:r>
          </w:p>
        </w:tc>
        <w:tc>
          <w:tcPr>
            <w:tcW w:w="2160" w:type="dxa"/>
            <w:tcBorders>
              <w:top w:val="single" w:sz="12" w:space="0" w:color="auto"/>
              <w:bottom w:val="thickThinLargeGap" w:sz="24" w:space="0" w:color="auto"/>
            </w:tcBorders>
            <w:shd w:val="clear" w:color="auto" w:fill="auto"/>
            <w:vAlign w:val="center"/>
          </w:tcPr>
          <w:p w14:paraId="668CF32B" w14:textId="77777777" w:rsidR="00307CAD" w:rsidRPr="00105574" w:rsidRDefault="00307CAD" w:rsidP="005C57C9">
            <w:pPr>
              <w:keepNext/>
              <w:spacing w:before="30" w:after="30"/>
              <w:jc w:val="center"/>
              <w:rPr>
                <w:b/>
                <w:noProof/>
                <w:sz w:val="15"/>
              </w:rPr>
            </w:pPr>
            <w:r w:rsidRPr="00105574">
              <w:rPr>
                <w:b/>
                <w:noProof/>
                <w:sz w:val="15"/>
              </w:rPr>
              <w:t>PH</w:t>
            </w:r>
          </w:p>
          <w:p w14:paraId="4859A45E" w14:textId="77777777" w:rsidR="00307CAD" w:rsidRPr="00105574" w:rsidRDefault="00307CAD" w:rsidP="005C57C9">
            <w:pPr>
              <w:keepNext/>
              <w:spacing w:before="30" w:after="30"/>
              <w:jc w:val="center"/>
              <w:rPr>
                <w:b/>
                <w:noProof/>
                <w:sz w:val="15"/>
              </w:rPr>
            </w:pPr>
            <w:r w:rsidRPr="00105574">
              <w:rPr>
                <w:rStyle w:val="Wers"/>
                <w:b/>
                <w:vanish w:val="0"/>
                <w:sz w:val="15"/>
                <w:rPrChange w:id="679" w:author="Sai Raj Deep Thikkisetty" w:date="2024-07-01T14:47:00Z">
                  <w:rPr>
                    <w:rStyle w:val="Wers"/>
                    <w:b/>
                    <w:sz w:val="15"/>
                  </w:rPr>
                </w:rPrChange>
              </w:rPr>
              <w:t>12PZH</w:t>
            </w:r>
          </w:p>
        </w:tc>
      </w:tr>
      <w:tr w:rsidR="00307CAD" w:rsidRPr="00105574" w14:paraId="0B3F9AB0" w14:textId="77777777" w:rsidTr="005C57C9">
        <w:trPr>
          <w:cantSplit/>
          <w:jc w:val="center"/>
        </w:trPr>
        <w:tc>
          <w:tcPr>
            <w:tcW w:w="3744" w:type="dxa"/>
            <w:tcBorders>
              <w:top w:val="thickThinLargeGap" w:sz="24" w:space="0" w:color="auto"/>
              <w:bottom w:val="nil"/>
            </w:tcBorders>
            <w:shd w:val="clear" w:color="auto" w:fill="auto"/>
            <w:vAlign w:val="center"/>
          </w:tcPr>
          <w:p w14:paraId="4D108564" w14:textId="77777777" w:rsidR="00307CAD" w:rsidRPr="00105574" w:rsidRDefault="00307CAD" w:rsidP="005C57C9">
            <w:pPr>
              <w:keepNext/>
              <w:spacing w:before="30" w:after="30"/>
              <w:ind w:left="216" w:hanging="144"/>
              <w:rPr>
                <w:b/>
                <w:noProof/>
                <w:sz w:val="15"/>
              </w:rPr>
            </w:pPr>
            <w:r w:rsidRPr="00105574">
              <w:rPr>
                <w:b/>
                <w:noProof/>
                <w:sz w:val="15"/>
              </w:rPr>
              <w:t>Robin’s Egg Blue</w:t>
            </w:r>
            <w:bookmarkStart w:id="680" w:name="_Ref133321300"/>
            <w:r w:rsidRPr="00105574">
              <w:rPr>
                <w:rStyle w:val="FootnoteReference"/>
                <w:b/>
                <w:noProof/>
                <w:sz w:val="15"/>
              </w:rPr>
              <w:footnoteReference w:id="16"/>
            </w:r>
            <w:bookmarkEnd w:id="680"/>
            <w:r w:rsidRPr="00105574">
              <w:rPr>
                <w:b/>
                <w:noProof/>
                <w:sz w:val="15"/>
              </w:rPr>
              <w:t xml:space="preserve"> </w:t>
            </w:r>
            <w:r w:rsidRPr="00105574">
              <w:rPr>
                <w:rStyle w:val="Wers"/>
                <w:b/>
                <w:vanish w:val="0"/>
                <w:sz w:val="15"/>
                <w:rPrChange w:id="681" w:author="Sai Raj Deep Thikkisetty" w:date="2024-07-01T14:47:00Z">
                  <w:rPr>
                    <w:rStyle w:val="Wers"/>
                    <w:b/>
                    <w:sz w:val="15"/>
                  </w:rPr>
                </w:rPrChange>
              </w:rPr>
              <w:t>PN4JQ</w:t>
            </w:r>
          </w:p>
        </w:tc>
        <w:tc>
          <w:tcPr>
            <w:tcW w:w="2736" w:type="dxa"/>
            <w:tcBorders>
              <w:top w:val="thickThinLargeGap" w:sz="24" w:space="0" w:color="auto"/>
              <w:bottom w:val="nil"/>
            </w:tcBorders>
            <w:shd w:val="clear" w:color="auto" w:fill="auto"/>
            <w:vAlign w:val="center"/>
          </w:tcPr>
          <w:p w14:paraId="0DDA285F" w14:textId="77777777" w:rsidR="00307CAD" w:rsidRPr="00105574" w:rsidRDefault="00307CAD" w:rsidP="005C57C9">
            <w:pPr>
              <w:keepNext/>
              <w:spacing w:before="30" w:after="30"/>
              <w:jc w:val="center"/>
              <w:rPr>
                <w:b/>
                <w:noProof/>
                <w:sz w:val="15"/>
              </w:rPr>
            </w:pPr>
            <w:r w:rsidRPr="00105574">
              <w:rPr>
                <w:b/>
                <w:noProof/>
                <w:sz w:val="15"/>
              </w:rPr>
              <w:t>CW</w:t>
            </w:r>
          </w:p>
        </w:tc>
        <w:tc>
          <w:tcPr>
            <w:tcW w:w="2160" w:type="dxa"/>
            <w:tcBorders>
              <w:top w:val="thickThinLargeGap" w:sz="24" w:space="0" w:color="auto"/>
              <w:bottom w:val="nil"/>
            </w:tcBorders>
            <w:shd w:val="clear" w:color="auto" w:fill="auto"/>
            <w:vAlign w:val="center"/>
          </w:tcPr>
          <w:p w14:paraId="054B6C3A"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2160" w:type="dxa"/>
            <w:tcBorders>
              <w:top w:val="thickThinLargeGap" w:sz="24" w:space="0" w:color="auto"/>
              <w:bottom w:val="nil"/>
            </w:tcBorders>
            <w:shd w:val="clear" w:color="auto" w:fill="auto"/>
            <w:vAlign w:val="center"/>
          </w:tcPr>
          <w:p w14:paraId="3983AAE3" w14:textId="77777777" w:rsidR="00307CAD" w:rsidRPr="00105574" w:rsidRDefault="00307CAD" w:rsidP="005C57C9">
            <w:pPr>
              <w:keepNext/>
              <w:spacing w:before="30" w:after="30"/>
              <w:jc w:val="center"/>
              <w:rPr>
                <w:noProof/>
                <w:sz w:val="15"/>
              </w:rPr>
            </w:pPr>
          </w:p>
        </w:tc>
      </w:tr>
      <w:tr w:rsidR="00307CAD" w:rsidRPr="00105574" w14:paraId="0E0DEB1B" w14:textId="77777777" w:rsidTr="005C57C9">
        <w:trPr>
          <w:cantSplit/>
          <w:jc w:val="center"/>
        </w:trPr>
        <w:tc>
          <w:tcPr>
            <w:tcW w:w="3744" w:type="dxa"/>
            <w:tcBorders>
              <w:top w:val="nil"/>
              <w:bottom w:val="nil"/>
            </w:tcBorders>
            <w:shd w:val="clear" w:color="auto" w:fill="CCCCCC"/>
            <w:vAlign w:val="center"/>
          </w:tcPr>
          <w:p w14:paraId="221E0BB6" w14:textId="77777777" w:rsidR="00307CAD" w:rsidRPr="00105574" w:rsidRDefault="00307CAD" w:rsidP="005C57C9">
            <w:pPr>
              <w:keepNext/>
              <w:spacing w:before="30" w:after="30"/>
              <w:ind w:left="216" w:hanging="144"/>
              <w:rPr>
                <w:b/>
                <w:noProof/>
                <w:sz w:val="15"/>
              </w:rPr>
            </w:pPr>
            <w:r w:rsidRPr="00105574">
              <w:rPr>
                <w:rFonts w:cs="Arial"/>
                <w:b/>
                <w:noProof/>
                <w:sz w:val="15"/>
              </w:rPr>
              <w:sym w:font="Wingdings" w:char="F0AB"/>
            </w:r>
            <w:r w:rsidRPr="00105574">
              <w:rPr>
                <w:rFonts w:cs="Arial"/>
                <w:b/>
                <w:noProof/>
                <w:sz w:val="15"/>
              </w:rPr>
              <w:t xml:space="preserve">Velocity Blue Metallic </w:t>
            </w:r>
            <w:r w:rsidRPr="00105574">
              <w:rPr>
                <w:rStyle w:val="Wers"/>
                <w:b/>
                <w:vanish w:val="0"/>
                <w:sz w:val="15"/>
                <w:szCs w:val="14"/>
                <w:rPrChange w:id="682" w:author="Sai Raj Deep Thikkisetty" w:date="2024-07-01T14:47:00Z">
                  <w:rPr>
                    <w:rStyle w:val="Wers"/>
                    <w:b/>
                    <w:sz w:val="15"/>
                    <w:szCs w:val="14"/>
                  </w:rPr>
                </w:rPrChange>
              </w:rPr>
              <w:t>PN4GL</w:t>
            </w:r>
          </w:p>
        </w:tc>
        <w:tc>
          <w:tcPr>
            <w:tcW w:w="2736" w:type="dxa"/>
            <w:tcBorders>
              <w:top w:val="nil"/>
              <w:bottom w:val="nil"/>
            </w:tcBorders>
            <w:shd w:val="clear" w:color="auto" w:fill="CCCCCC"/>
            <w:vAlign w:val="center"/>
          </w:tcPr>
          <w:p w14:paraId="75B3FA50" w14:textId="77777777" w:rsidR="00307CAD" w:rsidRPr="00105574" w:rsidRDefault="00307CAD" w:rsidP="005C57C9">
            <w:pPr>
              <w:keepNext/>
              <w:spacing w:before="30" w:after="30"/>
              <w:jc w:val="center"/>
              <w:rPr>
                <w:b/>
                <w:noProof/>
                <w:sz w:val="15"/>
              </w:rPr>
            </w:pPr>
            <w:r w:rsidRPr="00105574">
              <w:rPr>
                <w:b/>
                <w:noProof/>
                <w:sz w:val="15"/>
              </w:rPr>
              <w:t>E7</w:t>
            </w:r>
          </w:p>
        </w:tc>
        <w:tc>
          <w:tcPr>
            <w:tcW w:w="2160" w:type="dxa"/>
            <w:tcBorders>
              <w:top w:val="nil"/>
              <w:bottom w:val="nil"/>
            </w:tcBorders>
            <w:shd w:val="clear" w:color="auto" w:fill="CCCCCC"/>
            <w:vAlign w:val="center"/>
          </w:tcPr>
          <w:p w14:paraId="1496CDEB" w14:textId="77777777" w:rsidR="00307CAD" w:rsidRPr="00105574" w:rsidRDefault="00307CAD" w:rsidP="005C57C9">
            <w:pPr>
              <w:keepNext/>
              <w:spacing w:before="30" w:after="30"/>
              <w:jc w:val="center"/>
              <w:rPr>
                <w:noProof/>
                <w:sz w:val="15"/>
              </w:rPr>
            </w:pPr>
          </w:p>
        </w:tc>
        <w:tc>
          <w:tcPr>
            <w:tcW w:w="2160" w:type="dxa"/>
            <w:tcBorders>
              <w:top w:val="nil"/>
              <w:bottom w:val="nil"/>
            </w:tcBorders>
            <w:shd w:val="clear" w:color="auto" w:fill="CCCCCC"/>
            <w:vAlign w:val="center"/>
          </w:tcPr>
          <w:p w14:paraId="786677C6"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4E3FC186" w14:textId="77777777" w:rsidTr="005C57C9">
        <w:trPr>
          <w:cantSplit/>
          <w:jc w:val="center"/>
        </w:trPr>
        <w:tc>
          <w:tcPr>
            <w:tcW w:w="3744" w:type="dxa"/>
            <w:tcBorders>
              <w:top w:val="nil"/>
              <w:bottom w:val="nil"/>
            </w:tcBorders>
            <w:shd w:val="clear" w:color="auto" w:fill="auto"/>
            <w:vAlign w:val="center"/>
          </w:tcPr>
          <w:p w14:paraId="47012E2B" w14:textId="77777777" w:rsidR="00307CAD" w:rsidRPr="00105574" w:rsidRDefault="00307CAD" w:rsidP="005C57C9">
            <w:pPr>
              <w:keepNext/>
              <w:spacing w:before="30" w:after="30"/>
              <w:ind w:left="216" w:hanging="144"/>
              <w:rPr>
                <w:b/>
                <w:noProof/>
                <w:sz w:val="15"/>
              </w:rPr>
            </w:pPr>
            <w:r w:rsidRPr="00105574">
              <w:rPr>
                <w:b/>
                <w:noProof/>
                <w:sz w:val="15"/>
              </w:rPr>
              <w:t xml:space="preserve">Eruption Green Metallic </w:t>
            </w:r>
            <w:r w:rsidRPr="00105574">
              <w:rPr>
                <w:rStyle w:val="Wers"/>
                <w:b/>
                <w:vanish w:val="0"/>
                <w:sz w:val="15"/>
                <w:rPrChange w:id="683" w:author="Sai Raj Deep Thikkisetty" w:date="2024-07-01T14:47:00Z">
                  <w:rPr>
                    <w:rStyle w:val="Wers"/>
                    <w:b/>
                    <w:sz w:val="15"/>
                  </w:rPr>
                </w:rPrChange>
              </w:rPr>
              <w:t>PN4JZ</w:t>
            </w:r>
          </w:p>
        </w:tc>
        <w:tc>
          <w:tcPr>
            <w:tcW w:w="2736" w:type="dxa"/>
            <w:tcBorders>
              <w:top w:val="nil"/>
              <w:bottom w:val="nil"/>
            </w:tcBorders>
            <w:shd w:val="clear" w:color="auto" w:fill="auto"/>
            <w:vAlign w:val="center"/>
          </w:tcPr>
          <w:p w14:paraId="13550CC7" w14:textId="77777777" w:rsidR="00307CAD" w:rsidRPr="00105574" w:rsidRDefault="00307CAD" w:rsidP="005C57C9">
            <w:pPr>
              <w:keepNext/>
              <w:spacing w:before="30" w:after="30"/>
              <w:jc w:val="center"/>
              <w:rPr>
                <w:b/>
                <w:noProof/>
                <w:sz w:val="15"/>
              </w:rPr>
            </w:pPr>
            <w:r w:rsidRPr="00105574">
              <w:rPr>
                <w:b/>
                <w:noProof/>
                <w:sz w:val="15"/>
              </w:rPr>
              <w:t>FA</w:t>
            </w:r>
          </w:p>
        </w:tc>
        <w:tc>
          <w:tcPr>
            <w:tcW w:w="2160" w:type="dxa"/>
            <w:tcBorders>
              <w:top w:val="nil"/>
              <w:bottom w:val="nil"/>
            </w:tcBorders>
            <w:shd w:val="clear" w:color="auto" w:fill="auto"/>
            <w:vAlign w:val="center"/>
          </w:tcPr>
          <w:p w14:paraId="40D7EA03" w14:textId="77777777" w:rsidR="00307CAD" w:rsidRPr="00105574" w:rsidRDefault="00307CAD" w:rsidP="005C57C9">
            <w:pPr>
              <w:keepNext/>
              <w:spacing w:before="30" w:after="30"/>
              <w:jc w:val="center"/>
              <w:rPr>
                <w:noProof/>
                <w:sz w:val="15"/>
              </w:rPr>
            </w:pPr>
          </w:p>
        </w:tc>
        <w:tc>
          <w:tcPr>
            <w:tcW w:w="2160" w:type="dxa"/>
            <w:tcBorders>
              <w:top w:val="nil"/>
              <w:bottom w:val="nil"/>
            </w:tcBorders>
            <w:shd w:val="clear" w:color="auto" w:fill="auto"/>
            <w:vAlign w:val="center"/>
          </w:tcPr>
          <w:p w14:paraId="36394603"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68D434FF" w14:textId="77777777" w:rsidTr="005C57C9">
        <w:trPr>
          <w:cantSplit/>
          <w:jc w:val="center"/>
        </w:trPr>
        <w:tc>
          <w:tcPr>
            <w:tcW w:w="3744" w:type="dxa"/>
            <w:tcBorders>
              <w:top w:val="nil"/>
              <w:bottom w:val="nil"/>
            </w:tcBorders>
            <w:shd w:val="clear" w:color="auto" w:fill="CCCCCC"/>
            <w:vAlign w:val="center"/>
          </w:tcPr>
          <w:p w14:paraId="7EF002C0" w14:textId="77777777" w:rsidR="00307CAD" w:rsidRPr="00105574" w:rsidRDefault="00307CAD" w:rsidP="005C57C9">
            <w:pPr>
              <w:keepNext/>
              <w:spacing w:before="30" w:after="30"/>
              <w:ind w:left="216" w:hanging="144"/>
              <w:rPr>
                <w:b/>
                <w:noProof/>
                <w:sz w:val="15"/>
              </w:rPr>
            </w:pPr>
            <w:r w:rsidRPr="00105574">
              <w:rPr>
                <w:b/>
                <w:noProof/>
                <w:sz w:val="15"/>
              </w:rPr>
              <w:t xml:space="preserve">Shadow Black </w:t>
            </w:r>
            <w:r w:rsidRPr="00105574">
              <w:rPr>
                <w:rStyle w:val="Wers"/>
                <w:b/>
                <w:vanish w:val="0"/>
                <w:sz w:val="15"/>
                <w:szCs w:val="14"/>
                <w:rPrChange w:id="684" w:author="Sai Raj Deep Thikkisetty" w:date="2024-07-01T14:47:00Z">
                  <w:rPr>
                    <w:rStyle w:val="Wers"/>
                    <w:b/>
                    <w:sz w:val="15"/>
                    <w:szCs w:val="14"/>
                  </w:rPr>
                </w:rPrChange>
              </w:rPr>
              <w:t>PNZAT</w:t>
            </w:r>
          </w:p>
        </w:tc>
        <w:tc>
          <w:tcPr>
            <w:tcW w:w="2736" w:type="dxa"/>
            <w:tcBorders>
              <w:top w:val="nil"/>
              <w:bottom w:val="nil"/>
            </w:tcBorders>
            <w:shd w:val="clear" w:color="auto" w:fill="CCCCCC"/>
            <w:vAlign w:val="center"/>
          </w:tcPr>
          <w:p w14:paraId="58A66E1E" w14:textId="77777777" w:rsidR="00307CAD" w:rsidRPr="00105574" w:rsidRDefault="00307CAD" w:rsidP="005C57C9">
            <w:pPr>
              <w:keepNext/>
              <w:spacing w:before="30" w:after="30"/>
              <w:jc w:val="center"/>
              <w:rPr>
                <w:b/>
                <w:noProof/>
                <w:sz w:val="15"/>
              </w:rPr>
            </w:pPr>
            <w:r w:rsidRPr="00105574">
              <w:rPr>
                <w:b/>
                <w:noProof/>
                <w:sz w:val="15"/>
              </w:rPr>
              <w:t>G1</w:t>
            </w:r>
          </w:p>
        </w:tc>
        <w:tc>
          <w:tcPr>
            <w:tcW w:w="2160" w:type="dxa"/>
            <w:tcBorders>
              <w:top w:val="nil"/>
              <w:bottom w:val="nil"/>
            </w:tcBorders>
            <w:shd w:val="clear" w:color="auto" w:fill="CCCCCC"/>
            <w:vAlign w:val="center"/>
          </w:tcPr>
          <w:p w14:paraId="03DB642C"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2160" w:type="dxa"/>
            <w:tcBorders>
              <w:top w:val="nil"/>
              <w:bottom w:val="nil"/>
            </w:tcBorders>
            <w:shd w:val="clear" w:color="auto" w:fill="CCCCCC"/>
            <w:vAlign w:val="center"/>
          </w:tcPr>
          <w:p w14:paraId="129E9559"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573D25EB" w14:textId="77777777" w:rsidTr="005C57C9">
        <w:trPr>
          <w:cantSplit/>
          <w:jc w:val="center"/>
        </w:trPr>
        <w:tc>
          <w:tcPr>
            <w:tcW w:w="3744" w:type="dxa"/>
            <w:tcBorders>
              <w:top w:val="nil"/>
              <w:bottom w:val="nil"/>
            </w:tcBorders>
            <w:shd w:val="clear" w:color="auto" w:fill="auto"/>
            <w:vAlign w:val="center"/>
          </w:tcPr>
          <w:p w14:paraId="30020749" w14:textId="77777777" w:rsidR="00307CAD" w:rsidRPr="00105574" w:rsidRDefault="00307CAD" w:rsidP="005C57C9">
            <w:pPr>
              <w:keepNext/>
              <w:spacing w:before="30" w:after="30"/>
              <w:ind w:left="216" w:hanging="144"/>
              <w:rPr>
                <w:b/>
                <w:noProof/>
                <w:sz w:val="15"/>
              </w:rPr>
            </w:pPr>
            <w:r w:rsidRPr="00105574">
              <w:rPr>
                <w:b/>
                <w:noProof/>
                <w:sz w:val="15"/>
              </w:rPr>
              <w:t>Azure Gray Metallic Tri-Coat</w:t>
            </w:r>
            <w:r w:rsidRPr="00105574">
              <w:rPr>
                <w:b/>
                <w:noProof/>
                <w:sz w:val="15"/>
              </w:rPr>
              <w:fldChar w:fldCharType="begin"/>
            </w:r>
            <w:r w:rsidRPr="00105574">
              <w:rPr>
                <w:b/>
                <w:noProof/>
                <w:sz w:val="15"/>
              </w:rPr>
              <w:instrText xml:space="preserve"> NOTEREF _Ref133321300 \f \h </w:instrText>
            </w:r>
            <w:r w:rsidRPr="00105574">
              <w:rPr>
                <w:b/>
                <w:noProof/>
                <w:sz w:val="15"/>
              </w:rPr>
            </w:r>
            <w:r w:rsidR="00105574">
              <w:rPr>
                <w:b/>
                <w:noProof/>
                <w:sz w:val="15"/>
              </w:rPr>
              <w:instrText xml:space="preserve"> \* MERGEFORMAT </w:instrText>
            </w:r>
            <w:r w:rsidRPr="00105574">
              <w:rPr>
                <w:b/>
                <w:noProof/>
                <w:sz w:val="15"/>
              </w:rPr>
              <w:fldChar w:fldCharType="separate"/>
            </w:r>
            <w:r w:rsidRPr="00105574">
              <w:rPr>
                <w:rStyle w:val="FootnoteReference"/>
                <w:b/>
                <w:noProof/>
                <w:sz w:val="15"/>
              </w:rPr>
              <w:t>1</w:t>
            </w:r>
            <w:r w:rsidRPr="00105574">
              <w:rPr>
                <w:b/>
                <w:noProof/>
                <w:sz w:val="15"/>
              </w:rPr>
              <w:fldChar w:fldCharType="end"/>
            </w:r>
          </w:p>
        </w:tc>
        <w:tc>
          <w:tcPr>
            <w:tcW w:w="2736" w:type="dxa"/>
            <w:tcBorders>
              <w:top w:val="nil"/>
              <w:bottom w:val="nil"/>
            </w:tcBorders>
            <w:shd w:val="clear" w:color="auto" w:fill="auto"/>
            <w:vAlign w:val="center"/>
          </w:tcPr>
          <w:p w14:paraId="58DE3D88" w14:textId="77777777" w:rsidR="00307CAD" w:rsidRPr="00105574" w:rsidRDefault="00307CAD" w:rsidP="005C57C9">
            <w:pPr>
              <w:keepNext/>
              <w:spacing w:before="30" w:after="30"/>
              <w:jc w:val="center"/>
              <w:rPr>
                <w:b/>
                <w:noProof/>
                <w:sz w:val="15"/>
              </w:rPr>
            </w:pPr>
            <w:r w:rsidRPr="00105574">
              <w:rPr>
                <w:b/>
                <w:noProof/>
                <w:sz w:val="15"/>
              </w:rPr>
              <w:t>G4</w:t>
            </w:r>
          </w:p>
        </w:tc>
        <w:tc>
          <w:tcPr>
            <w:tcW w:w="2160" w:type="dxa"/>
            <w:tcBorders>
              <w:top w:val="nil"/>
              <w:bottom w:val="nil"/>
            </w:tcBorders>
            <w:shd w:val="clear" w:color="auto" w:fill="auto"/>
            <w:vAlign w:val="center"/>
          </w:tcPr>
          <w:p w14:paraId="60EB6538"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2160" w:type="dxa"/>
            <w:tcBorders>
              <w:top w:val="nil"/>
              <w:bottom w:val="nil"/>
            </w:tcBorders>
            <w:shd w:val="clear" w:color="auto" w:fill="auto"/>
            <w:vAlign w:val="center"/>
          </w:tcPr>
          <w:p w14:paraId="4196F4E1" w14:textId="77777777" w:rsidR="00307CAD" w:rsidRPr="00105574" w:rsidRDefault="00307CAD" w:rsidP="005C57C9">
            <w:pPr>
              <w:keepNext/>
              <w:spacing w:before="30" w:after="30"/>
              <w:jc w:val="center"/>
              <w:rPr>
                <w:noProof/>
                <w:sz w:val="15"/>
              </w:rPr>
            </w:pPr>
          </w:p>
        </w:tc>
      </w:tr>
      <w:tr w:rsidR="00307CAD" w:rsidRPr="00105574" w14:paraId="777A9F92" w14:textId="77777777" w:rsidTr="005C57C9">
        <w:trPr>
          <w:cantSplit/>
          <w:jc w:val="center"/>
        </w:trPr>
        <w:tc>
          <w:tcPr>
            <w:tcW w:w="3744" w:type="dxa"/>
            <w:tcBorders>
              <w:top w:val="nil"/>
              <w:bottom w:val="nil"/>
            </w:tcBorders>
            <w:shd w:val="clear" w:color="auto" w:fill="CCCCCC"/>
            <w:vAlign w:val="center"/>
          </w:tcPr>
          <w:p w14:paraId="5FE47B77" w14:textId="77777777" w:rsidR="00307CAD" w:rsidRPr="00105574" w:rsidRDefault="00307CAD" w:rsidP="005C57C9">
            <w:pPr>
              <w:keepNext/>
              <w:spacing w:before="30" w:after="30"/>
              <w:ind w:left="216" w:hanging="144"/>
              <w:rPr>
                <w:b/>
                <w:noProof/>
                <w:sz w:val="15"/>
              </w:rPr>
            </w:pPr>
            <w:r w:rsidRPr="00105574">
              <w:rPr>
                <w:b/>
                <w:noProof/>
                <w:sz w:val="15"/>
              </w:rPr>
              <w:t xml:space="preserve">Carbonized Gray Metallic </w:t>
            </w:r>
            <w:r w:rsidRPr="00105574">
              <w:rPr>
                <w:rStyle w:val="Wers"/>
                <w:b/>
                <w:vanish w:val="0"/>
                <w:sz w:val="15"/>
                <w:szCs w:val="14"/>
                <w:rPrChange w:id="685" w:author="Sai Raj Deep Thikkisetty" w:date="2024-07-01T14:47:00Z">
                  <w:rPr>
                    <w:rStyle w:val="Wers"/>
                    <w:b/>
                    <w:sz w:val="15"/>
                    <w:szCs w:val="14"/>
                  </w:rPr>
                </w:rPrChange>
              </w:rPr>
              <w:t>PN4JA</w:t>
            </w:r>
          </w:p>
        </w:tc>
        <w:tc>
          <w:tcPr>
            <w:tcW w:w="2736" w:type="dxa"/>
            <w:tcBorders>
              <w:top w:val="nil"/>
              <w:bottom w:val="nil"/>
            </w:tcBorders>
            <w:shd w:val="clear" w:color="auto" w:fill="CCCCCC"/>
            <w:vAlign w:val="center"/>
          </w:tcPr>
          <w:p w14:paraId="5B616EED" w14:textId="77777777" w:rsidR="00307CAD" w:rsidRPr="00105574" w:rsidRDefault="00307CAD" w:rsidP="005C57C9">
            <w:pPr>
              <w:keepNext/>
              <w:spacing w:before="30" w:after="30"/>
              <w:jc w:val="center"/>
              <w:rPr>
                <w:b/>
                <w:noProof/>
                <w:sz w:val="15"/>
              </w:rPr>
            </w:pPr>
            <w:r w:rsidRPr="00105574">
              <w:rPr>
                <w:b/>
                <w:noProof/>
                <w:sz w:val="15"/>
              </w:rPr>
              <w:t>M7</w:t>
            </w:r>
          </w:p>
        </w:tc>
        <w:tc>
          <w:tcPr>
            <w:tcW w:w="2160" w:type="dxa"/>
            <w:tcBorders>
              <w:top w:val="nil"/>
              <w:bottom w:val="nil"/>
            </w:tcBorders>
            <w:shd w:val="clear" w:color="auto" w:fill="CCCCCC"/>
            <w:vAlign w:val="center"/>
          </w:tcPr>
          <w:p w14:paraId="43E96D1D"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2160" w:type="dxa"/>
            <w:tcBorders>
              <w:top w:val="nil"/>
              <w:bottom w:val="nil"/>
            </w:tcBorders>
            <w:shd w:val="clear" w:color="auto" w:fill="CCCCCC"/>
            <w:vAlign w:val="center"/>
          </w:tcPr>
          <w:p w14:paraId="6D0BC467"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637B3DD3" w14:textId="77777777" w:rsidTr="005C57C9">
        <w:trPr>
          <w:cantSplit/>
          <w:jc w:val="center"/>
        </w:trPr>
        <w:tc>
          <w:tcPr>
            <w:tcW w:w="3744" w:type="dxa"/>
            <w:tcBorders>
              <w:top w:val="nil"/>
              <w:bottom w:val="nil"/>
            </w:tcBorders>
            <w:shd w:val="clear" w:color="auto" w:fill="auto"/>
            <w:vAlign w:val="center"/>
          </w:tcPr>
          <w:p w14:paraId="3648A37E" w14:textId="77777777" w:rsidR="00307CAD" w:rsidRPr="00105574" w:rsidRDefault="00307CAD" w:rsidP="005C57C9">
            <w:pPr>
              <w:keepNext/>
              <w:spacing w:before="30" w:after="30"/>
              <w:ind w:left="216" w:hanging="144"/>
              <w:rPr>
                <w:b/>
                <w:noProof/>
                <w:sz w:val="15"/>
              </w:rPr>
            </w:pPr>
            <w:r w:rsidRPr="00105574">
              <w:rPr>
                <w:rFonts w:cs="Arial"/>
                <w:b/>
                <w:noProof/>
                <w:sz w:val="15"/>
              </w:rPr>
              <w:sym w:font="Wingdings" w:char="F0AB"/>
            </w:r>
            <w:r w:rsidRPr="00105574">
              <w:rPr>
                <w:rFonts w:cs="Arial"/>
                <w:b/>
                <w:noProof/>
                <w:sz w:val="15"/>
              </w:rPr>
              <w:t>Ruby Red Metallic Tinted Clearcoat</w:t>
            </w:r>
            <w:r w:rsidRPr="00105574">
              <w:rPr>
                <w:rFonts w:cs="Arial"/>
                <w:b/>
                <w:noProof/>
                <w:sz w:val="15"/>
              </w:rPr>
              <w:fldChar w:fldCharType="begin"/>
            </w:r>
            <w:r w:rsidRPr="00105574">
              <w:rPr>
                <w:rFonts w:cs="Arial"/>
                <w:b/>
                <w:noProof/>
                <w:sz w:val="15"/>
              </w:rPr>
              <w:instrText xml:space="preserve"> NOTEREF _Ref133321300 \f \h </w:instrText>
            </w:r>
            <w:r w:rsidRPr="00105574">
              <w:rPr>
                <w:rFonts w:cs="Arial"/>
                <w:b/>
                <w:noProof/>
                <w:sz w:val="15"/>
              </w:rPr>
            </w:r>
            <w:r w:rsidR="00105574">
              <w:rPr>
                <w:rFonts w:cs="Arial"/>
                <w:b/>
                <w:noProof/>
                <w:sz w:val="15"/>
              </w:rPr>
              <w:instrText xml:space="preserve"> \* MERGEFORMAT </w:instrText>
            </w:r>
            <w:r w:rsidRPr="00105574">
              <w:rPr>
                <w:rFonts w:cs="Arial"/>
                <w:b/>
                <w:noProof/>
                <w:sz w:val="15"/>
              </w:rPr>
              <w:fldChar w:fldCharType="separate"/>
            </w:r>
            <w:r w:rsidRPr="00105574">
              <w:rPr>
                <w:rStyle w:val="FootnoteReference"/>
                <w:b/>
                <w:noProof/>
                <w:sz w:val="15"/>
              </w:rPr>
              <w:t>1</w:t>
            </w:r>
            <w:r w:rsidRPr="00105574">
              <w:rPr>
                <w:rFonts w:cs="Arial"/>
                <w:b/>
                <w:noProof/>
                <w:sz w:val="15"/>
              </w:rPr>
              <w:fldChar w:fldCharType="end"/>
            </w:r>
            <w:r w:rsidRPr="00105574">
              <w:rPr>
                <w:rFonts w:cs="Arial"/>
                <w:b/>
                <w:noProof/>
                <w:sz w:val="15"/>
              </w:rPr>
              <w:t xml:space="preserve"> </w:t>
            </w:r>
            <w:r w:rsidRPr="00105574">
              <w:rPr>
                <w:rStyle w:val="Wers"/>
                <w:b/>
                <w:vanish w:val="0"/>
                <w:sz w:val="15"/>
                <w:szCs w:val="14"/>
                <w:rPrChange w:id="686" w:author="Sai Raj Deep Thikkisetty" w:date="2024-07-01T14:47:00Z">
                  <w:rPr>
                    <w:rStyle w:val="Wers"/>
                    <w:b/>
                    <w:sz w:val="15"/>
                    <w:szCs w:val="14"/>
                  </w:rPr>
                </w:rPrChange>
              </w:rPr>
              <w:t>PNEAM</w:t>
            </w:r>
          </w:p>
        </w:tc>
        <w:tc>
          <w:tcPr>
            <w:tcW w:w="2736" w:type="dxa"/>
            <w:tcBorders>
              <w:top w:val="nil"/>
              <w:bottom w:val="nil"/>
            </w:tcBorders>
            <w:shd w:val="clear" w:color="auto" w:fill="auto"/>
            <w:vAlign w:val="center"/>
          </w:tcPr>
          <w:p w14:paraId="1BB4F191" w14:textId="77777777" w:rsidR="00307CAD" w:rsidRPr="00105574" w:rsidRDefault="00307CAD" w:rsidP="005C57C9">
            <w:pPr>
              <w:keepNext/>
              <w:spacing w:before="30" w:after="30"/>
              <w:jc w:val="center"/>
              <w:rPr>
                <w:b/>
                <w:noProof/>
                <w:sz w:val="15"/>
              </w:rPr>
            </w:pPr>
            <w:r w:rsidRPr="00105574">
              <w:rPr>
                <w:b/>
                <w:noProof/>
                <w:sz w:val="15"/>
              </w:rPr>
              <w:t>RR</w:t>
            </w:r>
          </w:p>
        </w:tc>
        <w:tc>
          <w:tcPr>
            <w:tcW w:w="2160" w:type="dxa"/>
            <w:tcBorders>
              <w:top w:val="nil"/>
              <w:bottom w:val="nil"/>
            </w:tcBorders>
            <w:shd w:val="clear" w:color="auto" w:fill="auto"/>
            <w:vAlign w:val="center"/>
          </w:tcPr>
          <w:p w14:paraId="07A40485" w14:textId="77777777" w:rsidR="00307CAD" w:rsidRPr="00105574" w:rsidRDefault="00307CAD" w:rsidP="005C57C9">
            <w:pPr>
              <w:keepNext/>
              <w:spacing w:before="30" w:after="30"/>
              <w:jc w:val="center"/>
              <w:rPr>
                <w:noProof/>
                <w:sz w:val="15"/>
              </w:rPr>
            </w:pPr>
            <w:r w:rsidRPr="00105574">
              <w:rPr>
                <w:noProof/>
                <w:sz w:val="15"/>
              </w:rPr>
              <w:sym w:font="Wingdings" w:char="F06E"/>
            </w:r>
          </w:p>
        </w:tc>
        <w:tc>
          <w:tcPr>
            <w:tcW w:w="2160" w:type="dxa"/>
            <w:tcBorders>
              <w:top w:val="nil"/>
              <w:bottom w:val="nil"/>
            </w:tcBorders>
            <w:shd w:val="clear" w:color="auto" w:fill="auto"/>
            <w:vAlign w:val="center"/>
          </w:tcPr>
          <w:p w14:paraId="3A4E28AD" w14:textId="77777777" w:rsidR="00307CAD" w:rsidRPr="00105574" w:rsidRDefault="00307CAD" w:rsidP="005C57C9">
            <w:pPr>
              <w:keepNext/>
              <w:spacing w:before="30" w:after="30"/>
              <w:jc w:val="center"/>
              <w:rPr>
                <w:noProof/>
                <w:sz w:val="15"/>
              </w:rPr>
            </w:pPr>
            <w:r w:rsidRPr="00105574">
              <w:rPr>
                <w:noProof/>
                <w:sz w:val="15"/>
              </w:rPr>
              <w:sym w:font="Wingdings" w:char="F06E"/>
            </w:r>
          </w:p>
        </w:tc>
      </w:tr>
      <w:tr w:rsidR="00307CAD" w:rsidRPr="00105574" w14:paraId="0E0C3FFF" w14:textId="77777777" w:rsidTr="005C57C9">
        <w:trPr>
          <w:cantSplit/>
          <w:jc w:val="center"/>
        </w:trPr>
        <w:tc>
          <w:tcPr>
            <w:tcW w:w="3744" w:type="dxa"/>
            <w:tcBorders>
              <w:top w:val="nil"/>
              <w:bottom w:val="single" w:sz="18" w:space="0" w:color="auto"/>
            </w:tcBorders>
            <w:shd w:val="clear" w:color="auto" w:fill="CCCCCC"/>
            <w:vAlign w:val="center"/>
          </w:tcPr>
          <w:p w14:paraId="09FFC4B6" w14:textId="77777777" w:rsidR="00307CAD" w:rsidRPr="00105574" w:rsidRDefault="00307CAD" w:rsidP="005C57C9">
            <w:pPr>
              <w:keepNext/>
              <w:spacing w:before="30" w:after="30"/>
              <w:ind w:left="216" w:hanging="144"/>
              <w:rPr>
                <w:b/>
                <w:noProof/>
                <w:sz w:val="15"/>
              </w:rPr>
            </w:pPr>
            <w:r w:rsidRPr="00105574">
              <w:rPr>
                <w:b/>
                <w:noProof/>
                <w:sz w:val="15"/>
              </w:rPr>
              <w:t xml:space="preserve">Oxford White </w:t>
            </w:r>
            <w:r w:rsidRPr="00105574">
              <w:rPr>
                <w:rStyle w:val="Wers"/>
                <w:b/>
                <w:vanish w:val="0"/>
                <w:sz w:val="15"/>
                <w:szCs w:val="14"/>
                <w:rPrChange w:id="687" w:author="Sai Raj Deep Thikkisetty" w:date="2024-07-01T14:47:00Z">
                  <w:rPr>
                    <w:rStyle w:val="Wers"/>
                    <w:b/>
                    <w:sz w:val="15"/>
                    <w:szCs w:val="14"/>
                  </w:rPr>
                </w:rPrChange>
              </w:rPr>
              <w:t>PNYW3</w:t>
            </w:r>
          </w:p>
        </w:tc>
        <w:tc>
          <w:tcPr>
            <w:tcW w:w="2736" w:type="dxa"/>
            <w:tcBorders>
              <w:top w:val="nil"/>
              <w:bottom w:val="single" w:sz="18" w:space="0" w:color="auto"/>
            </w:tcBorders>
            <w:shd w:val="clear" w:color="auto" w:fill="CCCCCC"/>
            <w:vAlign w:val="center"/>
          </w:tcPr>
          <w:p w14:paraId="342A33AA" w14:textId="77777777" w:rsidR="00307CAD" w:rsidRPr="00105574" w:rsidRDefault="00307CAD" w:rsidP="005C57C9">
            <w:pPr>
              <w:keepNext/>
              <w:spacing w:before="30" w:after="30"/>
              <w:jc w:val="center"/>
              <w:rPr>
                <w:b/>
                <w:noProof/>
                <w:sz w:val="15"/>
              </w:rPr>
            </w:pPr>
            <w:r w:rsidRPr="00105574">
              <w:rPr>
                <w:b/>
                <w:noProof/>
                <w:sz w:val="15"/>
              </w:rPr>
              <w:t>YZ</w:t>
            </w:r>
          </w:p>
        </w:tc>
        <w:tc>
          <w:tcPr>
            <w:tcW w:w="2160" w:type="dxa"/>
            <w:tcBorders>
              <w:top w:val="nil"/>
              <w:bottom w:val="single" w:sz="18" w:space="0" w:color="auto"/>
            </w:tcBorders>
            <w:shd w:val="clear" w:color="auto" w:fill="CCCCCC"/>
            <w:vAlign w:val="center"/>
          </w:tcPr>
          <w:p w14:paraId="520CC76A" w14:textId="77777777" w:rsidR="00307CAD" w:rsidRPr="00105574" w:rsidRDefault="00307CAD" w:rsidP="005C57C9">
            <w:pPr>
              <w:keepNext/>
              <w:spacing w:before="30" w:after="30"/>
              <w:jc w:val="center"/>
              <w:rPr>
                <w:noProof/>
                <w:sz w:val="15"/>
              </w:rPr>
            </w:pPr>
          </w:p>
        </w:tc>
        <w:tc>
          <w:tcPr>
            <w:tcW w:w="2160" w:type="dxa"/>
            <w:tcBorders>
              <w:top w:val="nil"/>
              <w:bottom w:val="single" w:sz="18" w:space="0" w:color="auto"/>
            </w:tcBorders>
            <w:shd w:val="clear" w:color="auto" w:fill="CCCCCC"/>
            <w:vAlign w:val="center"/>
          </w:tcPr>
          <w:p w14:paraId="4F4B125C" w14:textId="77777777" w:rsidR="00307CAD" w:rsidRPr="00105574" w:rsidRDefault="00307CAD" w:rsidP="005C57C9">
            <w:pPr>
              <w:keepNext/>
              <w:spacing w:before="30" w:after="30"/>
              <w:jc w:val="center"/>
              <w:rPr>
                <w:noProof/>
                <w:sz w:val="15"/>
              </w:rPr>
            </w:pPr>
            <w:r w:rsidRPr="00105574">
              <w:rPr>
                <w:noProof/>
                <w:sz w:val="15"/>
              </w:rPr>
              <w:sym w:font="Wingdings" w:char="F06E"/>
            </w:r>
          </w:p>
        </w:tc>
      </w:tr>
    </w:tbl>
    <w:p w14:paraId="06FFD4AF" w14:textId="77777777" w:rsidR="00307CAD" w:rsidRPr="00105574" w:rsidRDefault="00307CAD" w:rsidP="005C57C9">
      <w:pPr>
        <w:spacing w:line="14" w:lineRule="exact"/>
        <w:rPr>
          <w:noProof/>
          <w:sz w:val="15"/>
        </w:rPr>
      </w:pPr>
    </w:p>
    <w:p w14:paraId="1F8EF626" w14:textId="77777777" w:rsidR="00307CAD" w:rsidRPr="00105574" w:rsidRDefault="00307CAD" w:rsidP="001512F6">
      <w:pPr>
        <w:spacing w:line="14" w:lineRule="exact"/>
        <w:rPr>
          <w:rFonts w:cs="Arial"/>
          <w:b/>
          <w:noProof/>
          <w:sz w:val="14"/>
        </w:rPr>
        <w:sectPr w:rsidR="00307CAD" w:rsidRPr="00105574" w:rsidSect="00307CAD">
          <w:footnotePr>
            <w:numRestart w:val="eachSect"/>
          </w:footnotePr>
          <w:type w:val="continuous"/>
          <w:pgSz w:w="12240" w:h="15840" w:code="1"/>
          <w:pgMar w:top="720" w:right="907" w:bottom="720" w:left="907" w:header="432" w:footer="432" w:gutter="0"/>
          <w:cols w:space="720"/>
          <w:docGrid w:linePitch="272"/>
        </w:sectPr>
      </w:pPr>
    </w:p>
    <w:p w14:paraId="4A85C89A" w14:textId="77777777" w:rsidR="00307CAD" w:rsidRPr="00105574" w:rsidRDefault="00307CAD" w:rsidP="005C57C9">
      <w:pPr>
        <w:keepNext/>
        <w:spacing w:line="14" w:lineRule="exact"/>
        <w:rPr>
          <w:b/>
          <w:noProof/>
          <w:sz w:val="18"/>
        </w:rPr>
        <w:sectPr w:rsidR="00307CAD" w:rsidRPr="00105574" w:rsidSect="00307CAD">
          <w:headerReference w:type="default" r:id="rId52"/>
          <w:footerReference w:type="default" r:id="rId53"/>
          <w:footnotePr>
            <w:numRestart w:val="eachSect"/>
          </w:footnotePr>
          <w:pgSz w:w="12240" w:h="15840" w:code="1"/>
          <w:pgMar w:top="720" w:right="907" w:bottom="720" w:left="907" w:header="432" w:footer="432" w:gutter="0"/>
          <w:pgNumType w:start="21"/>
          <w:cols w:space="720"/>
          <w:docGrid w:linePitch="272"/>
        </w:sectPr>
      </w:pPr>
    </w:p>
    <w:tbl>
      <w:tblPr>
        <w:tblW w:w="5141" w:type="dxa"/>
        <w:tblLayout w:type="fixed"/>
        <w:tblCellMar>
          <w:left w:w="72" w:type="dxa"/>
          <w:right w:w="72" w:type="dxa"/>
        </w:tblCellMar>
        <w:tblLook w:val="04A0" w:firstRow="1" w:lastRow="0" w:firstColumn="1" w:lastColumn="0" w:noHBand="0" w:noVBand="1"/>
      </w:tblPr>
      <w:tblGrid>
        <w:gridCol w:w="4637"/>
        <w:gridCol w:w="504"/>
      </w:tblGrid>
      <w:tr w:rsidR="00307CAD" w:rsidRPr="00105574" w14:paraId="4A4666A4" w14:textId="77777777" w:rsidTr="005C57C9">
        <w:trPr>
          <w:cantSplit/>
        </w:trPr>
        <w:tc>
          <w:tcPr>
            <w:tcW w:w="5141" w:type="dxa"/>
            <w:gridSpan w:val="2"/>
            <w:tcBorders>
              <w:top w:val="single" w:sz="4" w:space="0" w:color="auto"/>
              <w:left w:val="single" w:sz="4" w:space="0" w:color="auto"/>
              <w:right w:val="single" w:sz="4" w:space="0" w:color="auto"/>
            </w:tcBorders>
            <w:shd w:val="clear" w:color="auto" w:fill="auto"/>
          </w:tcPr>
          <w:p w14:paraId="096D89A6" w14:textId="77777777" w:rsidR="00307CAD" w:rsidRPr="00105574" w:rsidRDefault="00307CAD" w:rsidP="005C57C9">
            <w:pPr>
              <w:keepNext/>
              <w:spacing w:before="36" w:line="190" w:lineRule="exact"/>
              <w:rPr>
                <w:b/>
                <w:noProof/>
                <w:sz w:val="18"/>
              </w:rPr>
            </w:pPr>
            <w:r w:rsidRPr="00105574">
              <w:rPr>
                <w:b/>
                <w:noProof/>
                <w:sz w:val="18"/>
              </w:rPr>
              <w:t>EMISSIONS STANDARD/OPTIONAL EQUIPMENT</w:t>
            </w:r>
          </w:p>
        </w:tc>
      </w:tr>
      <w:tr w:rsidR="00307CAD" w:rsidRPr="00105574" w14:paraId="2DE72D05" w14:textId="77777777" w:rsidTr="005C57C9">
        <w:trPr>
          <w:cantSplit/>
        </w:trPr>
        <w:tc>
          <w:tcPr>
            <w:tcW w:w="4637" w:type="dxa"/>
            <w:tcBorders>
              <w:left w:val="single" w:sz="4" w:space="0" w:color="auto"/>
            </w:tcBorders>
            <w:shd w:val="clear" w:color="auto" w:fill="auto"/>
            <w:vAlign w:val="bottom"/>
          </w:tcPr>
          <w:p w14:paraId="09DC8A68" w14:textId="77777777" w:rsidR="00307CAD" w:rsidRPr="00105574" w:rsidRDefault="00307CAD" w:rsidP="005C57C9">
            <w:pPr>
              <w:keepNext/>
              <w:tabs>
                <w:tab w:val="right" w:leader="dot" w:pos="4608"/>
              </w:tabs>
              <w:spacing w:before="32" w:after="16" w:line="190" w:lineRule="exact"/>
              <w:ind w:left="144"/>
              <w:rPr>
                <w:noProof/>
                <w:sz w:val="16"/>
              </w:rPr>
            </w:pPr>
            <w:r w:rsidRPr="00105574">
              <w:rPr>
                <w:b/>
                <w:i/>
                <w:noProof/>
                <w:sz w:val="16"/>
              </w:rPr>
              <w:t xml:space="preserve">50-STATE EMISSIONS SYSTEM </w:t>
            </w:r>
            <w:r w:rsidRPr="00105574">
              <w:rPr>
                <w:rStyle w:val="Wers"/>
                <w:b/>
                <w:vanish w:val="0"/>
                <w:sz w:val="16"/>
                <w:rPrChange w:id="688" w:author="Sai Raj Deep Thikkisetty" w:date="2024-07-01T14:47:00Z">
                  <w:rPr>
                    <w:rStyle w:val="Wers"/>
                    <w:b/>
                    <w:sz w:val="16"/>
                  </w:rPr>
                </w:rPrChange>
              </w:rPr>
              <w:t>DGAAE</w:t>
            </w:r>
            <w:r w:rsidRPr="00105574">
              <w:rPr>
                <w:noProof/>
              </w:rPr>
              <w:tab/>
            </w:r>
          </w:p>
        </w:tc>
        <w:tc>
          <w:tcPr>
            <w:tcW w:w="504" w:type="dxa"/>
            <w:tcBorders>
              <w:right w:val="single" w:sz="4" w:space="0" w:color="auto"/>
            </w:tcBorders>
            <w:shd w:val="clear" w:color="auto" w:fill="auto"/>
            <w:vAlign w:val="bottom"/>
          </w:tcPr>
          <w:p w14:paraId="6CB66FAD" w14:textId="77777777" w:rsidR="00307CAD" w:rsidRPr="00105574" w:rsidRDefault="00307CAD" w:rsidP="005C57C9">
            <w:pPr>
              <w:keepNext/>
              <w:spacing w:before="32" w:after="16" w:line="190" w:lineRule="exact"/>
              <w:rPr>
                <w:b/>
                <w:noProof/>
                <w:sz w:val="16"/>
              </w:rPr>
            </w:pPr>
            <w:r w:rsidRPr="00105574">
              <w:rPr>
                <w:b/>
                <w:noProof/>
                <w:sz w:val="16"/>
              </w:rPr>
              <w:t>425</w:t>
            </w:r>
          </w:p>
        </w:tc>
      </w:tr>
      <w:tr w:rsidR="00307CAD" w:rsidRPr="00105574" w14:paraId="75017A3D" w14:textId="77777777" w:rsidTr="005C57C9">
        <w:trPr>
          <w:cantSplit/>
        </w:trPr>
        <w:tc>
          <w:tcPr>
            <w:tcW w:w="4637" w:type="dxa"/>
            <w:tcBorders>
              <w:left w:val="single" w:sz="4" w:space="0" w:color="auto"/>
              <w:bottom w:val="single" w:sz="4" w:space="0" w:color="auto"/>
            </w:tcBorders>
            <w:shd w:val="clear" w:color="auto" w:fill="auto"/>
          </w:tcPr>
          <w:p w14:paraId="18B6E552" w14:textId="77777777" w:rsidR="00307CAD" w:rsidRPr="00105574" w:rsidRDefault="00307CAD" w:rsidP="005C57C9">
            <w:pPr>
              <w:keepNext/>
              <w:spacing w:before="32" w:after="16" w:line="190" w:lineRule="exact"/>
              <w:ind w:left="288"/>
              <w:rPr>
                <w:noProof/>
                <w:sz w:val="16"/>
              </w:rPr>
            </w:pPr>
            <w:r w:rsidRPr="00105574">
              <w:rPr>
                <w:noProof/>
                <w:sz w:val="16"/>
              </w:rPr>
              <w:t xml:space="preserve">Legal equipment in all states. </w:t>
            </w:r>
          </w:p>
        </w:tc>
        <w:tc>
          <w:tcPr>
            <w:tcW w:w="504" w:type="dxa"/>
            <w:tcBorders>
              <w:bottom w:val="single" w:sz="4" w:space="0" w:color="auto"/>
              <w:right w:val="single" w:sz="4" w:space="0" w:color="auto"/>
            </w:tcBorders>
            <w:shd w:val="clear" w:color="auto" w:fill="auto"/>
          </w:tcPr>
          <w:p w14:paraId="3B883FB9" w14:textId="77777777" w:rsidR="00307CAD" w:rsidRPr="00105574" w:rsidRDefault="00307CAD" w:rsidP="005C57C9">
            <w:pPr>
              <w:spacing w:line="190" w:lineRule="exact"/>
              <w:rPr>
                <w:noProof/>
                <w:sz w:val="16"/>
              </w:rPr>
            </w:pPr>
          </w:p>
        </w:tc>
      </w:tr>
    </w:tbl>
    <w:p w14:paraId="54BB74CA" w14:textId="77777777" w:rsidR="00307CAD" w:rsidRPr="00105574" w:rsidRDefault="00307CAD" w:rsidP="005C57C9">
      <w:pPr>
        <w:spacing w:line="14" w:lineRule="exact"/>
        <w:rPr>
          <w:noProof/>
        </w:rPr>
      </w:pPr>
    </w:p>
    <w:p w14:paraId="367C4253" w14:textId="77777777" w:rsidR="00307CAD" w:rsidRPr="00105574" w:rsidRDefault="00307CAD" w:rsidP="005C57C9">
      <w:pPr>
        <w:spacing w:line="14" w:lineRule="exact"/>
        <w:rPr>
          <w:noProof/>
        </w:rPr>
      </w:pPr>
      <w:r w:rsidRPr="00105574">
        <w:rPr>
          <w:noProof/>
        </w:rPr>
        <w:br w:type="column"/>
      </w:r>
    </w:p>
    <w:tbl>
      <w:tblPr>
        <w:tblW w:w="5141" w:type="dxa"/>
        <w:tblLayout w:type="fixed"/>
        <w:tblCellMar>
          <w:left w:w="72" w:type="dxa"/>
          <w:right w:w="72" w:type="dxa"/>
        </w:tblCellMar>
        <w:tblLook w:val="04A0" w:firstRow="1" w:lastRow="0" w:firstColumn="1" w:lastColumn="0" w:noHBand="0" w:noVBand="1"/>
      </w:tblPr>
      <w:tblGrid>
        <w:gridCol w:w="4637"/>
        <w:gridCol w:w="504"/>
      </w:tblGrid>
      <w:tr w:rsidR="00307CAD" w:rsidRPr="00105574" w14:paraId="744072F0" w14:textId="77777777" w:rsidTr="005C57C9">
        <w:trPr>
          <w:cantSplit/>
        </w:trPr>
        <w:tc>
          <w:tcPr>
            <w:tcW w:w="5141" w:type="dxa"/>
            <w:gridSpan w:val="2"/>
            <w:tcBorders>
              <w:top w:val="single" w:sz="4" w:space="0" w:color="auto"/>
              <w:left w:val="single" w:sz="4" w:space="0" w:color="auto"/>
              <w:right w:val="single" w:sz="4" w:space="0" w:color="auto"/>
            </w:tcBorders>
            <w:shd w:val="clear" w:color="auto" w:fill="auto"/>
          </w:tcPr>
          <w:p w14:paraId="580934EE" w14:textId="77777777" w:rsidR="00307CAD" w:rsidRPr="00105574" w:rsidRDefault="00307CAD" w:rsidP="005C57C9">
            <w:pPr>
              <w:keepNext/>
              <w:spacing w:before="36" w:line="190" w:lineRule="exact"/>
              <w:rPr>
                <w:b/>
                <w:noProof/>
                <w:sz w:val="18"/>
              </w:rPr>
            </w:pPr>
            <w:r w:rsidRPr="00105574">
              <w:rPr>
                <w:b/>
                <w:bCs/>
                <w:i/>
                <w:iCs/>
                <w:noProof/>
                <w:sz w:val="18"/>
              </w:rPr>
              <w:t xml:space="preserve"> </w:t>
            </w:r>
          </w:p>
        </w:tc>
      </w:tr>
      <w:tr w:rsidR="00307CAD" w:rsidRPr="00105574" w14:paraId="54B6E9E5" w14:textId="77777777" w:rsidTr="005C57C9">
        <w:trPr>
          <w:cantSplit/>
        </w:trPr>
        <w:tc>
          <w:tcPr>
            <w:tcW w:w="4637" w:type="dxa"/>
            <w:tcBorders>
              <w:left w:val="single" w:sz="4" w:space="0" w:color="auto"/>
            </w:tcBorders>
            <w:shd w:val="clear" w:color="auto" w:fill="auto"/>
            <w:vAlign w:val="bottom"/>
          </w:tcPr>
          <w:p w14:paraId="67865147" w14:textId="77777777" w:rsidR="00307CAD" w:rsidRPr="00105574" w:rsidRDefault="00307CAD" w:rsidP="005C57C9">
            <w:pPr>
              <w:keepNext/>
              <w:tabs>
                <w:tab w:val="right" w:leader="dot" w:pos="4608"/>
              </w:tabs>
              <w:spacing w:before="32" w:after="16" w:line="190" w:lineRule="exact"/>
              <w:ind w:left="144"/>
              <w:rPr>
                <w:noProof/>
                <w:sz w:val="16"/>
              </w:rPr>
            </w:pPr>
            <w:r w:rsidRPr="00105574">
              <w:rPr>
                <w:b/>
                <w:noProof/>
                <w:sz w:val="16"/>
              </w:rPr>
              <w:t xml:space="preserve">SUPPLEMENTAL PTC HEATER </w:t>
            </w:r>
            <w:r w:rsidRPr="00105574">
              <w:rPr>
                <w:rStyle w:val="Wers"/>
                <w:vanish w:val="0"/>
                <w:sz w:val="16"/>
                <w:rPrChange w:id="689" w:author="Sai Raj Deep Thikkisetty" w:date="2024-07-01T14:47:00Z">
                  <w:rPr>
                    <w:rStyle w:val="Wers"/>
                    <w:sz w:val="16"/>
                  </w:rPr>
                </w:rPrChange>
              </w:rPr>
              <w:t>GZAAH</w:t>
            </w:r>
            <w:r w:rsidRPr="00105574">
              <w:rPr>
                <w:noProof/>
              </w:rPr>
              <w:tab/>
            </w:r>
          </w:p>
        </w:tc>
        <w:tc>
          <w:tcPr>
            <w:tcW w:w="504" w:type="dxa"/>
            <w:tcBorders>
              <w:right w:val="single" w:sz="4" w:space="0" w:color="auto"/>
            </w:tcBorders>
            <w:shd w:val="clear" w:color="auto" w:fill="auto"/>
            <w:vAlign w:val="bottom"/>
          </w:tcPr>
          <w:p w14:paraId="26E906CF" w14:textId="77777777" w:rsidR="00307CAD" w:rsidRPr="00105574" w:rsidRDefault="00307CAD" w:rsidP="005C57C9">
            <w:pPr>
              <w:keepNext/>
              <w:spacing w:before="32" w:after="16" w:line="190" w:lineRule="exact"/>
              <w:rPr>
                <w:b/>
                <w:noProof/>
                <w:sz w:val="16"/>
              </w:rPr>
            </w:pPr>
            <w:r w:rsidRPr="00105574">
              <w:rPr>
                <w:b/>
                <w:noProof/>
                <w:sz w:val="16"/>
              </w:rPr>
              <w:t>52B</w:t>
            </w:r>
          </w:p>
        </w:tc>
      </w:tr>
      <w:tr w:rsidR="00307CAD" w:rsidRPr="00105574" w14:paraId="619A69CD" w14:textId="77777777" w:rsidTr="005C57C9">
        <w:trPr>
          <w:cantSplit/>
        </w:trPr>
        <w:tc>
          <w:tcPr>
            <w:tcW w:w="4637" w:type="dxa"/>
            <w:tcBorders>
              <w:left w:val="single" w:sz="4" w:space="0" w:color="auto"/>
            </w:tcBorders>
            <w:shd w:val="clear" w:color="auto" w:fill="auto"/>
          </w:tcPr>
          <w:p w14:paraId="0837E6F6" w14:textId="77777777" w:rsidR="00307CAD" w:rsidRPr="00105574" w:rsidRDefault="00307CAD" w:rsidP="005C57C9">
            <w:pPr>
              <w:keepNext/>
              <w:spacing w:before="32" w:after="16" w:line="190" w:lineRule="exact"/>
              <w:ind w:left="288"/>
              <w:rPr>
                <w:noProof/>
                <w:sz w:val="16"/>
              </w:rPr>
            </w:pPr>
            <w:r w:rsidRPr="00105574">
              <w:rPr>
                <w:noProof/>
                <w:sz w:val="16"/>
              </w:rPr>
              <w:t>OPTIONAL with the 1.5L EcoBoost® Engine in all states EXCEPT:</w:t>
            </w:r>
          </w:p>
          <w:p w14:paraId="63A42D01" w14:textId="77777777" w:rsidR="00307CAD" w:rsidRPr="00105574" w:rsidRDefault="00307CAD" w:rsidP="005C57C9">
            <w:pPr>
              <w:keepNext/>
              <w:spacing w:before="32" w:after="16" w:line="190" w:lineRule="exact"/>
              <w:ind w:left="288"/>
              <w:rPr>
                <w:noProof/>
                <w:sz w:val="16"/>
              </w:rPr>
            </w:pPr>
            <w:r w:rsidRPr="00105574">
              <w:rPr>
                <w:noProof/>
                <w:sz w:val="16"/>
              </w:rPr>
              <w:t>Alabama, Arizona, Arkansas, California, Florida, Georgia, Hawaii, Louisiana, Mississippi, North Carolina, South Carolina and Texas.</w:t>
            </w:r>
          </w:p>
        </w:tc>
        <w:tc>
          <w:tcPr>
            <w:tcW w:w="504" w:type="dxa"/>
            <w:tcBorders>
              <w:right w:val="single" w:sz="4" w:space="0" w:color="auto"/>
            </w:tcBorders>
            <w:shd w:val="clear" w:color="auto" w:fill="auto"/>
          </w:tcPr>
          <w:p w14:paraId="2C5F5DB3" w14:textId="77777777" w:rsidR="00307CAD" w:rsidRPr="00105574" w:rsidRDefault="00307CAD" w:rsidP="005C57C9">
            <w:pPr>
              <w:spacing w:line="190" w:lineRule="exact"/>
              <w:rPr>
                <w:noProof/>
                <w:sz w:val="16"/>
              </w:rPr>
            </w:pPr>
          </w:p>
        </w:tc>
      </w:tr>
      <w:tr w:rsidR="00307CAD" w:rsidRPr="00105574" w14:paraId="6D7965C8" w14:textId="77777777" w:rsidTr="005C57C9">
        <w:trPr>
          <w:cantSplit/>
        </w:trPr>
        <w:tc>
          <w:tcPr>
            <w:tcW w:w="5141" w:type="dxa"/>
            <w:gridSpan w:val="2"/>
            <w:tcBorders>
              <w:left w:val="single" w:sz="4" w:space="0" w:color="auto"/>
              <w:right w:val="single" w:sz="4" w:space="0" w:color="auto"/>
            </w:tcBorders>
            <w:shd w:val="clear" w:color="auto" w:fill="auto"/>
          </w:tcPr>
          <w:p w14:paraId="7BD9CC23" w14:textId="77777777" w:rsidR="00307CAD" w:rsidRPr="00105574" w:rsidRDefault="00307CAD" w:rsidP="005C57C9">
            <w:pPr>
              <w:spacing w:before="32" w:after="16" w:line="190" w:lineRule="exact"/>
              <w:ind w:left="585" w:hanging="585"/>
              <w:rPr>
                <w:noProof/>
                <w:sz w:val="16"/>
              </w:rPr>
            </w:pPr>
            <w:r w:rsidRPr="00105574">
              <w:rPr>
                <w:b/>
                <w:i/>
                <w:noProof/>
                <w:sz w:val="16"/>
              </w:rPr>
              <w:t>NOTE:</w:t>
            </w:r>
            <w:r w:rsidRPr="00105574">
              <w:rPr>
                <w:b/>
                <w:i/>
                <w:noProof/>
                <w:sz w:val="16"/>
              </w:rPr>
              <w:tab/>
              <w:t>Standalone optional availability in the states listed above. Requires the 1.5L EcoBoost® Engine</w:t>
            </w:r>
          </w:p>
        </w:tc>
      </w:tr>
      <w:tr w:rsidR="00307CAD" w:rsidRPr="00105574" w14:paraId="4473689B" w14:textId="77777777" w:rsidTr="005C57C9">
        <w:trPr>
          <w:cantSplit/>
        </w:trPr>
        <w:tc>
          <w:tcPr>
            <w:tcW w:w="5141" w:type="dxa"/>
            <w:gridSpan w:val="2"/>
            <w:tcBorders>
              <w:left w:val="single" w:sz="4" w:space="0" w:color="auto"/>
              <w:bottom w:val="single" w:sz="4" w:space="0" w:color="auto"/>
              <w:right w:val="single" w:sz="4" w:space="0" w:color="auto"/>
            </w:tcBorders>
            <w:shd w:val="clear" w:color="auto" w:fill="auto"/>
          </w:tcPr>
          <w:p w14:paraId="6542884A" w14:textId="77777777" w:rsidR="00307CAD" w:rsidRPr="00105574" w:rsidRDefault="00307CAD" w:rsidP="005C57C9">
            <w:pPr>
              <w:spacing w:before="32" w:after="16" w:line="190" w:lineRule="exact"/>
              <w:ind w:left="585" w:hanging="585"/>
              <w:rPr>
                <w:noProof/>
                <w:sz w:val="16"/>
              </w:rPr>
            </w:pPr>
            <w:r w:rsidRPr="00105574">
              <w:rPr>
                <w:b/>
                <w:i/>
                <w:noProof/>
                <w:sz w:val="16"/>
              </w:rPr>
              <w:t>NOTE:</w:t>
            </w:r>
            <w:r w:rsidRPr="00105574">
              <w:rPr>
                <w:b/>
                <w:i/>
                <w:noProof/>
                <w:sz w:val="16"/>
              </w:rPr>
              <w:tab/>
            </w:r>
            <w:r w:rsidRPr="00105574">
              <w:rPr>
                <w:noProof/>
                <w:sz w:val="16"/>
              </w:rPr>
              <w:t>Not available in any state with the 2.0L EcoBoost® Engine on Badlands™</w:t>
            </w:r>
          </w:p>
        </w:tc>
      </w:tr>
    </w:tbl>
    <w:p w14:paraId="1A80E777" w14:textId="77777777" w:rsidR="00307CAD" w:rsidRPr="00105574" w:rsidRDefault="00307CAD">
      <w:pPr>
        <w:rPr>
          <w:noProof/>
          <w:sz w:val="16"/>
        </w:rPr>
      </w:pPr>
    </w:p>
    <w:tbl>
      <w:tblPr>
        <w:tblW w:w="5141" w:type="dxa"/>
        <w:tblLayout w:type="fixed"/>
        <w:tblCellMar>
          <w:left w:w="72" w:type="dxa"/>
          <w:right w:w="72" w:type="dxa"/>
        </w:tblCellMar>
        <w:tblLook w:val="04A0" w:firstRow="1" w:lastRow="0" w:firstColumn="1" w:lastColumn="0" w:noHBand="0" w:noVBand="1"/>
      </w:tblPr>
      <w:tblGrid>
        <w:gridCol w:w="4637"/>
        <w:gridCol w:w="504"/>
      </w:tblGrid>
      <w:tr w:rsidR="00307CAD" w:rsidRPr="00105574" w14:paraId="516BEA33" w14:textId="77777777" w:rsidTr="005C57C9">
        <w:trPr>
          <w:cantSplit/>
        </w:trPr>
        <w:tc>
          <w:tcPr>
            <w:tcW w:w="5141" w:type="dxa"/>
            <w:gridSpan w:val="2"/>
            <w:tcBorders>
              <w:top w:val="single" w:sz="4" w:space="0" w:color="auto"/>
              <w:left w:val="single" w:sz="4" w:space="0" w:color="auto"/>
              <w:right w:val="single" w:sz="4" w:space="0" w:color="auto"/>
            </w:tcBorders>
            <w:shd w:val="clear" w:color="auto" w:fill="auto"/>
          </w:tcPr>
          <w:p w14:paraId="5E3C7BF2" w14:textId="77777777" w:rsidR="00307CAD" w:rsidRPr="00105574" w:rsidRDefault="00307CAD" w:rsidP="005C57C9">
            <w:pPr>
              <w:keepNext/>
              <w:spacing w:before="36" w:line="190" w:lineRule="exact"/>
              <w:rPr>
                <w:b/>
                <w:noProof/>
                <w:sz w:val="18"/>
              </w:rPr>
            </w:pPr>
            <w:r w:rsidRPr="00105574">
              <w:rPr>
                <w:b/>
                <w:noProof/>
                <w:sz w:val="18"/>
              </w:rPr>
              <w:t xml:space="preserve"> </w:t>
            </w:r>
          </w:p>
        </w:tc>
      </w:tr>
      <w:tr w:rsidR="00307CAD" w:rsidRPr="00105574" w14:paraId="04792310" w14:textId="77777777" w:rsidTr="005C57C9">
        <w:trPr>
          <w:cantSplit/>
        </w:trPr>
        <w:tc>
          <w:tcPr>
            <w:tcW w:w="4637" w:type="dxa"/>
            <w:tcBorders>
              <w:left w:val="single" w:sz="4" w:space="0" w:color="auto"/>
            </w:tcBorders>
            <w:shd w:val="clear" w:color="auto" w:fill="auto"/>
            <w:vAlign w:val="bottom"/>
          </w:tcPr>
          <w:p w14:paraId="340486F6" w14:textId="77777777" w:rsidR="00307CAD" w:rsidRPr="00105574" w:rsidRDefault="00307CAD" w:rsidP="005C57C9">
            <w:pPr>
              <w:keepNext/>
              <w:tabs>
                <w:tab w:val="right" w:leader="dot" w:pos="4608"/>
              </w:tabs>
              <w:spacing w:before="32" w:after="16" w:line="190" w:lineRule="exact"/>
              <w:ind w:left="144"/>
              <w:rPr>
                <w:noProof/>
                <w:sz w:val="16"/>
              </w:rPr>
            </w:pPr>
            <w:r w:rsidRPr="00105574">
              <w:rPr>
                <w:b/>
                <w:noProof/>
                <w:sz w:val="16"/>
              </w:rPr>
              <w:t>FRONT LICENSE PLATE BRACKET</w:t>
            </w:r>
            <w:r w:rsidRPr="00105574">
              <w:rPr>
                <w:rStyle w:val="Wers"/>
                <w:b/>
                <w:vanish w:val="0"/>
                <w:sz w:val="16"/>
                <w:rPrChange w:id="690" w:author="Sai Raj Deep Thikkisetty" w:date="2024-07-01T14:47:00Z">
                  <w:rPr>
                    <w:rStyle w:val="Wers"/>
                    <w:b/>
                    <w:sz w:val="16"/>
                  </w:rPr>
                </w:rPrChange>
              </w:rPr>
              <w:t>CLVAB</w:t>
            </w:r>
            <w:r w:rsidRPr="00105574">
              <w:rPr>
                <w:noProof/>
              </w:rPr>
              <w:tab/>
            </w:r>
          </w:p>
        </w:tc>
        <w:tc>
          <w:tcPr>
            <w:tcW w:w="504" w:type="dxa"/>
            <w:tcBorders>
              <w:right w:val="single" w:sz="4" w:space="0" w:color="auto"/>
            </w:tcBorders>
            <w:shd w:val="clear" w:color="auto" w:fill="auto"/>
            <w:vAlign w:val="bottom"/>
          </w:tcPr>
          <w:p w14:paraId="2CBA5C71" w14:textId="77777777" w:rsidR="00307CAD" w:rsidRPr="00105574" w:rsidRDefault="00307CAD" w:rsidP="005C57C9">
            <w:pPr>
              <w:keepNext/>
              <w:spacing w:before="32" w:after="16" w:line="190" w:lineRule="exact"/>
              <w:rPr>
                <w:b/>
                <w:noProof/>
                <w:sz w:val="16"/>
              </w:rPr>
            </w:pPr>
            <w:r w:rsidRPr="00105574">
              <w:rPr>
                <w:b/>
                <w:noProof/>
                <w:sz w:val="16"/>
              </w:rPr>
              <w:t>153</w:t>
            </w:r>
          </w:p>
        </w:tc>
      </w:tr>
      <w:tr w:rsidR="00307CAD" w:rsidRPr="00105574" w14:paraId="54D6D3CB" w14:textId="77777777" w:rsidTr="005C57C9">
        <w:trPr>
          <w:cantSplit/>
        </w:trPr>
        <w:tc>
          <w:tcPr>
            <w:tcW w:w="4637" w:type="dxa"/>
            <w:tcBorders>
              <w:left w:val="single" w:sz="4" w:space="0" w:color="auto"/>
              <w:bottom w:val="single" w:sz="4" w:space="0" w:color="auto"/>
            </w:tcBorders>
            <w:shd w:val="clear" w:color="auto" w:fill="auto"/>
          </w:tcPr>
          <w:p w14:paraId="3642BF48" w14:textId="77777777" w:rsidR="00307CAD" w:rsidRPr="00105574" w:rsidRDefault="00307CAD" w:rsidP="005C57C9">
            <w:pPr>
              <w:keepNext/>
              <w:spacing w:before="32" w:after="16" w:line="190" w:lineRule="exact"/>
              <w:ind w:left="288"/>
              <w:rPr>
                <w:noProof/>
                <w:sz w:val="16"/>
              </w:rPr>
            </w:pPr>
            <w:r w:rsidRPr="00105574">
              <w:rPr>
                <w:noProof/>
                <w:sz w:val="16"/>
              </w:rPr>
              <w:t>Standard in states requiring two license plates and optional to all others.</w:t>
            </w:r>
          </w:p>
        </w:tc>
        <w:tc>
          <w:tcPr>
            <w:tcW w:w="504" w:type="dxa"/>
            <w:tcBorders>
              <w:bottom w:val="single" w:sz="4" w:space="0" w:color="auto"/>
              <w:right w:val="single" w:sz="4" w:space="0" w:color="auto"/>
            </w:tcBorders>
            <w:shd w:val="clear" w:color="auto" w:fill="auto"/>
          </w:tcPr>
          <w:p w14:paraId="39B0F5EA" w14:textId="77777777" w:rsidR="00307CAD" w:rsidRPr="00105574" w:rsidRDefault="00307CAD" w:rsidP="005C57C9">
            <w:pPr>
              <w:spacing w:line="190" w:lineRule="exact"/>
              <w:rPr>
                <w:noProof/>
                <w:sz w:val="16"/>
              </w:rPr>
            </w:pPr>
          </w:p>
        </w:tc>
      </w:tr>
    </w:tbl>
    <w:p w14:paraId="5087FF04" w14:textId="77777777" w:rsidR="00307CAD" w:rsidRPr="00105574" w:rsidRDefault="00307CAD" w:rsidP="005C57C9">
      <w:pPr>
        <w:spacing w:line="14" w:lineRule="exact"/>
        <w:rPr>
          <w:rFonts w:cs="Arial"/>
          <w:b/>
          <w:noProof/>
          <w:sz w:val="16"/>
        </w:rPr>
        <w:sectPr w:rsidR="00307CAD" w:rsidRPr="00105574" w:rsidSect="00307CAD">
          <w:footnotePr>
            <w:numRestart w:val="eachPage"/>
          </w:footnotePr>
          <w:type w:val="continuous"/>
          <w:pgSz w:w="12240" w:h="15840" w:code="1"/>
          <w:pgMar w:top="720" w:right="907" w:bottom="720" w:left="907" w:header="432" w:footer="432" w:gutter="0"/>
          <w:cols w:num="2" w:space="432"/>
          <w:docGrid w:linePitch="272"/>
        </w:sectPr>
      </w:pPr>
    </w:p>
    <w:p w14:paraId="0C4F285A" w14:textId="77777777" w:rsidR="00307CAD" w:rsidRPr="00105574" w:rsidRDefault="00307CAD" w:rsidP="005C57C9">
      <w:pPr>
        <w:spacing w:line="14" w:lineRule="exact"/>
        <w:rPr>
          <w:rFonts w:cs="Arial"/>
          <w:b/>
          <w:noProof/>
          <w:sz w:val="16"/>
        </w:rPr>
      </w:pPr>
    </w:p>
    <w:p w14:paraId="53CBCDC0" w14:textId="77777777" w:rsidR="00307CAD" w:rsidRPr="00105574" w:rsidRDefault="00307CAD" w:rsidP="001512F6">
      <w:pPr>
        <w:spacing w:line="14" w:lineRule="exact"/>
        <w:rPr>
          <w:rFonts w:cs="Arial"/>
          <w:b/>
          <w:noProof/>
          <w:sz w:val="14"/>
        </w:rPr>
        <w:sectPr w:rsidR="00307CAD" w:rsidRPr="00105574" w:rsidSect="00307CAD">
          <w:footnotePr>
            <w:numRestart w:val="eachPage"/>
          </w:footnotePr>
          <w:type w:val="continuous"/>
          <w:pgSz w:w="12240" w:h="15840" w:code="1"/>
          <w:pgMar w:top="720" w:right="907" w:bottom="720" w:left="907" w:header="432" w:footer="432" w:gutter="0"/>
          <w:cols w:num="2" w:space="432"/>
          <w:docGrid w:linePitch="272"/>
        </w:sectPr>
      </w:pPr>
    </w:p>
    <w:p w14:paraId="4CA11C69" w14:textId="77777777" w:rsidR="00307CAD" w:rsidRPr="00105574" w:rsidRDefault="00307CAD" w:rsidP="005C57C9">
      <w:pPr>
        <w:pStyle w:val="PDTableTitle"/>
        <w:spacing w:after="0" w:line="14" w:lineRule="exact"/>
        <w:jc w:val="left"/>
        <w:rPr>
          <w:noProof/>
        </w:rPr>
        <w:sectPr w:rsidR="00307CAD" w:rsidRPr="00105574" w:rsidSect="00307CAD">
          <w:headerReference w:type="default" r:id="rId54"/>
          <w:footerReference w:type="default" r:id="rId55"/>
          <w:footnotePr>
            <w:numRestart w:val="eachPage"/>
          </w:footnotePr>
          <w:pgSz w:w="12240" w:h="15840" w:code="1"/>
          <w:pgMar w:top="720" w:right="907" w:bottom="720" w:left="907" w:header="432" w:footer="432" w:gutter="0"/>
          <w:pgNumType w:start="22"/>
          <w:cols w:space="432"/>
          <w:docGrid w:linePitch="272"/>
        </w:sectPr>
      </w:pPr>
    </w:p>
    <w:p w14:paraId="5BCBC3EE" w14:textId="77777777" w:rsidR="00307CAD" w:rsidRPr="00105574" w:rsidRDefault="00307CAD" w:rsidP="005C57C9">
      <w:pPr>
        <w:pStyle w:val="PDTableTitle"/>
        <w:rPr>
          <w:noProof/>
        </w:rPr>
      </w:pPr>
      <w:r w:rsidRPr="00105574">
        <w:rPr>
          <w:noProof/>
        </w:rPr>
        <w:t>FUEL ECONOMY</w:t>
      </w:r>
    </w:p>
    <w:tbl>
      <w:tblPr>
        <w:tblW w:w="10800" w:type="dxa"/>
        <w:jc w:val="center"/>
        <w:tblLayout w:type="fixed"/>
        <w:tblLook w:val="04A0" w:firstRow="1" w:lastRow="0" w:firstColumn="1" w:lastColumn="0" w:noHBand="0" w:noVBand="1"/>
      </w:tblPr>
      <w:tblGrid>
        <w:gridCol w:w="2304"/>
        <w:gridCol w:w="2448"/>
        <w:gridCol w:w="1512"/>
        <w:gridCol w:w="1512"/>
        <w:gridCol w:w="1512"/>
        <w:gridCol w:w="1512"/>
      </w:tblGrid>
      <w:tr w:rsidR="00307CAD" w:rsidRPr="00105574" w14:paraId="168FF107" w14:textId="77777777" w:rsidTr="005C57C9">
        <w:trPr>
          <w:jc w:val="center"/>
        </w:trPr>
        <w:tc>
          <w:tcPr>
            <w:tcW w:w="2304" w:type="dxa"/>
          </w:tcPr>
          <w:p w14:paraId="33286EDB" w14:textId="77777777" w:rsidR="00307CAD" w:rsidRPr="00105574" w:rsidRDefault="00307CAD" w:rsidP="005C57C9">
            <w:pPr>
              <w:keepNext/>
              <w:keepLines/>
              <w:jc w:val="center"/>
              <w:rPr>
                <w:b/>
                <w:noProof/>
                <w:sz w:val="16"/>
              </w:rPr>
            </w:pPr>
          </w:p>
        </w:tc>
        <w:tc>
          <w:tcPr>
            <w:tcW w:w="2448" w:type="dxa"/>
            <w:tcBorders>
              <w:right w:val="single" w:sz="18" w:space="0" w:color="auto"/>
            </w:tcBorders>
          </w:tcPr>
          <w:p w14:paraId="3131A8E4" w14:textId="77777777" w:rsidR="00307CAD" w:rsidRPr="00105574" w:rsidRDefault="00307CAD" w:rsidP="005C57C9">
            <w:pPr>
              <w:keepNext/>
              <w:keepLines/>
              <w:jc w:val="center"/>
              <w:rPr>
                <w:b/>
                <w:noProof/>
                <w:sz w:val="16"/>
              </w:rPr>
            </w:pPr>
          </w:p>
        </w:tc>
        <w:tc>
          <w:tcPr>
            <w:tcW w:w="6048" w:type="dxa"/>
            <w:gridSpan w:val="4"/>
            <w:tcBorders>
              <w:top w:val="single" w:sz="18" w:space="0" w:color="auto"/>
              <w:left w:val="single" w:sz="18" w:space="0" w:color="auto"/>
              <w:bottom w:val="single" w:sz="6" w:space="0" w:color="auto"/>
              <w:right w:val="single" w:sz="18" w:space="0" w:color="auto"/>
            </w:tcBorders>
            <w:shd w:val="clear" w:color="auto" w:fill="auto"/>
          </w:tcPr>
          <w:p w14:paraId="59290ACB" w14:textId="77777777" w:rsidR="00307CAD" w:rsidRPr="00105574" w:rsidRDefault="00307CAD" w:rsidP="005C57C9">
            <w:pPr>
              <w:keepNext/>
              <w:keepLines/>
              <w:jc w:val="center"/>
              <w:rPr>
                <w:b/>
                <w:noProof/>
                <w:sz w:val="16"/>
              </w:rPr>
            </w:pPr>
            <w:r w:rsidRPr="00105574">
              <w:rPr>
                <w:b/>
                <w:noProof/>
                <w:sz w:val="16"/>
              </w:rPr>
              <w:t>50-STATE</w:t>
            </w:r>
          </w:p>
        </w:tc>
      </w:tr>
      <w:tr w:rsidR="00307CAD" w:rsidRPr="00105574" w14:paraId="0EF07116" w14:textId="77777777" w:rsidTr="005C57C9">
        <w:trPr>
          <w:jc w:val="center"/>
        </w:trPr>
        <w:tc>
          <w:tcPr>
            <w:tcW w:w="2304" w:type="dxa"/>
          </w:tcPr>
          <w:p w14:paraId="2B1E66DF" w14:textId="77777777" w:rsidR="00307CAD" w:rsidRPr="00105574" w:rsidRDefault="00307CAD" w:rsidP="005C57C9">
            <w:pPr>
              <w:keepNext/>
              <w:keepLines/>
              <w:jc w:val="center"/>
              <w:rPr>
                <w:b/>
                <w:noProof/>
                <w:sz w:val="16"/>
              </w:rPr>
            </w:pPr>
          </w:p>
        </w:tc>
        <w:tc>
          <w:tcPr>
            <w:tcW w:w="2448" w:type="dxa"/>
            <w:tcBorders>
              <w:right w:val="single" w:sz="18" w:space="0" w:color="auto"/>
            </w:tcBorders>
          </w:tcPr>
          <w:p w14:paraId="485D3DDF" w14:textId="77777777" w:rsidR="00307CAD" w:rsidRPr="00105574" w:rsidRDefault="00307CAD" w:rsidP="005C57C9">
            <w:pPr>
              <w:keepNext/>
              <w:keepLines/>
              <w:jc w:val="center"/>
              <w:rPr>
                <w:b/>
                <w:noProof/>
                <w:sz w:val="16"/>
              </w:rPr>
            </w:pPr>
          </w:p>
        </w:tc>
        <w:tc>
          <w:tcPr>
            <w:tcW w:w="4536" w:type="dxa"/>
            <w:gridSpan w:val="3"/>
            <w:tcBorders>
              <w:top w:val="single" w:sz="6" w:space="0" w:color="auto"/>
              <w:left w:val="single" w:sz="18" w:space="0" w:color="auto"/>
              <w:bottom w:val="single" w:sz="6" w:space="0" w:color="auto"/>
              <w:right w:val="single" w:sz="6" w:space="0" w:color="auto"/>
            </w:tcBorders>
            <w:shd w:val="clear" w:color="auto" w:fill="auto"/>
          </w:tcPr>
          <w:p w14:paraId="3C1B6B14" w14:textId="77777777" w:rsidR="00307CAD" w:rsidRPr="00105574" w:rsidRDefault="00307CAD" w:rsidP="005C57C9">
            <w:pPr>
              <w:keepNext/>
              <w:keepLines/>
              <w:jc w:val="center"/>
              <w:rPr>
                <w:b/>
                <w:noProof/>
                <w:sz w:val="16"/>
              </w:rPr>
            </w:pPr>
            <w:r w:rsidRPr="00105574">
              <w:rPr>
                <w:b/>
                <w:noProof/>
                <w:sz w:val="16"/>
              </w:rPr>
              <w:t>F.E. LABEL</w:t>
            </w:r>
          </w:p>
        </w:tc>
        <w:tc>
          <w:tcPr>
            <w:tcW w:w="1512" w:type="dxa"/>
            <w:tcBorders>
              <w:top w:val="single" w:sz="6" w:space="0" w:color="auto"/>
              <w:left w:val="single" w:sz="6" w:space="0" w:color="auto"/>
              <w:right w:val="single" w:sz="18" w:space="0" w:color="auto"/>
            </w:tcBorders>
            <w:shd w:val="clear" w:color="auto" w:fill="auto"/>
          </w:tcPr>
          <w:p w14:paraId="02E7BAA8" w14:textId="77777777" w:rsidR="00307CAD" w:rsidRPr="00105574" w:rsidRDefault="00307CAD" w:rsidP="005C57C9">
            <w:pPr>
              <w:keepNext/>
              <w:keepLines/>
              <w:jc w:val="center"/>
              <w:rPr>
                <w:b/>
                <w:noProof/>
                <w:sz w:val="16"/>
              </w:rPr>
            </w:pPr>
            <w:r w:rsidRPr="00105574">
              <w:rPr>
                <w:b/>
                <w:noProof/>
                <w:sz w:val="16"/>
              </w:rPr>
              <w:t>ESTIMATED</w:t>
            </w:r>
          </w:p>
        </w:tc>
      </w:tr>
      <w:tr w:rsidR="00307CAD" w:rsidRPr="00105574" w14:paraId="3156A662" w14:textId="77777777" w:rsidTr="005C57C9">
        <w:trPr>
          <w:jc w:val="center"/>
        </w:trPr>
        <w:tc>
          <w:tcPr>
            <w:tcW w:w="2304" w:type="dxa"/>
            <w:tcBorders>
              <w:bottom w:val="single" w:sz="18" w:space="0" w:color="auto"/>
            </w:tcBorders>
          </w:tcPr>
          <w:p w14:paraId="392F195C" w14:textId="77777777" w:rsidR="00307CAD" w:rsidRPr="00105574" w:rsidRDefault="00307CAD" w:rsidP="005C57C9">
            <w:pPr>
              <w:keepNext/>
              <w:keepLines/>
              <w:jc w:val="center"/>
              <w:rPr>
                <w:b/>
                <w:noProof/>
                <w:sz w:val="16"/>
              </w:rPr>
            </w:pPr>
          </w:p>
        </w:tc>
        <w:tc>
          <w:tcPr>
            <w:tcW w:w="2448" w:type="dxa"/>
            <w:tcBorders>
              <w:bottom w:val="single" w:sz="18" w:space="0" w:color="auto"/>
              <w:right w:val="single" w:sz="18" w:space="0" w:color="auto"/>
            </w:tcBorders>
          </w:tcPr>
          <w:p w14:paraId="5EECAA06" w14:textId="77777777" w:rsidR="00307CAD" w:rsidRPr="00105574" w:rsidRDefault="00307CAD" w:rsidP="005C57C9">
            <w:pPr>
              <w:keepNext/>
              <w:keepLines/>
              <w:jc w:val="center"/>
              <w:rPr>
                <w:b/>
                <w:noProof/>
                <w:sz w:val="16"/>
              </w:rPr>
            </w:pPr>
          </w:p>
        </w:tc>
        <w:tc>
          <w:tcPr>
            <w:tcW w:w="4536" w:type="dxa"/>
            <w:gridSpan w:val="3"/>
            <w:tcBorders>
              <w:top w:val="single" w:sz="6" w:space="0" w:color="auto"/>
              <w:left w:val="single" w:sz="18" w:space="0" w:color="auto"/>
              <w:right w:val="single" w:sz="6" w:space="0" w:color="auto"/>
            </w:tcBorders>
            <w:shd w:val="clear" w:color="auto" w:fill="auto"/>
          </w:tcPr>
          <w:p w14:paraId="38438C96" w14:textId="77777777" w:rsidR="00307CAD" w:rsidRPr="00105574" w:rsidRDefault="00307CAD" w:rsidP="005C57C9">
            <w:pPr>
              <w:keepNext/>
              <w:keepLines/>
              <w:jc w:val="center"/>
              <w:rPr>
                <w:b/>
                <w:noProof/>
                <w:sz w:val="16"/>
              </w:rPr>
            </w:pPr>
            <w:r w:rsidRPr="00105574">
              <w:rPr>
                <w:b/>
                <w:noProof/>
                <w:sz w:val="16"/>
              </w:rPr>
              <w:t>ADJUSTED</w:t>
            </w:r>
          </w:p>
        </w:tc>
        <w:tc>
          <w:tcPr>
            <w:tcW w:w="1512" w:type="dxa"/>
            <w:tcBorders>
              <w:left w:val="single" w:sz="6" w:space="0" w:color="auto"/>
              <w:right w:val="single" w:sz="18" w:space="0" w:color="auto"/>
            </w:tcBorders>
            <w:shd w:val="clear" w:color="auto" w:fill="auto"/>
          </w:tcPr>
          <w:p w14:paraId="12751942" w14:textId="77777777" w:rsidR="00307CAD" w:rsidRPr="00105574" w:rsidRDefault="00307CAD" w:rsidP="005C57C9">
            <w:pPr>
              <w:keepNext/>
              <w:keepLines/>
              <w:jc w:val="center"/>
              <w:rPr>
                <w:b/>
                <w:noProof/>
                <w:sz w:val="16"/>
              </w:rPr>
            </w:pPr>
            <w:r w:rsidRPr="00105574">
              <w:rPr>
                <w:b/>
                <w:noProof/>
                <w:sz w:val="16"/>
              </w:rPr>
              <w:t>ANNUAL</w:t>
            </w:r>
          </w:p>
        </w:tc>
      </w:tr>
      <w:tr w:rsidR="00307CAD" w:rsidRPr="00105574" w14:paraId="334E6827" w14:textId="77777777" w:rsidTr="005C57C9">
        <w:trPr>
          <w:jc w:val="center"/>
        </w:trPr>
        <w:tc>
          <w:tcPr>
            <w:tcW w:w="2304" w:type="dxa"/>
            <w:tcBorders>
              <w:top w:val="single" w:sz="18" w:space="0" w:color="auto"/>
              <w:left w:val="single" w:sz="18" w:space="0" w:color="auto"/>
              <w:bottom w:val="single" w:sz="18" w:space="0" w:color="auto"/>
              <w:right w:val="single" w:sz="6" w:space="0" w:color="auto"/>
            </w:tcBorders>
            <w:shd w:val="clear" w:color="auto" w:fill="auto"/>
          </w:tcPr>
          <w:p w14:paraId="6439DA49" w14:textId="77777777" w:rsidR="00307CAD" w:rsidRPr="00105574" w:rsidRDefault="00307CAD" w:rsidP="005C57C9">
            <w:pPr>
              <w:keepNext/>
              <w:keepLines/>
              <w:jc w:val="center"/>
              <w:rPr>
                <w:b/>
                <w:noProof/>
                <w:sz w:val="16"/>
              </w:rPr>
            </w:pPr>
            <w:r w:rsidRPr="00105574">
              <w:rPr>
                <w:b/>
                <w:noProof/>
                <w:sz w:val="16"/>
              </w:rPr>
              <w:t>ENGINE DISPL.</w:t>
            </w:r>
          </w:p>
        </w:tc>
        <w:tc>
          <w:tcPr>
            <w:tcW w:w="2448" w:type="dxa"/>
            <w:tcBorders>
              <w:top w:val="single" w:sz="18" w:space="0" w:color="auto"/>
              <w:left w:val="single" w:sz="6" w:space="0" w:color="auto"/>
              <w:bottom w:val="single" w:sz="18" w:space="0" w:color="auto"/>
              <w:right w:val="single" w:sz="6" w:space="0" w:color="auto"/>
            </w:tcBorders>
            <w:shd w:val="clear" w:color="auto" w:fill="auto"/>
          </w:tcPr>
          <w:p w14:paraId="1A7816D0" w14:textId="77777777" w:rsidR="00307CAD" w:rsidRPr="00105574" w:rsidRDefault="00307CAD" w:rsidP="005C57C9">
            <w:pPr>
              <w:keepNext/>
              <w:keepLines/>
              <w:jc w:val="center"/>
              <w:rPr>
                <w:b/>
                <w:noProof/>
                <w:sz w:val="16"/>
              </w:rPr>
            </w:pPr>
            <w:r w:rsidRPr="00105574">
              <w:rPr>
                <w:b/>
                <w:noProof/>
                <w:sz w:val="16"/>
              </w:rPr>
              <w:t>TRANSMISSION</w:t>
            </w:r>
          </w:p>
        </w:tc>
        <w:tc>
          <w:tcPr>
            <w:tcW w:w="1512" w:type="dxa"/>
            <w:tcBorders>
              <w:left w:val="single" w:sz="6" w:space="0" w:color="auto"/>
              <w:bottom w:val="single" w:sz="18" w:space="0" w:color="auto"/>
            </w:tcBorders>
          </w:tcPr>
          <w:p w14:paraId="0C0FD972" w14:textId="77777777" w:rsidR="00307CAD" w:rsidRPr="00105574" w:rsidRDefault="00307CAD" w:rsidP="005C57C9">
            <w:pPr>
              <w:keepNext/>
              <w:keepLines/>
              <w:jc w:val="center"/>
              <w:rPr>
                <w:b/>
                <w:noProof/>
                <w:sz w:val="16"/>
              </w:rPr>
            </w:pPr>
            <w:r w:rsidRPr="00105574">
              <w:rPr>
                <w:b/>
                <w:noProof/>
                <w:sz w:val="16"/>
              </w:rPr>
              <w:t>CITY</w:t>
            </w:r>
          </w:p>
        </w:tc>
        <w:tc>
          <w:tcPr>
            <w:tcW w:w="1512" w:type="dxa"/>
            <w:tcBorders>
              <w:bottom w:val="single" w:sz="18" w:space="0" w:color="auto"/>
              <w:right w:val="single" w:sz="6" w:space="0" w:color="auto"/>
            </w:tcBorders>
          </w:tcPr>
          <w:p w14:paraId="5715A083" w14:textId="77777777" w:rsidR="00307CAD" w:rsidRPr="00105574" w:rsidRDefault="00307CAD" w:rsidP="005C57C9">
            <w:pPr>
              <w:keepNext/>
              <w:keepLines/>
              <w:jc w:val="center"/>
              <w:rPr>
                <w:b/>
                <w:noProof/>
                <w:sz w:val="16"/>
              </w:rPr>
            </w:pPr>
            <w:r w:rsidRPr="00105574">
              <w:rPr>
                <w:b/>
                <w:noProof/>
                <w:sz w:val="16"/>
              </w:rPr>
              <w:t>HIGHWAY</w:t>
            </w:r>
          </w:p>
        </w:tc>
        <w:tc>
          <w:tcPr>
            <w:tcW w:w="1512" w:type="dxa"/>
            <w:tcBorders>
              <w:left w:val="single" w:sz="6" w:space="0" w:color="auto"/>
              <w:bottom w:val="single" w:sz="18" w:space="0" w:color="auto"/>
              <w:right w:val="single" w:sz="6" w:space="0" w:color="auto"/>
            </w:tcBorders>
            <w:shd w:val="clear" w:color="auto" w:fill="auto"/>
          </w:tcPr>
          <w:p w14:paraId="73BBA0F9" w14:textId="77777777" w:rsidR="00307CAD" w:rsidRPr="00105574" w:rsidRDefault="00307CAD" w:rsidP="005C57C9">
            <w:pPr>
              <w:keepNext/>
              <w:keepLines/>
              <w:jc w:val="center"/>
              <w:rPr>
                <w:b/>
                <w:noProof/>
                <w:sz w:val="16"/>
              </w:rPr>
            </w:pPr>
            <w:r w:rsidRPr="00105574">
              <w:rPr>
                <w:b/>
                <w:noProof/>
                <w:sz w:val="16"/>
              </w:rPr>
              <w:t>COMBINED</w:t>
            </w:r>
          </w:p>
        </w:tc>
        <w:tc>
          <w:tcPr>
            <w:tcW w:w="1512" w:type="dxa"/>
            <w:tcBorders>
              <w:left w:val="single" w:sz="6" w:space="0" w:color="auto"/>
              <w:bottom w:val="single" w:sz="18" w:space="0" w:color="auto"/>
              <w:right w:val="single" w:sz="18" w:space="0" w:color="auto"/>
            </w:tcBorders>
            <w:shd w:val="clear" w:color="auto" w:fill="auto"/>
          </w:tcPr>
          <w:p w14:paraId="001B5311" w14:textId="77777777" w:rsidR="00307CAD" w:rsidRPr="00105574" w:rsidRDefault="00307CAD" w:rsidP="005C57C9">
            <w:pPr>
              <w:keepNext/>
              <w:keepLines/>
              <w:jc w:val="center"/>
              <w:rPr>
                <w:b/>
                <w:noProof/>
                <w:sz w:val="16"/>
              </w:rPr>
            </w:pPr>
            <w:r w:rsidRPr="00105574">
              <w:rPr>
                <w:b/>
                <w:noProof/>
                <w:sz w:val="16"/>
              </w:rPr>
              <w:t>FUEL COSTS</w:t>
            </w:r>
          </w:p>
        </w:tc>
      </w:tr>
      <w:tr w:rsidR="00307CAD" w:rsidRPr="00105574" w14:paraId="60E6487D" w14:textId="77777777" w:rsidTr="005C57C9">
        <w:trPr>
          <w:jc w:val="center"/>
        </w:trPr>
        <w:tc>
          <w:tcPr>
            <w:tcW w:w="4752" w:type="dxa"/>
            <w:gridSpan w:val="2"/>
            <w:tcBorders>
              <w:top w:val="single" w:sz="18" w:space="0" w:color="auto"/>
              <w:left w:val="single" w:sz="18" w:space="0" w:color="auto"/>
              <w:bottom w:val="single" w:sz="6" w:space="0" w:color="auto"/>
              <w:right w:val="single" w:sz="6" w:space="0" w:color="auto"/>
            </w:tcBorders>
            <w:shd w:val="solid" w:color="auto" w:fill="auto"/>
          </w:tcPr>
          <w:p w14:paraId="61FE63C1" w14:textId="77777777" w:rsidR="00307CAD" w:rsidRPr="00105574" w:rsidRDefault="00307CAD" w:rsidP="005C57C9">
            <w:pPr>
              <w:keepNext/>
              <w:keepLines/>
              <w:rPr>
                <w:b/>
                <w:noProof/>
                <w:sz w:val="16"/>
              </w:rPr>
            </w:pPr>
            <w:r w:rsidRPr="00105574">
              <w:rPr>
                <w:b/>
                <w:noProof/>
                <w:sz w:val="16"/>
              </w:rPr>
              <w:t>4x4</w:t>
            </w:r>
          </w:p>
        </w:tc>
        <w:tc>
          <w:tcPr>
            <w:tcW w:w="1512" w:type="dxa"/>
            <w:tcBorders>
              <w:top w:val="single" w:sz="18" w:space="0" w:color="auto"/>
              <w:left w:val="single" w:sz="6" w:space="0" w:color="auto"/>
              <w:bottom w:val="single" w:sz="6" w:space="0" w:color="auto"/>
              <w:right w:val="single" w:sz="6" w:space="0" w:color="auto"/>
            </w:tcBorders>
            <w:shd w:val="clear" w:color="auto" w:fill="auto"/>
          </w:tcPr>
          <w:p w14:paraId="7745C531" w14:textId="77777777" w:rsidR="00307CAD" w:rsidRPr="00105574" w:rsidRDefault="00307CAD" w:rsidP="005C57C9">
            <w:pPr>
              <w:keepNext/>
              <w:keepLines/>
              <w:rPr>
                <w:b/>
                <w:noProof/>
                <w:sz w:val="16"/>
              </w:rPr>
            </w:pPr>
          </w:p>
        </w:tc>
        <w:tc>
          <w:tcPr>
            <w:tcW w:w="1512" w:type="dxa"/>
            <w:tcBorders>
              <w:top w:val="single" w:sz="18" w:space="0" w:color="auto"/>
              <w:left w:val="single" w:sz="6" w:space="0" w:color="auto"/>
              <w:bottom w:val="single" w:sz="6" w:space="0" w:color="auto"/>
              <w:right w:val="single" w:sz="6" w:space="0" w:color="auto"/>
            </w:tcBorders>
            <w:shd w:val="clear" w:color="auto" w:fill="auto"/>
          </w:tcPr>
          <w:p w14:paraId="4AAAE016" w14:textId="77777777" w:rsidR="00307CAD" w:rsidRPr="00105574" w:rsidRDefault="00307CAD" w:rsidP="005C57C9">
            <w:pPr>
              <w:keepNext/>
              <w:keepLines/>
              <w:rPr>
                <w:b/>
                <w:noProof/>
                <w:sz w:val="16"/>
              </w:rPr>
            </w:pPr>
          </w:p>
        </w:tc>
        <w:tc>
          <w:tcPr>
            <w:tcW w:w="1512" w:type="dxa"/>
            <w:tcBorders>
              <w:top w:val="single" w:sz="18" w:space="0" w:color="auto"/>
              <w:left w:val="single" w:sz="6" w:space="0" w:color="auto"/>
              <w:bottom w:val="single" w:sz="6" w:space="0" w:color="auto"/>
              <w:right w:val="single" w:sz="6" w:space="0" w:color="auto"/>
            </w:tcBorders>
            <w:shd w:val="clear" w:color="auto" w:fill="auto"/>
          </w:tcPr>
          <w:p w14:paraId="18638C6D" w14:textId="77777777" w:rsidR="00307CAD" w:rsidRPr="00105574" w:rsidRDefault="00307CAD" w:rsidP="005C57C9">
            <w:pPr>
              <w:keepNext/>
              <w:keepLines/>
              <w:rPr>
                <w:b/>
                <w:noProof/>
                <w:sz w:val="16"/>
              </w:rPr>
            </w:pPr>
          </w:p>
        </w:tc>
        <w:tc>
          <w:tcPr>
            <w:tcW w:w="1512" w:type="dxa"/>
            <w:tcBorders>
              <w:top w:val="single" w:sz="18" w:space="0" w:color="auto"/>
              <w:left w:val="single" w:sz="6" w:space="0" w:color="auto"/>
              <w:bottom w:val="single" w:sz="6" w:space="0" w:color="auto"/>
              <w:right w:val="single" w:sz="18" w:space="0" w:color="auto"/>
            </w:tcBorders>
            <w:shd w:val="clear" w:color="auto" w:fill="auto"/>
          </w:tcPr>
          <w:p w14:paraId="3E0F02AC" w14:textId="77777777" w:rsidR="00307CAD" w:rsidRPr="00105574" w:rsidRDefault="00307CAD" w:rsidP="005C57C9">
            <w:pPr>
              <w:keepNext/>
              <w:keepLines/>
              <w:rPr>
                <w:b/>
                <w:noProof/>
                <w:sz w:val="16"/>
              </w:rPr>
            </w:pPr>
          </w:p>
        </w:tc>
      </w:tr>
      <w:tr w:rsidR="00307CAD" w:rsidRPr="00105574" w14:paraId="06D8E0DA" w14:textId="77777777" w:rsidTr="005C57C9">
        <w:trPr>
          <w:jc w:val="center"/>
        </w:trPr>
        <w:tc>
          <w:tcPr>
            <w:tcW w:w="2304" w:type="dxa"/>
            <w:tcBorders>
              <w:top w:val="single" w:sz="6" w:space="0" w:color="auto"/>
              <w:left w:val="single" w:sz="18" w:space="0" w:color="auto"/>
              <w:right w:val="single" w:sz="6" w:space="0" w:color="auto"/>
            </w:tcBorders>
            <w:shd w:val="clear" w:color="auto" w:fill="auto"/>
            <w:vAlign w:val="center"/>
          </w:tcPr>
          <w:p w14:paraId="7D77D29A" w14:textId="77777777" w:rsidR="00307CAD" w:rsidRPr="00105574" w:rsidRDefault="00307CAD" w:rsidP="005C57C9">
            <w:pPr>
              <w:keepNext/>
              <w:keepLines/>
              <w:ind w:left="72"/>
              <w:rPr>
                <w:noProof/>
                <w:sz w:val="16"/>
              </w:rPr>
            </w:pPr>
            <w:r w:rsidRPr="00105574">
              <w:rPr>
                <w:noProof/>
                <w:sz w:val="16"/>
              </w:rPr>
              <w:t>1.5L EcoBoost® with Auto Start-Stop Technology</w:t>
            </w:r>
          </w:p>
        </w:tc>
        <w:tc>
          <w:tcPr>
            <w:tcW w:w="2448" w:type="dxa"/>
            <w:tcBorders>
              <w:top w:val="single" w:sz="6" w:space="0" w:color="auto"/>
              <w:left w:val="single" w:sz="6" w:space="0" w:color="auto"/>
              <w:right w:val="single" w:sz="6" w:space="0" w:color="auto"/>
            </w:tcBorders>
            <w:shd w:val="clear" w:color="auto" w:fill="auto"/>
            <w:vAlign w:val="center"/>
          </w:tcPr>
          <w:p w14:paraId="78D74D10" w14:textId="77777777" w:rsidR="00307CAD" w:rsidRPr="00105574" w:rsidRDefault="00307CAD" w:rsidP="005C57C9">
            <w:pPr>
              <w:keepNext/>
              <w:keepLines/>
              <w:ind w:left="72"/>
              <w:rPr>
                <w:noProof/>
                <w:sz w:val="16"/>
              </w:rPr>
            </w:pPr>
            <w:r w:rsidRPr="00105574">
              <w:rPr>
                <w:noProof/>
                <w:sz w:val="16"/>
              </w:rPr>
              <w:t>8-Speed Automatic</w:t>
            </w:r>
          </w:p>
        </w:tc>
        <w:tc>
          <w:tcPr>
            <w:tcW w:w="1512" w:type="dxa"/>
            <w:tcBorders>
              <w:top w:val="single" w:sz="6" w:space="0" w:color="auto"/>
              <w:left w:val="single" w:sz="6" w:space="0" w:color="auto"/>
              <w:right w:val="single" w:sz="6" w:space="0" w:color="auto"/>
            </w:tcBorders>
            <w:shd w:val="clear" w:color="auto" w:fill="auto"/>
            <w:vAlign w:val="center"/>
          </w:tcPr>
          <w:p w14:paraId="76B44709" w14:textId="77777777" w:rsidR="00307CAD" w:rsidRPr="00105574" w:rsidRDefault="00307CAD" w:rsidP="005C57C9">
            <w:pPr>
              <w:keepNext/>
              <w:keepLines/>
              <w:jc w:val="center"/>
              <w:rPr>
                <w:noProof/>
                <w:sz w:val="16"/>
              </w:rPr>
            </w:pPr>
            <w:r w:rsidRPr="00105574">
              <w:rPr>
                <w:noProof/>
                <w:sz w:val="16"/>
              </w:rPr>
              <w:t>TBD</w:t>
            </w:r>
          </w:p>
        </w:tc>
        <w:tc>
          <w:tcPr>
            <w:tcW w:w="1512" w:type="dxa"/>
            <w:tcBorders>
              <w:top w:val="single" w:sz="6" w:space="0" w:color="auto"/>
              <w:left w:val="single" w:sz="6" w:space="0" w:color="auto"/>
              <w:right w:val="single" w:sz="6" w:space="0" w:color="auto"/>
            </w:tcBorders>
            <w:shd w:val="clear" w:color="auto" w:fill="auto"/>
            <w:vAlign w:val="center"/>
          </w:tcPr>
          <w:p w14:paraId="7D161795" w14:textId="77777777" w:rsidR="00307CAD" w:rsidRPr="00105574" w:rsidRDefault="00307CAD" w:rsidP="005C57C9">
            <w:pPr>
              <w:keepNext/>
              <w:keepLines/>
              <w:jc w:val="center"/>
              <w:rPr>
                <w:noProof/>
                <w:sz w:val="16"/>
              </w:rPr>
            </w:pPr>
            <w:r w:rsidRPr="00105574">
              <w:rPr>
                <w:noProof/>
                <w:sz w:val="16"/>
              </w:rPr>
              <w:t>TBD</w:t>
            </w:r>
          </w:p>
        </w:tc>
        <w:tc>
          <w:tcPr>
            <w:tcW w:w="1512" w:type="dxa"/>
            <w:tcBorders>
              <w:top w:val="single" w:sz="6" w:space="0" w:color="auto"/>
              <w:left w:val="single" w:sz="6" w:space="0" w:color="auto"/>
              <w:right w:val="single" w:sz="6" w:space="0" w:color="auto"/>
            </w:tcBorders>
            <w:shd w:val="clear" w:color="auto" w:fill="auto"/>
            <w:vAlign w:val="center"/>
          </w:tcPr>
          <w:p w14:paraId="53939DF2" w14:textId="77777777" w:rsidR="00307CAD" w:rsidRPr="00105574" w:rsidRDefault="00307CAD" w:rsidP="005C57C9">
            <w:pPr>
              <w:keepNext/>
              <w:keepLines/>
              <w:jc w:val="center"/>
              <w:rPr>
                <w:noProof/>
                <w:sz w:val="16"/>
              </w:rPr>
            </w:pPr>
            <w:r w:rsidRPr="00105574">
              <w:rPr>
                <w:noProof/>
                <w:sz w:val="16"/>
              </w:rPr>
              <w:t>TBD</w:t>
            </w:r>
          </w:p>
        </w:tc>
        <w:tc>
          <w:tcPr>
            <w:tcW w:w="1512" w:type="dxa"/>
            <w:tcBorders>
              <w:top w:val="single" w:sz="6" w:space="0" w:color="auto"/>
              <w:left w:val="single" w:sz="6" w:space="0" w:color="auto"/>
              <w:right w:val="single" w:sz="18" w:space="0" w:color="auto"/>
            </w:tcBorders>
            <w:shd w:val="clear" w:color="auto" w:fill="auto"/>
            <w:vAlign w:val="center"/>
          </w:tcPr>
          <w:p w14:paraId="611F3FA1" w14:textId="77777777" w:rsidR="00307CAD" w:rsidRPr="00105574" w:rsidRDefault="00307CAD" w:rsidP="005C57C9">
            <w:pPr>
              <w:keepNext/>
              <w:keepLines/>
              <w:jc w:val="center"/>
              <w:rPr>
                <w:noProof/>
                <w:sz w:val="16"/>
              </w:rPr>
            </w:pPr>
            <w:r w:rsidRPr="00105574">
              <w:rPr>
                <w:noProof/>
                <w:sz w:val="16"/>
              </w:rPr>
              <w:t>TBD</w:t>
            </w:r>
          </w:p>
        </w:tc>
      </w:tr>
      <w:tr w:rsidR="00307CAD" w:rsidRPr="00105574" w14:paraId="3BE800AF" w14:textId="77777777" w:rsidTr="005C57C9">
        <w:trPr>
          <w:jc w:val="center"/>
        </w:trPr>
        <w:tc>
          <w:tcPr>
            <w:tcW w:w="2304" w:type="dxa"/>
            <w:tcBorders>
              <w:left w:val="single" w:sz="18" w:space="0" w:color="auto"/>
              <w:bottom w:val="single" w:sz="18" w:space="0" w:color="auto"/>
              <w:right w:val="single" w:sz="6" w:space="0" w:color="auto"/>
            </w:tcBorders>
            <w:shd w:val="clear" w:color="auto" w:fill="auto"/>
            <w:vAlign w:val="center"/>
          </w:tcPr>
          <w:p w14:paraId="4936CB1C" w14:textId="77777777" w:rsidR="00307CAD" w:rsidRPr="00105574" w:rsidRDefault="00307CAD" w:rsidP="005C57C9">
            <w:pPr>
              <w:keepLines/>
              <w:ind w:left="72"/>
              <w:rPr>
                <w:noProof/>
                <w:sz w:val="16"/>
              </w:rPr>
            </w:pPr>
            <w:r w:rsidRPr="00105574">
              <w:rPr>
                <w:noProof/>
                <w:sz w:val="16"/>
              </w:rPr>
              <w:t>2.0L EcoBoost® with Auto Start-Stop Technology</w:t>
            </w:r>
          </w:p>
        </w:tc>
        <w:tc>
          <w:tcPr>
            <w:tcW w:w="2448" w:type="dxa"/>
            <w:tcBorders>
              <w:left w:val="single" w:sz="6" w:space="0" w:color="auto"/>
              <w:bottom w:val="single" w:sz="18" w:space="0" w:color="auto"/>
              <w:right w:val="single" w:sz="6" w:space="0" w:color="auto"/>
            </w:tcBorders>
            <w:shd w:val="clear" w:color="auto" w:fill="auto"/>
            <w:vAlign w:val="center"/>
          </w:tcPr>
          <w:p w14:paraId="561AC8B0" w14:textId="77777777" w:rsidR="00307CAD" w:rsidRPr="00105574" w:rsidRDefault="00307CAD" w:rsidP="005C57C9">
            <w:pPr>
              <w:keepLines/>
              <w:ind w:left="72"/>
              <w:rPr>
                <w:noProof/>
                <w:sz w:val="16"/>
              </w:rPr>
            </w:pPr>
            <w:r w:rsidRPr="00105574">
              <w:rPr>
                <w:noProof/>
                <w:sz w:val="16"/>
              </w:rPr>
              <w:t>8-Speed Automatic</w:t>
            </w:r>
          </w:p>
        </w:tc>
        <w:tc>
          <w:tcPr>
            <w:tcW w:w="1512" w:type="dxa"/>
            <w:tcBorders>
              <w:left w:val="single" w:sz="6" w:space="0" w:color="auto"/>
              <w:bottom w:val="single" w:sz="18" w:space="0" w:color="auto"/>
              <w:right w:val="single" w:sz="6" w:space="0" w:color="auto"/>
            </w:tcBorders>
            <w:shd w:val="clear" w:color="auto" w:fill="auto"/>
            <w:vAlign w:val="center"/>
          </w:tcPr>
          <w:p w14:paraId="5C91E7C5" w14:textId="77777777" w:rsidR="00307CAD" w:rsidRPr="00105574" w:rsidRDefault="00307CAD" w:rsidP="005C57C9">
            <w:pPr>
              <w:keepLines/>
              <w:jc w:val="center"/>
              <w:rPr>
                <w:noProof/>
                <w:sz w:val="16"/>
              </w:rPr>
            </w:pPr>
            <w:r w:rsidRPr="00105574">
              <w:rPr>
                <w:noProof/>
                <w:sz w:val="16"/>
              </w:rPr>
              <w:t>TBD</w:t>
            </w:r>
          </w:p>
        </w:tc>
        <w:tc>
          <w:tcPr>
            <w:tcW w:w="1512" w:type="dxa"/>
            <w:tcBorders>
              <w:left w:val="single" w:sz="6" w:space="0" w:color="auto"/>
              <w:bottom w:val="single" w:sz="18" w:space="0" w:color="auto"/>
              <w:right w:val="single" w:sz="6" w:space="0" w:color="auto"/>
            </w:tcBorders>
            <w:shd w:val="clear" w:color="auto" w:fill="auto"/>
            <w:vAlign w:val="center"/>
          </w:tcPr>
          <w:p w14:paraId="6475569E" w14:textId="77777777" w:rsidR="00307CAD" w:rsidRPr="00105574" w:rsidRDefault="00307CAD" w:rsidP="005C57C9">
            <w:pPr>
              <w:keepLines/>
              <w:jc w:val="center"/>
              <w:rPr>
                <w:noProof/>
                <w:sz w:val="16"/>
              </w:rPr>
            </w:pPr>
            <w:r w:rsidRPr="00105574">
              <w:rPr>
                <w:noProof/>
                <w:sz w:val="16"/>
              </w:rPr>
              <w:t>TBD</w:t>
            </w:r>
          </w:p>
        </w:tc>
        <w:tc>
          <w:tcPr>
            <w:tcW w:w="1512" w:type="dxa"/>
            <w:tcBorders>
              <w:left w:val="single" w:sz="6" w:space="0" w:color="auto"/>
              <w:bottom w:val="single" w:sz="18" w:space="0" w:color="auto"/>
              <w:right w:val="single" w:sz="6" w:space="0" w:color="auto"/>
            </w:tcBorders>
            <w:shd w:val="clear" w:color="auto" w:fill="auto"/>
            <w:vAlign w:val="center"/>
          </w:tcPr>
          <w:p w14:paraId="0488D460" w14:textId="77777777" w:rsidR="00307CAD" w:rsidRPr="00105574" w:rsidRDefault="00307CAD" w:rsidP="005C57C9">
            <w:pPr>
              <w:keepLines/>
              <w:jc w:val="center"/>
              <w:rPr>
                <w:noProof/>
                <w:sz w:val="16"/>
              </w:rPr>
            </w:pPr>
            <w:r w:rsidRPr="00105574">
              <w:rPr>
                <w:noProof/>
                <w:sz w:val="16"/>
              </w:rPr>
              <w:t>TBD</w:t>
            </w:r>
          </w:p>
        </w:tc>
        <w:tc>
          <w:tcPr>
            <w:tcW w:w="1512" w:type="dxa"/>
            <w:tcBorders>
              <w:left w:val="single" w:sz="6" w:space="0" w:color="auto"/>
              <w:bottom w:val="single" w:sz="18" w:space="0" w:color="auto"/>
              <w:right w:val="single" w:sz="18" w:space="0" w:color="auto"/>
            </w:tcBorders>
            <w:shd w:val="clear" w:color="auto" w:fill="auto"/>
            <w:vAlign w:val="center"/>
          </w:tcPr>
          <w:p w14:paraId="10482CB6" w14:textId="77777777" w:rsidR="00307CAD" w:rsidRPr="00105574" w:rsidRDefault="00307CAD" w:rsidP="005C57C9">
            <w:pPr>
              <w:keepLines/>
              <w:jc w:val="center"/>
              <w:rPr>
                <w:noProof/>
                <w:sz w:val="16"/>
              </w:rPr>
            </w:pPr>
            <w:r w:rsidRPr="00105574">
              <w:rPr>
                <w:noProof/>
                <w:sz w:val="16"/>
              </w:rPr>
              <w:t>TBD</w:t>
            </w:r>
          </w:p>
        </w:tc>
      </w:tr>
    </w:tbl>
    <w:p w14:paraId="4E6F06C0" w14:textId="77777777" w:rsidR="00307CAD" w:rsidRPr="00105574" w:rsidRDefault="00307CAD">
      <w:pPr>
        <w:rPr>
          <w:noProof/>
        </w:rPr>
      </w:pPr>
    </w:p>
    <w:p w14:paraId="1462D10A" w14:textId="77777777" w:rsidR="00307CAD" w:rsidRPr="00105574" w:rsidRDefault="00307CAD">
      <w:pPr>
        <w:rPr>
          <w:noProof/>
        </w:rPr>
      </w:pPr>
    </w:p>
    <w:p w14:paraId="2DFA2594" w14:textId="77777777" w:rsidR="00307CAD" w:rsidRPr="00105574" w:rsidRDefault="00307CAD" w:rsidP="005C57C9">
      <w:pPr>
        <w:pStyle w:val="PDTableTitle"/>
        <w:rPr>
          <w:noProof/>
        </w:rPr>
      </w:pPr>
      <w:r w:rsidRPr="00105574">
        <w:rPr>
          <w:noProof/>
        </w:rPr>
        <w:t>ENGINE HORSEPOWER AND TORQUE RATINGS</w:t>
      </w:r>
    </w:p>
    <w:tbl>
      <w:tblPr>
        <w:tblW w:w="10800" w:type="dxa"/>
        <w:jc w:val="center"/>
        <w:tblLayout w:type="fixed"/>
        <w:tblLook w:val="04A0" w:firstRow="1" w:lastRow="0" w:firstColumn="1" w:lastColumn="0" w:noHBand="0" w:noVBand="1"/>
      </w:tblPr>
      <w:tblGrid>
        <w:gridCol w:w="2304"/>
        <w:gridCol w:w="2448"/>
        <w:gridCol w:w="2016"/>
        <w:gridCol w:w="2016"/>
        <w:gridCol w:w="2016"/>
      </w:tblGrid>
      <w:tr w:rsidR="00307CAD" w:rsidRPr="00105574" w14:paraId="0E3E26E2" w14:textId="77777777" w:rsidTr="005C57C9">
        <w:trPr>
          <w:jc w:val="center"/>
        </w:trPr>
        <w:tc>
          <w:tcPr>
            <w:tcW w:w="2304" w:type="dxa"/>
          </w:tcPr>
          <w:p w14:paraId="70807A66" w14:textId="77777777" w:rsidR="00307CAD" w:rsidRPr="00105574" w:rsidRDefault="00307CAD" w:rsidP="005C57C9">
            <w:pPr>
              <w:keepNext/>
              <w:keepLines/>
              <w:jc w:val="center"/>
              <w:rPr>
                <w:b/>
                <w:noProof/>
                <w:sz w:val="16"/>
              </w:rPr>
            </w:pPr>
          </w:p>
        </w:tc>
        <w:tc>
          <w:tcPr>
            <w:tcW w:w="2448" w:type="dxa"/>
            <w:tcBorders>
              <w:right w:val="single" w:sz="18" w:space="0" w:color="auto"/>
            </w:tcBorders>
          </w:tcPr>
          <w:p w14:paraId="0BE4A0E1" w14:textId="77777777" w:rsidR="00307CAD" w:rsidRPr="00105574" w:rsidRDefault="00307CAD" w:rsidP="005C57C9">
            <w:pPr>
              <w:keepNext/>
              <w:keepLines/>
              <w:jc w:val="center"/>
              <w:rPr>
                <w:b/>
                <w:noProof/>
                <w:sz w:val="16"/>
              </w:rPr>
            </w:pPr>
          </w:p>
        </w:tc>
        <w:tc>
          <w:tcPr>
            <w:tcW w:w="2016" w:type="dxa"/>
            <w:tcBorders>
              <w:top w:val="single" w:sz="18" w:space="0" w:color="auto"/>
              <w:left w:val="single" w:sz="18" w:space="0" w:color="auto"/>
              <w:right w:val="single" w:sz="6" w:space="0" w:color="auto"/>
            </w:tcBorders>
            <w:shd w:val="clear" w:color="auto" w:fill="auto"/>
          </w:tcPr>
          <w:p w14:paraId="5CFC9B19" w14:textId="77777777" w:rsidR="00307CAD" w:rsidRPr="00105574" w:rsidRDefault="00307CAD" w:rsidP="005C57C9">
            <w:pPr>
              <w:keepNext/>
              <w:keepLines/>
              <w:jc w:val="center"/>
              <w:rPr>
                <w:b/>
                <w:noProof/>
                <w:sz w:val="16"/>
              </w:rPr>
            </w:pPr>
            <w:r w:rsidRPr="00105574">
              <w:rPr>
                <w:b/>
                <w:noProof/>
                <w:sz w:val="16"/>
              </w:rPr>
              <w:t>NOMINAL</w:t>
            </w:r>
          </w:p>
        </w:tc>
        <w:tc>
          <w:tcPr>
            <w:tcW w:w="4032" w:type="dxa"/>
            <w:gridSpan w:val="2"/>
            <w:tcBorders>
              <w:top w:val="single" w:sz="18" w:space="0" w:color="auto"/>
              <w:left w:val="single" w:sz="6" w:space="0" w:color="auto"/>
              <w:bottom w:val="single" w:sz="6" w:space="0" w:color="auto"/>
              <w:right w:val="single" w:sz="18" w:space="0" w:color="auto"/>
            </w:tcBorders>
            <w:shd w:val="clear" w:color="auto" w:fill="auto"/>
          </w:tcPr>
          <w:p w14:paraId="61D6F33C" w14:textId="77777777" w:rsidR="00307CAD" w:rsidRPr="00105574" w:rsidRDefault="00307CAD" w:rsidP="005C57C9">
            <w:pPr>
              <w:keepNext/>
              <w:keepLines/>
              <w:jc w:val="center"/>
              <w:rPr>
                <w:b/>
                <w:noProof/>
                <w:sz w:val="16"/>
              </w:rPr>
            </w:pPr>
            <w:r w:rsidRPr="00105574">
              <w:rPr>
                <w:b/>
                <w:noProof/>
                <w:sz w:val="16"/>
              </w:rPr>
              <w:t>50-STATE</w:t>
            </w:r>
          </w:p>
        </w:tc>
      </w:tr>
      <w:tr w:rsidR="00307CAD" w:rsidRPr="00105574" w14:paraId="227D102B" w14:textId="77777777" w:rsidTr="005C57C9">
        <w:trPr>
          <w:jc w:val="center"/>
        </w:trPr>
        <w:tc>
          <w:tcPr>
            <w:tcW w:w="2304" w:type="dxa"/>
            <w:tcBorders>
              <w:bottom w:val="single" w:sz="18" w:space="0" w:color="auto"/>
            </w:tcBorders>
          </w:tcPr>
          <w:p w14:paraId="016656AA" w14:textId="77777777" w:rsidR="00307CAD" w:rsidRPr="00105574" w:rsidRDefault="00307CAD" w:rsidP="005C57C9">
            <w:pPr>
              <w:keepNext/>
              <w:keepLines/>
              <w:jc w:val="center"/>
              <w:rPr>
                <w:b/>
                <w:noProof/>
                <w:sz w:val="16"/>
              </w:rPr>
            </w:pPr>
          </w:p>
        </w:tc>
        <w:tc>
          <w:tcPr>
            <w:tcW w:w="2448" w:type="dxa"/>
            <w:tcBorders>
              <w:bottom w:val="single" w:sz="18" w:space="0" w:color="auto"/>
              <w:right w:val="single" w:sz="18" w:space="0" w:color="auto"/>
            </w:tcBorders>
          </w:tcPr>
          <w:p w14:paraId="4E1771D4" w14:textId="77777777" w:rsidR="00307CAD" w:rsidRPr="00105574" w:rsidRDefault="00307CAD" w:rsidP="005C57C9">
            <w:pPr>
              <w:keepNext/>
              <w:keepLines/>
              <w:jc w:val="center"/>
              <w:rPr>
                <w:b/>
                <w:noProof/>
                <w:sz w:val="16"/>
              </w:rPr>
            </w:pPr>
          </w:p>
        </w:tc>
        <w:tc>
          <w:tcPr>
            <w:tcW w:w="2016" w:type="dxa"/>
            <w:tcBorders>
              <w:left w:val="single" w:sz="18" w:space="0" w:color="auto"/>
              <w:right w:val="single" w:sz="6" w:space="0" w:color="auto"/>
            </w:tcBorders>
            <w:shd w:val="clear" w:color="auto" w:fill="auto"/>
          </w:tcPr>
          <w:p w14:paraId="7476A316" w14:textId="77777777" w:rsidR="00307CAD" w:rsidRPr="00105574" w:rsidRDefault="00307CAD" w:rsidP="005C57C9">
            <w:pPr>
              <w:keepNext/>
              <w:keepLines/>
              <w:jc w:val="center"/>
              <w:rPr>
                <w:b/>
                <w:noProof/>
                <w:sz w:val="16"/>
              </w:rPr>
            </w:pPr>
            <w:r w:rsidRPr="00105574">
              <w:rPr>
                <w:b/>
                <w:noProof/>
                <w:sz w:val="16"/>
              </w:rPr>
              <w:t>COMPRESSION</w:t>
            </w:r>
          </w:p>
        </w:tc>
        <w:tc>
          <w:tcPr>
            <w:tcW w:w="2016" w:type="dxa"/>
            <w:tcBorders>
              <w:top w:val="single" w:sz="6" w:space="0" w:color="auto"/>
              <w:left w:val="single" w:sz="6" w:space="0" w:color="auto"/>
              <w:bottom w:val="single" w:sz="6" w:space="0" w:color="auto"/>
              <w:right w:val="single" w:sz="6" w:space="0" w:color="auto"/>
            </w:tcBorders>
            <w:shd w:val="clear" w:color="auto" w:fill="auto"/>
          </w:tcPr>
          <w:p w14:paraId="065B7CD4" w14:textId="77777777" w:rsidR="00307CAD" w:rsidRPr="00105574" w:rsidRDefault="00307CAD" w:rsidP="005C57C9">
            <w:pPr>
              <w:keepNext/>
              <w:keepLines/>
              <w:jc w:val="center"/>
              <w:rPr>
                <w:b/>
                <w:noProof/>
                <w:sz w:val="16"/>
              </w:rPr>
            </w:pPr>
            <w:r w:rsidRPr="00105574">
              <w:rPr>
                <w:b/>
                <w:noProof/>
                <w:sz w:val="16"/>
              </w:rPr>
              <w:t>HORSEPOWER</w:t>
            </w:r>
          </w:p>
        </w:tc>
        <w:tc>
          <w:tcPr>
            <w:tcW w:w="2016" w:type="dxa"/>
            <w:tcBorders>
              <w:top w:val="single" w:sz="6" w:space="0" w:color="auto"/>
              <w:left w:val="single" w:sz="6" w:space="0" w:color="auto"/>
              <w:bottom w:val="single" w:sz="6" w:space="0" w:color="auto"/>
              <w:right w:val="single" w:sz="18" w:space="0" w:color="auto"/>
            </w:tcBorders>
            <w:shd w:val="clear" w:color="auto" w:fill="auto"/>
          </w:tcPr>
          <w:p w14:paraId="7ED091FA" w14:textId="77777777" w:rsidR="00307CAD" w:rsidRPr="00105574" w:rsidRDefault="00307CAD" w:rsidP="005C57C9">
            <w:pPr>
              <w:keepNext/>
              <w:keepLines/>
              <w:jc w:val="center"/>
              <w:rPr>
                <w:b/>
                <w:noProof/>
                <w:sz w:val="16"/>
              </w:rPr>
            </w:pPr>
            <w:r w:rsidRPr="00105574">
              <w:rPr>
                <w:b/>
                <w:noProof/>
                <w:sz w:val="16"/>
              </w:rPr>
              <w:t>TORQUE</w:t>
            </w:r>
          </w:p>
        </w:tc>
      </w:tr>
      <w:tr w:rsidR="00307CAD" w:rsidRPr="00105574" w14:paraId="5EC009B6" w14:textId="77777777" w:rsidTr="005C57C9">
        <w:trPr>
          <w:jc w:val="center"/>
        </w:trPr>
        <w:tc>
          <w:tcPr>
            <w:tcW w:w="2304" w:type="dxa"/>
            <w:tcBorders>
              <w:top w:val="single" w:sz="18" w:space="0" w:color="auto"/>
              <w:left w:val="single" w:sz="18" w:space="0" w:color="auto"/>
              <w:bottom w:val="single" w:sz="18" w:space="0" w:color="auto"/>
              <w:right w:val="single" w:sz="6" w:space="0" w:color="auto"/>
            </w:tcBorders>
            <w:shd w:val="clear" w:color="auto" w:fill="auto"/>
          </w:tcPr>
          <w:p w14:paraId="32E20E46" w14:textId="77777777" w:rsidR="00307CAD" w:rsidRPr="00105574" w:rsidRDefault="00307CAD" w:rsidP="005C57C9">
            <w:pPr>
              <w:keepNext/>
              <w:keepLines/>
              <w:jc w:val="center"/>
              <w:rPr>
                <w:b/>
                <w:noProof/>
                <w:sz w:val="16"/>
              </w:rPr>
            </w:pPr>
            <w:r w:rsidRPr="00105574">
              <w:rPr>
                <w:b/>
                <w:noProof/>
                <w:sz w:val="16"/>
              </w:rPr>
              <w:t>ENGINE DISPL.</w:t>
            </w:r>
          </w:p>
        </w:tc>
        <w:tc>
          <w:tcPr>
            <w:tcW w:w="2448" w:type="dxa"/>
            <w:tcBorders>
              <w:top w:val="single" w:sz="18" w:space="0" w:color="auto"/>
              <w:left w:val="single" w:sz="6" w:space="0" w:color="auto"/>
              <w:bottom w:val="single" w:sz="18" w:space="0" w:color="auto"/>
              <w:right w:val="single" w:sz="6" w:space="0" w:color="auto"/>
            </w:tcBorders>
            <w:shd w:val="clear" w:color="auto" w:fill="auto"/>
          </w:tcPr>
          <w:p w14:paraId="254A664D" w14:textId="77777777" w:rsidR="00307CAD" w:rsidRPr="00105574" w:rsidRDefault="00307CAD" w:rsidP="005C57C9">
            <w:pPr>
              <w:keepNext/>
              <w:keepLines/>
              <w:jc w:val="center"/>
              <w:rPr>
                <w:b/>
                <w:noProof/>
                <w:sz w:val="16"/>
              </w:rPr>
            </w:pPr>
            <w:r w:rsidRPr="00105574">
              <w:rPr>
                <w:b/>
                <w:noProof/>
                <w:sz w:val="16"/>
              </w:rPr>
              <w:t>TRANSMISSION</w:t>
            </w:r>
          </w:p>
        </w:tc>
        <w:tc>
          <w:tcPr>
            <w:tcW w:w="2016" w:type="dxa"/>
            <w:tcBorders>
              <w:left w:val="single" w:sz="6" w:space="0" w:color="auto"/>
              <w:bottom w:val="single" w:sz="18" w:space="0" w:color="auto"/>
              <w:right w:val="single" w:sz="6" w:space="0" w:color="auto"/>
            </w:tcBorders>
          </w:tcPr>
          <w:p w14:paraId="32436DC4" w14:textId="77777777" w:rsidR="00307CAD" w:rsidRPr="00105574" w:rsidRDefault="00307CAD" w:rsidP="005C57C9">
            <w:pPr>
              <w:keepNext/>
              <w:keepLines/>
              <w:jc w:val="center"/>
              <w:rPr>
                <w:b/>
                <w:noProof/>
                <w:sz w:val="16"/>
              </w:rPr>
            </w:pPr>
            <w:r w:rsidRPr="00105574">
              <w:rPr>
                <w:b/>
                <w:noProof/>
                <w:sz w:val="16"/>
              </w:rPr>
              <w:t>RATIO</w:t>
            </w:r>
          </w:p>
        </w:tc>
        <w:tc>
          <w:tcPr>
            <w:tcW w:w="2016" w:type="dxa"/>
            <w:tcBorders>
              <w:top w:val="single" w:sz="6" w:space="0" w:color="auto"/>
              <w:left w:val="single" w:sz="6" w:space="0" w:color="auto"/>
              <w:bottom w:val="single" w:sz="18" w:space="0" w:color="auto"/>
              <w:right w:val="single" w:sz="6" w:space="0" w:color="auto"/>
            </w:tcBorders>
            <w:shd w:val="clear" w:color="auto" w:fill="auto"/>
          </w:tcPr>
          <w:p w14:paraId="5FD6D137" w14:textId="77777777" w:rsidR="00307CAD" w:rsidRPr="00105574" w:rsidRDefault="00307CAD" w:rsidP="005C57C9">
            <w:pPr>
              <w:keepNext/>
              <w:keepLines/>
              <w:jc w:val="center"/>
              <w:rPr>
                <w:b/>
                <w:noProof/>
                <w:sz w:val="16"/>
              </w:rPr>
            </w:pPr>
            <w:r w:rsidRPr="00105574">
              <w:rPr>
                <w:b/>
                <w:noProof/>
                <w:sz w:val="16"/>
              </w:rPr>
              <w:t>H.P. @ RPM</w:t>
            </w:r>
          </w:p>
        </w:tc>
        <w:tc>
          <w:tcPr>
            <w:tcW w:w="2016" w:type="dxa"/>
            <w:tcBorders>
              <w:top w:val="single" w:sz="6" w:space="0" w:color="auto"/>
              <w:left w:val="single" w:sz="6" w:space="0" w:color="auto"/>
              <w:bottom w:val="single" w:sz="18" w:space="0" w:color="auto"/>
              <w:right w:val="single" w:sz="18" w:space="0" w:color="auto"/>
            </w:tcBorders>
            <w:shd w:val="clear" w:color="auto" w:fill="auto"/>
          </w:tcPr>
          <w:p w14:paraId="4F252317" w14:textId="77777777" w:rsidR="00307CAD" w:rsidRPr="00105574" w:rsidRDefault="00307CAD" w:rsidP="005C57C9">
            <w:pPr>
              <w:keepNext/>
              <w:keepLines/>
              <w:jc w:val="center"/>
              <w:rPr>
                <w:b/>
                <w:noProof/>
                <w:sz w:val="16"/>
              </w:rPr>
            </w:pPr>
            <w:r w:rsidRPr="00105574">
              <w:rPr>
                <w:b/>
                <w:noProof/>
                <w:sz w:val="16"/>
              </w:rPr>
              <w:t>FT. LBS. @ RPM</w:t>
            </w:r>
          </w:p>
        </w:tc>
      </w:tr>
      <w:tr w:rsidR="00307CAD" w:rsidRPr="00105574" w14:paraId="10345F28" w14:textId="77777777" w:rsidTr="005C57C9">
        <w:trPr>
          <w:jc w:val="center"/>
        </w:trPr>
        <w:tc>
          <w:tcPr>
            <w:tcW w:w="4752" w:type="dxa"/>
            <w:gridSpan w:val="2"/>
            <w:tcBorders>
              <w:top w:val="single" w:sz="18" w:space="0" w:color="auto"/>
              <w:left w:val="single" w:sz="18" w:space="0" w:color="auto"/>
              <w:bottom w:val="single" w:sz="6" w:space="0" w:color="auto"/>
              <w:right w:val="single" w:sz="6" w:space="0" w:color="auto"/>
            </w:tcBorders>
            <w:shd w:val="solid" w:color="auto" w:fill="auto"/>
          </w:tcPr>
          <w:p w14:paraId="08417B97" w14:textId="77777777" w:rsidR="00307CAD" w:rsidRPr="00105574" w:rsidRDefault="00307CAD" w:rsidP="005C57C9">
            <w:pPr>
              <w:keepNext/>
              <w:keepLines/>
              <w:rPr>
                <w:b/>
                <w:noProof/>
                <w:sz w:val="16"/>
              </w:rPr>
            </w:pPr>
            <w:r w:rsidRPr="00105574">
              <w:rPr>
                <w:b/>
                <w:noProof/>
                <w:sz w:val="16"/>
              </w:rPr>
              <w:t>4x4</w:t>
            </w:r>
          </w:p>
        </w:tc>
        <w:tc>
          <w:tcPr>
            <w:tcW w:w="2016" w:type="dxa"/>
            <w:tcBorders>
              <w:top w:val="single" w:sz="18" w:space="0" w:color="auto"/>
              <w:left w:val="single" w:sz="6" w:space="0" w:color="auto"/>
              <w:bottom w:val="single" w:sz="6" w:space="0" w:color="auto"/>
              <w:right w:val="single" w:sz="6" w:space="0" w:color="auto"/>
            </w:tcBorders>
          </w:tcPr>
          <w:p w14:paraId="532EF59E" w14:textId="77777777" w:rsidR="00307CAD" w:rsidRPr="00105574" w:rsidRDefault="00307CAD" w:rsidP="005C57C9">
            <w:pPr>
              <w:keepNext/>
              <w:keepLines/>
              <w:rPr>
                <w:b/>
                <w:noProof/>
                <w:sz w:val="16"/>
              </w:rPr>
            </w:pPr>
          </w:p>
        </w:tc>
        <w:tc>
          <w:tcPr>
            <w:tcW w:w="2016" w:type="dxa"/>
            <w:tcBorders>
              <w:top w:val="single" w:sz="18" w:space="0" w:color="auto"/>
              <w:left w:val="single" w:sz="6" w:space="0" w:color="auto"/>
              <w:bottom w:val="single" w:sz="6" w:space="0" w:color="auto"/>
              <w:right w:val="single" w:sz="6" w:space="0" w:color="auto"/>
            </w:tcBorders>
            <w:shd w:val="clear" w:color="auto" w:fill="auto"/>
          </w:tcPr>
          <w:p w14:paraId="4B919D38" w14:textId="77777777" w:rsidR="00307CAD" w:rsidRPr="00105574" w:rsidRDefault="00307CAD" w:rsidP="005C57C9">
            <w:pPr>
              <w:keepNext/>
              <w:keepLines/>
              <w:rPr>
                <w:b/>
                <w:noProof/>
                <w:sz w:val="16"/>
              </w:rPr>
            </w:pPr>
          </w:p>
        </w:tc>
        <w:tc>
          <w:tcPr>
            <w:tcW w:w="2016" w:type="dxa"/>
            <w:tcBorders>
              <w:top w:val="single" w:sz="18" w:space="0" w:color="auto"/>
              <w:left w:val="single" w:sz="6" w:space="0" w:color="auto"/>
              <w:bottom w:val="single" w:sz="6" w:space="0" w:color="auto"/>
              <w:right w:val="single" w:sz="18" w:space="0" w:color="auto"/>
            </w:tcBorders>
            <w:shd w:val="clear" w:color="auto" w:fill="auto"/>
          </w:tcPr>
          <w:p w14:paraId="2C49399F" w14:textId="77777777" w:rsidR="00307CAD" w:rsidRPr="00105574" w:rsidRDefault="00307CAD" w:rsidP="005C57C9">
            <w:pPr>
              <w:keepNext/>
              <w:keepLines/>
              <w:rPr>
                <w:b/>
                <w:noProof/>
                <w:sz w:val="16"/>
              </w:rPr>
            </w:pPr>
          </w:p>
        </w:tc>
      </w:tr>
      <w:tr w:rsidR="00307CAD" w:rsidRPr="00105574" w14:paraId="01E4F5D6" w14:textId="77777777" w:rsidTr="005C57C9">
        <w:trPr>
          <w:jc w:val="center"/>
        </w:trPr>
        <w:tc>
          <w:tcPr>
            <w:tcW w:w="2304" w:type="dxa"/>
            <w:tcBorders>
              <w:top w:val="single" w:sz="6" w:space="0" w:color="auto"/>
              <w:left w:val="single" w:sz="18" w:space="0" w:color="auto"/>
              <w:right w:val="single" w:sz="6" w:space="0" w:color="auto"/>
            </w:tcBorders>
            <w:shd w:val="clear" w:color="auto" w:fill="auto"/>
            <w:vAlign w:val="center"/>
          </w:tcPr>
          <w:p w14:paraId="44334591" w14:textId="77777777" w:rsidR="00307CAD" w:rsidRPr="00105574" w:rsidRDefault="00307CAD" w:rsidP="005C57C9">
            <w:pPr>
              <w:keepNext/>
              <w:keepLines/>
              <w:ind w:left="72"/>
              <w:rPr>
                <w:noProof/>
                <w:sz w:val="16"/>
              </w:rPr>
            </w:pPr>
            <w:r w:rsidRPr="00105574">
              <w:rPr>
                <w:noProof/>
                <w:sz w:val="16"/>
              </w:rPr>
              <w:t>1.5L EcoBoost® with Auto Start-Stop Technology</w:t>
            </w:r>
          </w:p>
        </w:tc>
        <w:tc>
          <w:tcPr>
            <w:tcW w:w="2448" w:type="dxa"/>
            <w:tcBorders>
              <w:top w:val="single" w:sz="6" w:space="0" w:color="auto"/>
              <w:left w:val="single" w:sz="6" w:space="0" w:color="auto"/>
              <w:right w:val="single" w:sz="6" w:space="0" w:color="auto"/>
            </w:tcBorders>
            <w:shd w:val="clear" w:color="auto" w:fill="auto"/>
            <w:vAlign w:val="center"/>
          </w:tcPr>
          <w:p w14:paraId="7E00A2D0" w14:textId="77777777" w:rsidR="00307CAD" w:rsidRPr="00105574" w:rsidRDefault="00307CAD" w:rsidP="005C57C9">
            <w:pPr>
              <w:keepNext/>
              <w:keepLines/>
              <w:ind w:left="72"/>
              <w:rPr>
                <w:noProof/>
                <w:sz w:val="16"/>
              </w:rPr>
            </w:pPr>
            <w:r w:rsidRPr="00105574">
              <w:rPr>
                <w:noProof/>
                <w:sz w:val="16"/>
              </w:rPr>
              <w:t>8-Speed Automatic</w:t>
            </w:r>
          </w:p>
        </w:tc>
        <w:tc>
          <w:tcPr>
            <w:tcW w:w="2016" w:type="dxa"/>
            <w:tcBorders>
              <w:top w:val="single" w:sz="6" w:space="0" w:color="auto"/>
              <w:left w:val="single" w:sz="6" w:space="0" w:color="auto"/>
              <w:right w:val="single" w:sz="6" w:space="0" w:color="auto"/>
            </w:tcBorders>
            <w:shd w:val="clear" w:color="auto" w:fill="auto"/>
            <w:vAlign w:val="center"/>
          </w:tcPr>
          <w:p w14:paraId="79730F47" w14:textId="77777777" w:rsidR="00307CAD" w:rsidRPr="00105574" w:rsidRDefault="00307CAD" w:rsidP="005C57C9">
            <w:pPr>
              <w:keepNext/>
              <w:keepLines/>
              <w:jc w:val="center"/>
              <w:rPr>
                <w:noProof/>
                <w:sz w:val="16"/>
              </w:rPr>
            </w:pPr>
            <w:r w:rsidRPr="00105574">
              <w:rPr>
                <w:noProof/>
                <w:sz w:val="16"/>
              </w:rPr>
              <w:t>TBD</w:t>
            </w:r>
          </w:p>
        </w:tc>
        <w:tc>
          <w:tcPr>
            <w:tcW w:w="2016" w:type="dxa"/>
            <w:tcBorders>
              <w:top w:val="single" w:sz="6" w:space="0" w:color="auto"/>
              <w:left w:val="single" w:sz="6" w:space="0" w:color="auto"/>
              <w:right w:val="single" w:sz="6" w:space="0" w:color="auto"/>
            </w:tcBorders>
            <w:shd w:val="clear" w:color="auto" w:fill="auto"/>
            <w:vAlign w:val="center"/>
          </w:tcPr>
          <w:p w14:paraId="4E1E119A" w14:textId="77777777" w:rsidR="00307CAD" w:rsidRPr="00105574" w:rsidRDefault="00307CAD" w:rsidP="005C57C9">
            <w:pPr>
              <w:keepNext/>
              <w:keepLines/>
              <w:jc w:val="center"/>
              <w:rPr>
                <w:noProof/>
                <w:sz w:val="16"/>
              </w:rPr>
            </w:pPr>
            <w:r w:rsidRPr="00105574">
              <w:rPr>
                <w:noProof/>
                <w:sz w:val="16"/>
              </w:rPr>
              <w:t>TBD @ TBD</w:t>
            </w:r>
          </w:p>
        </w:tc>
        <w:tc>
          <w:tcPr>
            <w:tcW w:w="2016" w:type="dxa"/>
            <w:tcBorders>
              <w:top w:val="single" w:sz="6" w:space="0" w:color="auto"/>
              <w:left w:val="single" w:sz="6" w:space="0" w:color="auto"/>
              <w:right w:val="single" w:sz="18" w:space="0" w:color="auto"/>
            </w:tcBorders>
            <w:shd w:val="clear" w:color="auto" w:fill="auto"/>
            <w:vAlign w:val="center"/>
          </w:tcPr>
          <w:p w14:paraId="72960FB1" w14:textId="77777777" w:rsidR="00307CAD" w:rsidRPr="00105574" w:rsidRDefault="00307CAD" w:rsidP="005C57C9">
            <w:pPr>
              <w:keepNext/>
              <w:keepLines/>
              <w:jc w:val="center"/>
              <w:rPr>
                <w:noProof/>
                <w:sz w:val="16"/>
              </w:rPr>
            </w:pPr>
            <w:r w:rsidRPr="00105574">
              <w:rPr>
                <w:noProof/>
                <w:sz w:val="16"/>
              </w:rPr>
              <w:t>TBD @ TBD</w:t>
            </w:r>
          </w:p>
        </w:tc>
      </w:tr>
      <w:tr w:rsidR="00307CAD" w:rsidRPr="00105574" w14:paraId="48452256" w14:textId="77777777" w:rsidTr="005C57C9">
        <w:trPr>
          <w:jc w:val="center"/>
        </w:trPr>
        <w:tc>
          <w:tcPr>
            <w:tcW w:w="2304" w:type="dxa"/>
            <w:tcBorders>
              <w:left w:val="single" w:sz="18" w:space="0" w:color="auto"/>
              <w:bottom w:val="single" w:sz="18" w:space="0" w:color="auto"/>
              <w:right w:val="single" w:sz="6" w:space="0" w:color="auto"/>
            </w:tcBorders>
            <w:shd w:val="clear" w:color="auto" w:fill="auto"/>
            <w:vAlign w:val="center"/>
          </w:tcPr>
          <w:p w14:paraId="47B7C206" w14:textId="77777777" w:rsidR="00307CAD" w:rsidRPr="00105574" w:rsidRDefault="00307CAD" w:rsidP="005C57C9">
            <w:pPr>
              <w:keepLines/>
              <w:ind w:left="72"/>
              <w:rPr>
                <w:noProof/>
                <w:sz w:val="16"/>
              </w:rPr>
            </w:pPr>
            <w:r w:rsidRPr="00105574">
              <w:rPr>
                <w:noProof/>
                <w:sz w:val="16"/>
              </w:rPr>
              <w:t>2.0L EcoBoost® with Auto Start-Stop Technology</w:t>
            </w:r>
          </w:p>
        </w:tc>
        <w:tc>
          <w:tcPr>
            <w:tcW w:w="2448" w:type="dxa"/>
            <w:tcBorders>
              <w:left w:val="single" w:sz="6" w:space="0" w:color="auto"/>
              <w:bottom w:val="single" w:sz="18" w:space="0" w:color="auto"/>
              <w:right w:val="single" w:sz="6" w:space="0" w:color="auto"/>
            </w:tcBorders>
            <w:shd w:val="clear" w:color="auto" w:fill="auto"/>
            <w:vAlign w:val="center"/>
          </w:tcPr>
          <w:p w14:paraId="6F9B2B42" w14:textId="77777777" w:rsidR="00307CAD" w:rsidRPr="00105574" w:rsidRDefault="00307CAD" w:rsidP="005C57C9">
            <w:pPr>
              <w:keepLines/>
              <w:ind w:left="72"/>
              <w:rPr>
                <w:noProof/>
                <w:sz w:val="16"/>
              </w:rPr>
            </w:pPr>
            <w:r w:rsidRPr="00105574">
              <w:rPr>
                <w:noProof/>
                <w:sz w:val="16"/>
              </w:rPr>
              <w:t>8-Speed Automatic</w:t>
            </w:r>
          </w:p>
        </w:tc>
        <w:tc>
          <w:tcPr>
            <w:tcW w:w="2016" w:type="dxa"/>
            <w:tcBorders>
              <w:left w:val="single" w:sz="6" w:space="0" w:color="auto"/>
              <w:bottom w:val="single" w:sz="18" w:space="0" w:color="auto"/>
              <w:right w:val="single" w:sz="6" w:space="0" w:color="auto"/>
            </w:tcBorders>
            <w:shd w:val="clear" w:color="auto" w:fill="auto"/>
            <w:vAlign w:val="center"/>
          </w:tcPr>
          <w:p w14:paraId="2ED773F8" w14:textId="77777777" w:rsidR="00307CAD" w:rsidRPr="00105574" w:rsidRDefault="00307CAD" w:rsidP="005C57C9">
            <w:pPr>
              <w:keepLines/>
              <w:jc w:val="center"/>
              <w:rPr>
                <w:noProof/>
                <w:sz w:val="16"/>
              </w:rPr>
            </w:pPr>
            <w:r w:rsidRPr="00105574">
              <w:rPr>
                <w:noProof/>
                <w:sz w:val="16"/>
              </w:rPr>
              <w:t>TBD</w:t>
            </w:r>
          </w:p>
        </w:tc>
        <w:tc>
          <w:tcPr>
            <w:tcW w:w="2016" w:type="dxa"/>
            <w:tcBorders>
              <w:left w:val="single" w:sz="6" w:space="0" w:color="auto"/>
              <w:bottom w:val="single" w:sz="18" w:space="0" w:color="auto"/>
              <w:right w:val="single" w:sz="6" w:space="0" w:color="auto"/>
            </w:tcBorders>
            <w:shd w:val="clear" w:color="auto" w:fill="auto"/>
            <w:vAlign w:val="center"/>
          </w:tcPr>
          <w:p w14:paraId="1A88C7A3" w14:textId="77777777" w:rsidR="00307CAD" w:rsidRPr="00105574" w:rsidRDefault="00307CAD" w:rsidP="005C57C9">
            <w:pPr>
              <w:keepLines/>
              <w:jc w:val="center"/>
              <w:rPr>
                <w:noProof/>
                <w:sz w:val="16"/>
              </w:rPr>
            </w:pPr>
            <w:r w:rsidRPr="00105574">
              <w:rPr>
                <w:noProof/>
                <w:sz w:val="16"/>
              </w:rPr>
              <w:t>TBD @ TBD</w:t>
            </w:r>
          </w:p>
        </w:tc>
        <w:tc>
          <w:tcPr>
            <w:tcW w:w="2016" w:type="dxa"/>
            <w:tcBorders>
              <w:left w:val="single" w:sz="6" w:space="0" w:color="auto"/>
              <w:bottom w:val="single" w:sz="18" w:space="0" w:color="auto"/>
              <w:right w:val="single" w:sz="18" w:space="0" w:color="auto"/>
            </w:tcBorders>
            <w:shd w:val="clear" w:color="auto" w:fill="auto"/>
            <w:vAlign w:val="center"/>
          </w:tcPr>
          <w:p w14:paraId="0C5F8A31" w14:textId="77777777" w:rsidR="00307CAD" w:rsidRPr="00105574" w:rsidRDefault="00307CAD" w:rsidP="005C57C9">
            <w:pPr>
              <w:keepLines/>
              <w:jc w:val="center"/>
              <w:rPr>
                <w:noProof/>
                <w:sz w:val="16"/>
              </w:rPr>
            </w:pPr>
            <w:r w:rsidRPr="00105574">
              <w:rPr>
                <w:noProof/>
                <w:sz w:val="16"/>
              </w:rPr>
              <w:t>TBD @ TBD</w:t>
            </w:r>
          </w:p>
        </w:tc>
      </w:tr>
    </w:tbl>
    <w:p w14:paraId="1F432159" w14:textId="77777777" w:rsidR="00307CAD" w:rsidRPr="00105574" w:rsidRDefault="00307CAD" w:rsidP="005C57C9">
      <w:pPr>
        <w:spacing w:line="14" w:lineRule="exact"/>
        <w:rPr>
          <w:noProof/>
          <w:sz w:val="16"/>
        </w:rPr>
      </w:pPr>
    </w:p>
    <w:p w14:paraId="6D632095" w14:textId="77777777" w:rsidR="001512F6" w:rsidRPr="00105574" w:rsidRDefault="001512F6" w:rsidP="001512F6">
      <w:pPr>
        <w:spacing w:line="14" w:lineRule="exact"/>
        <w:rPr>
          <w:rFonts w:cs="Arial"/>
          <w:b/>
          <w:noProof/>
          <w:sz w:val="14"/>
        </w:rPr>
      </w:pPr>
    </w:p>
    <w:sectPr w:rsidR="001512F6" w:rsidRPr="00105574" w:rsidSect="00307CAD">
      <w:type w:val="continuous"/>
      <w:pgSz w:w="12240" w:h="15840" w:code="1"/>
      <w:pgMar w:top="720" w:right="907" w:bottom="720" w:left="907"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1BB96" w14:textId="77777777" w:rsidR="00130D98" w:rsidRDefault="00130D98" w:rsidP="002957C2">
      <w:r>
        <w:separator/>
      </w:r>
    </w:p>
  </w:endnote>
  <w:endnote w:type="continuationSeparator" w:id="0">
    <w:p w14:paraId="0D318422" w14:textId="77777777" w:rsidR="00130D98" w:rsidRDefault="00130D98" w:rsidP="0029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D4AE8" w14:textId="77777777" w:rsidR="00307CAD" w:rsidRDefault="00307C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29BAA" w14:textId="77777777" w:rsidR="001512F6" w:rsidRPr="001512F6" w:rsidRDefault="001512F6" w:rsidP="001512F6">
    <w:pPr>
      <w:pStyle w:val="Footer"/>
      <w:tabs>
        <w:tab w:val="center" w:pos="5213"/>
        <w:tab w:val="right" w:pos="10584"/>
      </w:tabs>
      <w:spacing w:before="120" w:line="170" w:lineRule="exact"/>
      <w:jc w:val="center"/>
      <w:rPr>
        <w:rFonts w:cs="Arial"/>
        <w:b/>
        <w:sz w:val="17"/>
      </w:rPr>
    </w:pPr>
    <w:r>
      <w:rPr>
        <w:rFonts w:cs="Arial"/>
        <w:b/>
        <w:noProof/>
        <w:sz w:val="17"/>
      </w:rPr>
      <w:pict w14:anchorId="17B2B64D">
        <v:line id="_x0000_s1029" style="position:absolute;left:0;text-align:left;z-index:251627008" from="-3.35pt,4pt" to="525.15pt,4pt"/>
      </w:pict>
    </w:r>
    <w:r w:rsidRPr="001512F6">
      <w:rPr>
        <w:rFonts w:cs="Arial"/>
        <w:b/>
        <w:sz w:val="17"/>
      </w:rPr>
      <w:t>Product Changes and Features Availability</w:t>
    </w:r>
  </w:p>
  <w:p w14:paraId="767A8F6A" w14:textId="77777777" w:rsidR="001512F6" w:rsidRPr="001512F6" w:rsidRDefault="001512F6" w:rsidP="001512F6">
    <w:pPr>
      <w:pStyle w:val="Footer"/>
      <w:tabs>
        <w:tab w:val="center" w:pos="5213"/>
        <w:tab w:val="right" w:pos="10584"/>
      </w:tabs>
      <w:spacing w:after="40" w:line="170" w:lineRule="exact"/>
      <w:ind w:left="72"/>
      <w:rPr>
        <w:rFonts w:cs="Arial"/>
        <w:sz w:val="13"/>
      </w:rPr>
    </w:pPr>
    <w:r w:rsidRPr="001512F6">
      <w:rPr>
        <w:rFonts w:cs="Arial"/>
        <w:sz w:val="13"/>
      </w:rPr>
      <w:t>Features, options and package content subject to change.  Please check www.fmcdealer.com for the most current information.</w:t>
    </w:r>
  </w:p>
  <w:tbl>
    <w:tblPr>
      <w:tblW w:w="0" w:type="auto"/>
      <w:jc w:val="center"/>
      <w:tblLayout w:type="fixed"/>
      <w:tblCellMar>
        <w:left w:w="72" w:type="dxa"/>
        <w:right w:w="72" w:type="dxa"/>
      </w:tblCellMar>
      <w:tblLook w:val="04A0" w:firstRow="1" w:lastRow="0" w:firstColumn="1" w:lastColumn="0" w:noHBand="0" w:noVBand="1"/>
    </w:tblPr>
    <w:tblGrid>
      <w:gridCol w:w="5400"/>
      <w:gridCol w:w="5400"/>
    </w:tblGrid>
    <w:tr w:rsidR="001512F6" w:rsidRPr="001512F6" w14:paraId="596A7C6C" w14:textId="77777777" w:rsidTr="001512F6">
      <w:trPr>
        <w:cantSplit/>
        <w:trHeight w:val="160"/>
        <w:jc w:val="center"/>
      </w:trPr>
      <w:tc>
        <w:tcPr>
          <w:tcW w:w="5400" w:type="dxa"/>
          <w:shd w:val="clear" w:color="auto" w:fill="auto"/>
          <w:tcMar>
            <w:left w:w="43" w:type="dxa"/>
            <w:right w:w="29" w:type="dxa"/>
          </w:tcMar>
        </w:tcPr>
        <w:p w14:paraId="56DCBA5C" w14:textId="77777777" w:rsidR="001512F6" w:rsidRPr="001512F6" w:rsidRDefault="001512F6" w:rsidP="001512F6">
          <w:pPr>
            <w:pStyle w:val="Footer"/>
            <w:keepNext/>
            <w:keepLines/>
            <w:spacing w:before="60"/>
            <w:rPr>
              <w:rFonts w:cs="Arial"/>
              <w:sz w:val="16"/>
            </w:rPr>
          </w:pPr>
          <w:r w:rsidRPr="001512F6">
            <w:rPr>
              <w:rFonts w:cs="Arial"/>
              <w:sz w:val="16"/>
            </w:rPr>
            <w:sym w:font="Wingdings" w:char="00AB"/>
          </w:r>
          <w:r w:rsidRPr="001512F6">
            <w:rPr>
              <w:rFonts w:cs="Arial"/>
              <w:sz w:val="16"/>
            </w:rPr>
            <w:t xml:space="preserve"> = New for this model year</w:t>
          </w:r>
        </w:p>
      </w:tc>
      <w:tc>
        <w:tcPr>
          <w:tcW w:w="5400" w:type="dxa"/>
          <w:shd w:val="clear" w:color="auto" w:fill="auto"/>
          <w:tcMar>
            <w:left w:w="43" w:type="dxa"/>
            <w:right w:w="29" w:type="dxa"/>
          </w:tcMar>
        </w:tcPr>
        <w:p w14:paraId="6CE64824" w14:textId="77777777" w:rsidR="001512F6" w:rsidRPr="001512F6" w:rsidRDefault="001512F6" w:rsidP="001512F6">
          <w:pPr>
            <w:pStyle w:val="Footer"/>
            <w:keepNext/>
            <w:keepLines/>
            <w:spacing w:before="60"/>
            <w:jc w:val="right"/>
            <w:rPr>
              <w:rFonts w:cs="Arial"/>
              <w:sz w:val="16"/>
            </w:rPr>
          </w:pPr>
        </w:p>
      </w:tc>
    </w:tr>
  </w:tbl>
  <w:p w14:paraId="65341213" w14:textId="77777777" w:rsidR="001512F6" w:rsidRPr="001512F6" w:rsidRDefault="001512F6" w:rsidP="001512F6">
    <w:pPr>
      <w:pStyle w:val="Footer"/>
      <w:tabs>
        <w:tab w:val="center" w:pos="5213"/>
        <w:tab w:val="right" w:pos="10584"/>
      </w:tabs>
      <w:ind w:left="-144"/>
      <w:rPr>
        <w:rFonts w:cs="Arial"/>
        <w:sz w:val="18"/>
      </w:rPr>
    </w:pPr>
    <w:r w:rsidRPr="001512F6">
      <w:rPr>
        <w:rFonts w:cs="Arial"/>
        <w:sz w:val="18"/>
      </w:rPr>
      <w:tab/>
      <w:t xml:space="preserve">- </w:t>
    </w:r>
    <w:r w:rsidRPr="001512F6">
      <w:rPr>
        <w:rFonts w:cs="Arial"/>
        <w:sz w:val="18"/>
      </w:rPr>
      <w:fldChar w:fldCharType="begin"/>
    </w:r>
    <w:r w:rsidRPr="001512F6">
      <w:rPr>
        <w:rFonts w:cs="Arial"/>
        <w:sz w:val="18"/>
      </w:rPr>
      <w:instrText xml:space="preserve"> PAGE  \* MERGEFORMAT </w:instrText>
    </w:r>
    <w:r w:rsidRPr="001512F6">
      <w:rPr>
        <w:rFonts w:cs="Arial"/>
        <w:sz w:val="18"/>
      </w:rPr>
      <w:fldChar w:fldCharType="separate"/>
    </w:r>
    <w:r w:rsidRPr="001512F6">
      <w:rPr>
        <w:rFonts w:cs="Arial"/>
        <w:noProof/>
        <w:sz w:val="18"/>
      </w:rPr>
      <w:t>1</w:t>
    </w:r>
    <w:r w:rsidRPr="001512F6">
      <w:rPr>
        <w:rFonts w:cs="Arial"/>
        <w:sz w:val="18"/>
      </w:rPr>
      <w:fldChar w:fldCharType="end"/>
    </w:r>
    <w:r w:rsidRPr="001512F6">
      <w:rPr>
        <w:rFonts w:cs="Arial"/>
        <w:sz w:val="18"/>
      </w:rPr>
      <w:t xml:space="preserve"> -</w:t>
    </w:r>
    <w:r w:rsidRPr="001512F6">
      <w:rPr>
        <w:rFonts w:cs="Arial"/>
        <w:sz w:val="18"/>
      </w:rPr>
      <w:tab/>
      <w:t>Ford Division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28174" w14:textId="77777777" w:rsidR="00307CAD" w:rsidRDefault="00307C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000" w:firstRow="0" w:lastRow="0" w:firstColumn="0" w:lastColumn="0" w:noHBand="0" w:noVBand="0"/>
    </w:tblPr>
    <w:tblGrid>
      <w:gridCol w:w="5400"/>
      <w:gridCol w:w="5400"/>
    </w:tblGrid>
    <w:tr w:rsidR="00307CAD" w:rsidRPr="004D0017" w14:paraId="769F3720" w14:textId="77777777" w:rsidTr="005C57C9">
      <w:tblPrEx>
        <w:tblCellMar>
          <w:top w:w="0" w:type="dxa"/>
          <w:bottom w:w="0" w:type="dxa"/>
        </w:tblCellMar>
      </w:tblPrEx>
      <w:trPr>
        <w:cantSplit/>
        <w:trHeight w:val="160"/>
        <w:jc w:val="center"/>
      </w:trPr>
      <w:tc>
        <w:tcPr>
          <w:tcW w:w="5400" w:type="dxa"/>
          <w:shd w:val="clear" w:color="auto" w:fill="auto"/>
          <w:tcMar>
            <w:left w:w="43" w:type="dxa"/>
            <w:right w:w="29" w:type="dxa"/>
          </w:tcMar>
        </w:tcPr>
        <w:p w14:paraId="72D86367" w14:textId="77777777" w:rsidR="00307CAD" w:rsidRPr="004D0017" w:rsidRDefault="00307CAD" w:rsidP="005C57C9">
          <w:pPr>
            <w:pStyle w:val="Footer"/>
            <w:keepNext/>
            <w:keepLines/>
            <w:tabs>
              <w:tab w:val="center" w:pos="5213"/>
              <w:tab w:val="right" w:pos="10584"/>
            </w:tabs>
            <w:rPr>
              <w:rFonts w:cs="Arial"/>
              <w:sz w:val="16"/>
            </w:rPr>
          </w:pPr>
          <w:r w:rsidRPr="004D0017">
            <w:rPr>
              <w:rFonts w:cs="Arial"/>
              <w:sz w:val="16"/>
            </w:rPr>
            <w:sym w:font="Wingdings" w:char="00AB"/>
          </w:r>
          <w:r w:rsidRPr="004D0017">
            <w:rPr>
              <w:rFonts w:cs="Arial"/>
              <w:sz w:val="16"/>
            </w:rPr>
            <w:t xml:space="preserve"> = New for this model year</w:t>
          </w:r>
        </w:p>
      </w:tc>
      <w:tc>
        <w:tcPr>
          <w:tcW w:w="5400" w:type="dxa"/>
          <w:shd w:val="clear" w:color="auto" w:fill="auto"/>
          <w:tcMar>
            <w:left w:w="43" w:type="dxa"/>
            <w:right w:w="29" w:type="dxa"/>
          </w:tcMar>
        </w:tcPr>
        <w:p w14:paraId="726A6485" w14:textId="77777777" w:rsidR="00307CAD" w:rsidRPr="004D0017" w:rsidRDefault="00307CAD" w:rsidP="005C57C9">
          <w:pPr>
            <w:pStyle w:val="Footer"/>
            <w:keepNext/>
            <w:keepLines/>
            <w:tabs>
              <w:tab w:val="center" w:pos="5213"/>
              <w:tab w:val="right" w:pos="10584"/>
            </w:tabs>
            <w:jc w:val="right"/>
            <w:rPr>
              <w:rFonts w:cs="Arial"/>
              <w:sz w:val="16"/>
            </w:rPr>
          </w:pPr>
        </w:p>
      </w:tc>
    </w:tr>
  </w:tbl>
  <w:p w14:paraId="5512CDB8" w14:textId="77777777" w:rsidR="00307CAD" w:rsidRPr="004D0017" w:rsidRDefault="00307CAD" w:rsidP="005C57C9">
    <w:pPr>
      <w:pStyle w:val="Footer"/>
      <w:tabs>
        <w:tab w:val="center" w:pos="5213"/>
        <w:tab w:val="right" w:pos="10584"/>
      </w:tabs>
      <w:ind w:left="-144"/>
      <w:rPr>
        <w:rFonts w:cs="Arial"/>
        <w:sz w:val="18"/>
      </w:rPr>
    </w:pPr>
    <w:r w:rsidRPr="004D0017">
      <w:rPr>
        <w:rFonts w:cs="Arial"/>
        <w:sz w:val="18"/>
      </w:rPr>
      <w:tab/>
      <w:t xml:space="preserve">- </w:t>
    </w:r>
    <w:r w:rsidRPr="004D0017">
      <w:rPr>
        <w:rFonts w:cs="Arial"/>
        <w:sz w:val="18"/>
      </w:rPr>
      <w:fldChar w:fldCharType="begin"/>
    </w:r>
    <w:r w:rsidRPr="004D0017">
      <w:rPr>
        <w:rFonts w:cs="Arial"/>
        <w:sz w:val="18"/>
      </w:rPr>
      <w:instrText xml:space="preserve"> PAGE  \* MERGEFORMAT </w:instrText>
    </w:r>
    <w:r w:rsidRPr="004D0017">
      <w:rPr>
        <w:rFonts w:cs="Arial"/>
        <w:sz w:val="18"/>
      </w:rPr>
      <w:fldChar w:fldCharType="separate"/>
    </w:r>
    <w:r w:rsidRPr="004D0017">
      <w:rPr>
        <w:rFonts w:cs="Arial"/>
        <w:noProof/>
        <w:sz w:val="18"/>
      </w:rPr>
      <w:t>1</w:t>
    </w:r>
    <w:r w:rsidRPr="004D0017">
      <w:rPr>
        <w:rFonts w:cs="Arial"/>
        <w:sz w:val="18"/>
      </w:rPr>
      <w:fldChar w:fldCharType="end"/>
    </w:r>
    <w:r w:rsidRPr="004D0017">
      <w:rPr>
        <w:rFonts w:cs="Arial"/>
        <w:sz w:val="18"/>
      </w:rPr>
      <w:t xml:space="preserve"> -</w:t>
    </w:r>
    <w:r w:rsidRPr="004D0017">
      <w:rPr>
        <w:rFonts w:cs="Arial"/>
        <w:sz w:val="18"/>
      </w:rPr>
      <w:tab/>
      <w:t>Ford Division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36" w:type="dxa"/>
        <w:right w:w="36" w:type="dxa"/>
      </w:tblCellMar>
      <w:tblLook w:val="04A0" w:firstRow="1" w:lastRow="0" w:firstColumn="1" w:lastColumn="0" w:noHBand="0" w:noVBand="1"/>
    </w:tblPr>
    <w:tblGrid>
      <w:gridCol w:w="5400"/>
      <w:gridCol w:w="5400"/>
    </w:tblGrid>
    <w:tr w:rsidR="00307CAD" w:rsidRPr="007D2997" w14:paraId="145D5F75" w14:textId="77777777" w:rsidTr="005C57C9">
      <w:trPr>
        <w:cantSplit/>
        <w:trHeight w:val="160"/>
        <w:jc w:val="center"/>
      </w:trPr>
      <w:tc>
        <w:tcPr>
          <w:tcW w:w="5400" w:type="dxa"/>
          <w:shd w:val="clear" w:color="auto" w:fill="auto"/>
        </w:tcPr>
        <w:p w14:paraId="728CCE06" w14:textId="77777777" w:rsidR="00307CAD" w:rsidRPr="007D2997" w:rsidRDefault="00307CAD" w:rsidP="005C57C9">
          <w:pPr>
            <w:keepNext/>
            <w:keepLines/>
            <w:rPr>
              <w:rFonts w:cs="Arial"/>
              <w:sz w:val="16"/>
            </w:rPr>
          </w:pPr>
          <w:r w:rsidRPr="007D2997">
            <w:rPr>
              <w:rFonts w:cs="Arial"/>
              <w:sz w:val="16"/>
            </w:rPr>
            <w:sym w:font="Wingdings" w:char="00AB"/>
          </w:r>
          <w:r w:rsidRPr="007D2997">
            <w:rPr>
              <w:rFonts w:cs="Arial"/>
              <w:sz w:val="16"/>
            </w:rPr>
            <w:t xml:space="preserve"> = New for this model year </w:t>
          </w:r>
        </w:p>
      </w:tc>
      <w:tc>
        <w:tcPr>
          <w:tcW w:w="5400" w:type="dxa"/>
          <w:shd w:val="clear" w:color="auto" w:fill="auto"/>
        </w:tcPr>
        <w:p w14:paraId="1EC8B1E5" w14:textId="77777777" w:rsidR="00307CAD" w:rsidRPr="007D2997" w:rsidRDefault="00307CAD" w:rsidP="005C57C9">
          <w:pPr>
            <w:keepNext/>
            <w:keepLines/>
            <w:jc w:val="right"/>
            <w:rPr>
              <w:rFonts w:cs="Arial"/>
              <w:sz w:val="16"/>
            </w:rPr>
          </w:pPr>
          <w:r w:rsidRPr="007D2997">
            <w:rPr>
              <w:rFonts w:cs="Arial"/>
              <w:sz w:val="16"/>
            </w:rPr>
            <w:t>I = Included in Equipment Group, S = Standard Equipment, O = Optional</w:t>
          </w:r>
        </w:p>
      </w:tc>
    </w:tr>
  </w:tbl>
  <w:p w14:paraId="5D23C6FF" w14:textId="77777777" w:rsidR="00307CAD" w:rsidRPr="007D2997" w:rsidRDefault="00307CAD" w:rsidP="005C57C9">
    <w:pPr>
      <w:pStyle w:val="Footer"/>
      <w:tabs>
        <w:tab w:val="center" w:pos="5213"/>
        <w:tab w:val="right" w:pos="10584"/>
      </w:tabs>
      <w:ind w:left="-144"/>
      <w:rPr>
        <w:rFonts w:cs="Arial"/>
        <w:sz w:val="18"/>
      </w:rPr>
    </w:pPr>
    <w:r w:rsidRPr="007D2997">
      <w:rPr>
        <w:rFonts w:cs="Arial"/>
        <w:sz w:val="18"/>
      </w:rPr>
      <w:tab/>
      <w:t xml:space="preserve">- </w:t>
    </w:r>
    <w:r w:rsidRPr="007D2997">
      <w:rPr>
        <w:rFonts w:cs="Arial"/>
        <w:sz w:val="18"/>
      </w:rPr>
      <w:fldChar w:fldCharType="begin"/>
    </w:r>
    <w:r w:rsidRPr="007D2997">
      <w:rPr>
        <w:rFonts w:cs="Arial"/>
        <w:sz w:val="18"/>
      </w:rPr>
      <w:instrText xml:space="preserve"> PAGE  \* MERGEFORMAT </w:instrText>
    </w:r>
    <w:r w:rsidRPr="007D2997">
      <w:rPr>
        <w:rFonts w:cs="Arial"/>
        <w:sz w:val="18"/>
      </w:rPr>
      <w:fldChar w:fldCharType="separate"/>
    </w:r>
    <w:r w:rsidRPr="007D2997">
      <w:rPr>
        <w:rFonts w:cs="Arial"/>
        <w:noProof/>
        <w:sz w:val="18"/>
      </w:rPr>
      <w:t>5</w:t>
    </w:r>
    <w:r w:rsidRPr="007D2997">
      <w:rPr>
        <w:rFonts w:cs="Arial"/>
        <w:sz w:val="18"/>
      </w:rPr>
      <w:fldChar w:fldCharType="end"/>
    </w:r>
    <w:r w:rsidRPr="007D2997">
      <w:rPr>
        <w:rFonts w:cs="Arial"/>
        <w:sz w:val="18"/>
      </w:rPr>
      <w:t xml:space="preserve"> -</w:t>
    </w:r>
    <w:r w:rsidRPr="007D2997">
      <w:rPr>
        <w:rFonts w:cs="Arial"/>
        <w:sz w:val="18"/>
      </w:rPr>
      <w:tab/>
      <w:t>Ford Division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000" w:firstRow="0" w:lastRow="0" w:firstColumn="0" w:lastColumn="0" w:noHBand="0" w:noVBand="0"/>
    </w:tblPr>
    <w:tblGrid>
      <w:gridCol w:w="5400"/>
      <w:gridCol w:w="5400"/>
    </w:tblGrid>
    <w:tr w:rsidR="00307CAD" w:rsidRPr="00931761" w14:paraId="21597E56" w14:textId="77777777" w:rsidTr="005C57C9">
      <w:tblPrEx>
        <w:tblCellMar>
          <w:top w:w="0" w:type="dxa"/>
          <w:bottom w:w="0" w:type="dxa"/>
        </w:tblCellMar>
      </w:tblPrEx>
      <w:trPr>
        <w:cantSplit/>
        <w:trHeight w:val="160"/>
        <w:jc w:val="center"/>
      </w:trPr>
      <w:tc>
        <w:tcPr>
          <w:tcW w:w="5400" w:type="dxa"/>
          <w:shd w:val="clear" w:color="auto" w:fill="auto"/>
          <w:tcMar>
            <w:left w:w="43" w:type="dxa"/>
            <w:right w:w="29" w:type="dxa"/>
          </w:tcMar>
        </w:tcPr>
        <w:p w14:paraId="23C0B4B9" w14:textId="77777777" w:rsidR="00307CAD" w:rsidRPr="00931761" w:rsidRDefault="00307CAD" w:rsidP="005C57C9">
          <w:pPr>
            <w:pStyle w:val="Footer"/>
            <w:keepNext/>
            <w:keepLines/>
            <w:tabs>
              <w:tab w:val="center" w:pos="5213"/>
              <w:tab w:val="right" w:pos="10584"/>
            </w:tabs>
            <w:rPr>
              <w:rFonts w:cs="Arial"/>
              <w:sz w:val="16"/>
            </w:rPr>
          </w:pPr>
          <w:r w:rsidRPr="00931761">
            <w:rPr>
              <w:rFonts w:cs="Arial"/>
              <w:sz w:val="16"/>
            </w:rPr>
            <w:sym w:font="Wingdings" w:char="F0AB"/>
          </w:r>
          <w:r w:rsidRPr="00931761">
            <w:rPr>
              <w:rFonts w:cs="Arial"/>
              <w:sz w:val="16"/>
            </w:rPr>
            <w:t xml:space="preserve"> = New for this model year</w:t>
          </w:r>
        </w:p>
      </w:tc>
      <w:tc>
        <w:tcPr>
          <w:tcW w:w="5400" w:type="dxa"/>
          <w:shd w:val="clear" w:color="auto" w:fill="auto"/>
          <w:tcMar>
            <w:left w:w="43" w:type="dxa"/>
            <w:right w:w="29" w:type="dxa"/>
          </w:tcMar>
        </w:tcPr>
        <w:p w14:paraId="32E1F3FA" w14:textId="77777777" w:rsidR="00307CAD" w:rsidRPr="00931761" w:rsidRDefault="00307CAD" w:rsidP="005C57C9">
          <w:pPr>
            <w:pStyle w:val="Footer"/>
            <w:keepNext/>
            <w:keepLines/>
            <w:tabs>
              <w:tab w:val="center" w:pos="5213"/>
              <w:tab w:val="right" w:pos="10584"/>
            </w:tabs>
            <w:jc w:val="right"/>
            <w:rPr>
              <w:rFonts w:cs="Arial"/>
              <w:sz w:val="16"/>
            </w:rPr>
          </w:pPr>
        </w:p>
      </w:tc>
    </w:tr>
  </w:tbl>
  <w:p w14:paraId="01506BC8" w14:textId="77777777" w:rsidR="00307CAD" w:rsidRPr="00931761" w:rsidRDefault="00307CAD" w:rsidP="005C57C9">
    <w:pPr>
      <w:pStyle w:val="Footer"/>
      <w:tabs>
        <w:tab w:val="center" w:pos="5213"/>
        <w:tab w:val="right" w:pos="10584"/>
      </w:tabs>
      <w:ind w:left="-144"/>
      <w:rPr>
        <w:rFonts w:cs="Arial"/>
        <w:sz w:val="18"/>
      </w:rPr>
    </w:pPr>
    <w:r w:rsidRPr="00931761">
      <w:rPr>
        <w:rFonts w:cs="Arial"/>
        <w:sz w:val="18"/>
      </w:rPr>
      <w:tab/>
      <w:t xml:space="preserve">- </w:t>
    </w:r>
    <w:r w:rsidRPr="00931761">
      <w:rPr>
        <w:rFonts w:cs="Arial"/>
        <w:sz w:val="18"/>
      </w:rPr>
      <w:fldChar w:fldCharType="begin"/>
    </w:r>
    <w:r w:rsidRPr="00931761">
      <w:rPr>
        <w:rFonts w:cs="Arial"/>
        <w:sz w:val="18"/>
      </w:rPr>
      <w:instrText xml:space="preserve"> PAGE  \* MERGEFORMAT </w:instrText>
    </w:r>
    <w:r w:rsidRPr="00931761">
      <w:rPr>
        <w:rFonts w:cs="Arial"/>
        <w:sz w:val="18"/>
      </w:rPr>
      <w:fldChar w:fldCharType="separate"/>
    </w:r>
    <w:r w:rsidRPr="00931761">
      <w:rPr>
        <w:rFonts w:cs="Arial"/>
        <w:noProof/>
        <w:sz w:val="18"/>
      </w:rPr>
      <w:t>1</w:t>
    </w:r>
    <w:r w:rsidRPr="00931761">
      <w:rPr>
        <w:rFonts w:cs="Arial"/>
        <w:sz w:val="18"/>
      </w:rPr>
      <w:fldChar w:fldCharType="end"/>
    </w:r>
    <w:r w:rsidRPr="00931761">
      <w:rPr>
        <w:rFonts w:cs="Arial"/>
        <w:sz w:val="18"/>
      </w:rPr>
      <w:t xml:space="preserve"> -</w:t>
    </w:r>
    <w:r w:rsidRPr="00931761">
      <w:rPr>
        <w:rFonts w:cs="Arial"/>
        <w:sz w:val="18"/>
      </w:rPr>
      <w:tab/>
      <w:t>Ford Division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36" w:type="dxa"/>
        <w:right w:w="36" w:type="dxa"/>
      </w:tblCellMar>
      <w:tblLook w:val="04A0" w:firstRow="1" w:lastRow="0" w:firstColumn="1" w:lastColumn="0" w:noHBand="0" w:noVBand="1"/>
    </w:tblPr>
    <w:tblGrid>
      <w:gridCol w:w="5400"/>
      <w:gridCol w:w="5400"/>
    </w:tblGrid>
    <w:tr w:rsidR="00307CAD" w:rsidRPr="00152024" w14:paraId="176E9CE8" w14:textId="77777777" w:rsidTr="005C57C9">
      <w:trPr>
        <w:cantSplit/>
        <w:trHeight w:val="160"/>
        <w:jc w:val="center"/>
      </w:trPr>
      <w:tc>
        <w:tcPr>
          <w:tcW w:w="5400" w:type="dxa"/>
          <w:shd w:val="clear" w:color="auto" w:fill="auto"/>
        </w:tcPr>
        <w:p w14:paraId="774D70C1" w14:textId="77777777" w:rsidR="00307CAD" w:rsidRPr="00152024" w:rsidRDefault="00307CAD" w:rsidP="005C57C9">
          <w:pPr>
            <w:keepNext/>
            <w:keepLines/>
            <w:rPr>
              <w:rFonts w:cs="Arial"/>
              <w:sz w:val="16"/>
            </w:rPr>
          </w:pPr>
          <w:r w:rsidRPr="00152024">
            <w:rPr>
              <w:rFonts w:cs="Arial"/>
              <w:sz w:val="16"/>
            </w:rPr>
            <w:sym w:font="Wingdings" w:char="F0AB"/>
          </w:r>
          <w:r w:rsidRPr="00152024">
            <w:rPr>
              <w:rFonts w:cs="Arial"/>
              <w:sz w:val="16"/>
            </w:rPr>
            <w:t xml:space="preserve"> = New for this model year</w:t>
          </w:r>
        </w:p>
      </w:tc>
      <w:tc>
        <w:tcPr>
          <w:tcW w:w="5400" w:type="dxa"/>
          <w:shd w:val="clear" w:color="auto" w:fill="auto"/>
        </w:tcPr>
        <w:p w14:paraId="70EB8C34" w14:textId="77777777" w:rsidR="00307CAD" w:rsidRPr="00152024" w:rsidRDefault="00307CAD" w:rsidP="005C57C9">
          <w:pPr>
            <w:keepNext/>
            <w:keepLines/>
            <w:jc w:val="right"/>
            <w:rPr>
              <w:rFonts w:cs="Arial"/>
              <w:sz w:val="16"/>
            </w:rPr>
          </w:pPr>
          <w:r w:rsidRPr="00152024">
            <w:rPr>
              <w:rFonts w:cs="Arial"/>
              <w:sz w:val="16"/>
            </w:rPr>
            <w:t>I = Included in Equipment Group, S = Standard Equipment, O = Optional</w:t>
          </w:r>
        </w:p>
      </w:tc>
    </w:tr>
  </w:tbl>
  <w:p w14:paraId="0986270F" w14:textId="77777777" w:rsidR="00307CAD" w:rsidRPr="00152024" w:rsidRDefault="00307CAD" w:rsidP="005C57C9">
    <w:pPr>
      <w:pStyle w:val="Footer"/>
      <w:tabs>
        <w:tab w:val="center" w:pos="5213"/>
        <w:tab w:val="right" w:pos="10584"/>
      </w:tabs>
      <w:ind w:left="-144"/>
      <w:rPr>
        <w:rFonts w:cs="Arial"/>
        <w:sz w:val="18"/>
      </w:rPr>
    </w:pPr>
    <w:r w:rsidRPr="00152024">
      <w:rPr>
        <w:rFonts w:cs="Arial"/>
        <w:sz w:val="18"/>
      </w:rPr>
      <w:tab/>
      <w:t xml:space="preserve">- </w:t>
    </w:r>
    <w:r w:rsidRPr="00152024">
      <w:rPr>
        <w:rFonts w:cs="Arial"/>
        <w:sz w:val="18"/>
      </w:rPr>
      <w:fldChar w:fldCharType="begin"/>
    </w:r>
    <w:r w:rsidRPr="00152024">
      <w:rPr>
        <w:rFonts w:cs="Arial"/>
        <w:sz w:val="18"/>
      </w:rPr>
      <w:instrText xml:space="preserve"> PAGE  \* MERGEFORMAT </w:instrText>
    </w:r>
    <w:r w:rsidRPr="00152024">
      <w:rPr>
        <w:rFonts w:cs="Arial"/>
        <w:sz w:val="18"/>
      </w:rPr>
      <w:fldChar w:fldCharType="separate"/>
    </w:r>
    <w:r w:rsidRPr="00152024">
      <w:rPr>
        <w:rFonts w:cs="Arial"/>
        <w:noProof/>
        <w:sz w:val="18"/>
      </w:rPr>
      <w:t>5</w:t>
    </w:r>
    <w:r w:rsidRPr="00152024">
      <w:rPr>
        <w:rFonts w:cs="Arial"/>
        <w:sz w:val="18"/>
      </w:rPr>
      <w:fldChar w:fldCharType="end"/>
    </w:r>
    <w:r w:rsidRPr="00152024">
      <w:rPr>
        <w:rFonts w:cs="Arial"/>
        <w:sz w:val="18"/>
      </w:rPr>
      <w:t xml:space="preserve"> -</w:t>
    </w:r>
    <w:r w:rsidRPr="00152024">
      <w:rPr>
        <w:rFonts w:cs="Arial"/>
        <w:sz w:val="18"/>
      </w:rPr>
      <w:tab/>
      <w:t>Ford Division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000" w:firstRow="0" w:lastRow="0" w:firstColumn="0" w:lastColumn="0" w:noHBand="0" w:noVBand="0"/>
    </w:tblPr>
    <w:tblGrid>
      <w:gridCol w:w="5400"/>
      <w:gridCol w:w="5400"/>
    </w:tblGrid>
    <w:tr w:rsidR="00307CAD" w:rsidRPr="008A2705" w14:paraId="77F27E7D" w14:textId="77777777" w:rsidTr="005C57C9">
      <w:tblPrEx>
        <w:tblCellMar>
          <w:top w:w="0" w:type="dxa"/>
          <w:bottom w:w="0" w:type="dxa"/>
        </w:tblCellMar>
      </w:tblPrEx>
      <w:trPr>
        <w:cantSplit/>
        <w:trHeight w:val="160"/>
        <w:jc w:val="center"/>
      </w:trPr>
      <w:tc>
        <w:tcPr>
          <w:tcW w:w="5400" w:type="dxa"/>
          <w:shd w:val="clear" w:color="auto" w:fill="auto"/>
          <w:tcMar>
            <w:left w:w="43" w:type="dxa"/>
            <w:right w:w="29" w:type="dxa"/>
          </w:tcMar>
        </w:tcPr>
        <w:p w14:paraId="7E62B384" w14:textId="77777777" w:rsidR="00307CAD" w:rsidRPr="008A2705" w:rsidRDefault="00307CAD" w:rsidP="005C57C9">
          <w:pPr>
            <w:pStyle w:val="Footer"/>
            <w:keepNext/>
            <w:keepLines/>
            <w:tabs>
              <w:tab w:val="center" w:pos="5213"/>
              <w:tab w:val="right" w:pos="10584"/>
            </w:tabs>
            <w:rPr>
              <w:rFonts w:cs="Arial"/>
              <w:sz w:val="16"/>
            </w:rPr>
          </w:pPr>
          <w:r w:rsidRPr="008A2705">
            <w:rPr>
              <w:rFonts w:cs="Arial"/>
              <w:sz w:val="16"/>
            </w:rPr>
            <w:sym w:font="Wingdings" w:char="F0AB"/>
          </w:r>
          <w:r w:rsidRPr="008A2705">
            <w:rPr>
              <w:rFonts w:cs="Arial"/>
              <w:sz w:val="16"/>
            </w:rPr>
            <w:t xml:space="preserve"> = New for this model year</w:t>
          </w:r>
        </w:p>
      </w:tc>
      <w:tc>
        <w:tcPr>
          <w:tcW w:w="5400" w:type="dxa"/>
          <w:shd w:val="clear" w:color="auto" w:fill="auto"/>
          <w:tcMar>
            <w:left w:w="43" w:type="dxa"/>
            <w:right w:w="29" w:type="dxa"/>
          </w:tcMar>
        </w:tcPr>
        <w:p w14:paraId="2B8DBF59" w14:textId="77777777" w:rsidR="00307CAD" w:rsidRPr="008A2705" w:rsidRDefault="00307CAD" w:rsidP="005C57C9">
          <w:pPr>
            <w:pStyle w:val="Footer"/>
            <w:keepNext/>
            <w:keepLines/>
            <w:tabs>
              <w:tab w:val="center" w:pos="5213"/>
              <w:tab w:val="right" w:pos="10584"/>
            </w:tabs>
            <w:jc w:val="right"/>
            <w:rPr>
              <w:rFonts w:cs="Arial"/>
              <w:sz w:val="16"/>
            </w:rPr>
          </w:pPr>
        </w:p>
      </w:tc>
    </w:tr>
  </w:tbl>
  <w:p w14:paraId="2CEB745A" w14:textId="77777777" w:rsidR="00307CAD" w:rsidRPr="008A2705" w:rsidRDefault="00307CAD" w:rsidP="005C57C9">
    <w:pPr>
      <w:pStyle w:val="Footer"/>
      <w:tabs>
        <w:tab w:val="center" w:pos="5213"/>
        <w:tab w:val="right" w:pos="10584"/>
      </w:tabs>
      <w:ind w:left="-144"/>
      <w:rPr>
        <w:rFonts w:cs="Arial"/>
        <w:sz w:val="18"/>
      </w:rPr>
    </w:pPr>
    <w:r w:rsidRPr="008A2705">
      <w:rPr>
        <w:rFonts w:cs="Arial"/>
        <w:sz w:val="18"/>
      </w:rPr>
      <w:tab/>
      <w:t xml:space="preserve">- </w:t>
    </w:r>
    <w:r w:rsidRPr="008A2705">
      <w:rPr>
        <w:rFonts w:cs="Arial"/>
        <w:sz w:val="18"/>
      </w:rPr>
      <w:fldChar w:fldCharType="begin"/>
    </w:r>
    <w:r w:rsidRPr="008A2705">
      <w:rPr>
        <w:rFonts w:cs="Arial"/>
        <w:sz w:val="18"/>
      </w:rPr>
      <w:instrText xml:space="preserve"> PAGE  \* MERGEFORMAT </w:instrText>
    </w:r>
    <w:r w:rsidRPr="008A2705">
      <w:rPr>
        <w:rFonts w:cs="Arial"/>
        <w:sz w:val="18"/>
      </w:rPr>
      <w:fldChar w:fldCharType="separate"/>
    </w:r>
    <w:r w:rsidRPr="008A2705">
      <w:rPr>
        <w:rFonts w:cs="Arial"/>
        <w:noProof/>
        <w:sz w:val="18"/>
      </w:rPr>
      <w:t>1</w:t>
    </w:r>
    <w:r w:rsidRPr="008A2705">
      <w:rPr>
        <w:rFonts w:cs="Arial"/>
        <w:sz w:val="18"/>
      </w:rPr>
      <w:fldChar w:fldCharType="end"/>
    </w:r>
    <w:r w:rsidRPr="008A2705">
      <w:rPr>
        <w:rFonts w:cs="Arial"/>
        <w:sz w:val="18"/>
      </w:rPr>
      <w:t xml:space="preserve"> -</w:t>
    </w:r>
    <w:r w:rsidRPr="008A2705">
      <w:rPr>
        <w:rFonts w:cs="Arial"/>
        <w:sz w:val="18"/>
      </w:rPr>
      <w:tab/>
      <w:t>Ford Division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36" w:type="dxa"/>
        <w:right w:w="36" w:type="dxa"/>
      </w:tblCellMar>
      <w:tblLook w:val="04A0" w:firstRow="1" w:lastRow="0" w:firstColumn="1" w:lastColumn="0" w:noHBand="0" w:noVBand="1"/>
    </w:tblPr>
    <w:tblGrid>
      <w:gridCol w:w="5400"/>
      <w:gridCol w:w="5400"/>
    </w:tblGrid>
    <w:tr w:rsidR="00307CAD" w:rsidRPr="00FC43B9" w14:paraId="762D8D27" w14:textId="77777777" w:rsidTr="005C57C9">
      <w:trPr>
        <w:cantSplit/>
        <w:trHeight w:val="160"/>
        <w:jc w:val="center"/>
      </w:trPr>
      <w:tc>
        <w:tcPr>
          <w:tcW w:w="5400" w:type="dxa"/>
          <w:shd w:val="clear" w:color="auto" w:fill="auto"/>
        </w:tcPr>
        <w:p w14:paraId="3DEA5F5E" w14:textId="77777777" w:rsidR="00307CAD" w:rsidRPr="00FC43B9" w:rsidRDefault="00307CAD" w:rsidP="005C57C9">
          <w:pPr>
            <w:keepNext/>
            <w:keepLines/>
            <w:rPr>
              <w:rFonts w:cs="Arial"/>
              <w:sz w:val="16"/>
            </w:rPr>
          </w:pPr>
          <w:r w:rsidRPr="00FC43B9">
            <w:rPr>
              <w:rFonts w:cs="Arial"/>
              <w:sz w:val="16"/>
            </w:rPr>
            <w:sym w:font="Wingdings" w:char="F0AB"/>
          </w:r>
          <w:r w:rsidRPr="00FC43B9">
            <w:rPr>
              <w:rFonts w:cs="Arial"/>
              <w:sz w:val="16"/>
            </w:rPr>
            <w:t xml:space="preserve"> = New for this model year</w:t>
          </w:r>
        </w:p>
      </w:tc>
      <w:tc>
        <w:tcPr>
          <w:tcW w:w="5400" w:type="dxa"/>
          <w:shd w:val="clear" w:color="auto" w:fill="auto"/>
        </w:tcPr>
        <w:p w14:paraId="63595C0F" w14:textId="77777777" w:rsidR="00307CAD" w:rsidRPr="00FC43B9" w:rsidRDefault="00307CAD" w:rsidP="005C57C9">
          <w:pPr>
            <w:keepNext/>
            <w:keepLines/>
            <w:jc w:val="right"/>
            <w:rPr>
              <w:rFonts w:cs="Arial"/>
              <w:sz w:val="16"/>
            </w:rPr>
          </w:pPr>
          <w:r w:rsidRPr="00FC43B9">
            <w:rPr>
              <w:rFonts w:cs="Arial"/>
              <w:sz w:val="16"/>
            </w:rPr>
            <w:t>I = Included in Equipment Group, S = Standard Equipment, O = Optional</w:t>
          </w:r>
        </w:p>
      </w:tc>
    </w:tr>
  </w:tbl>
  <w:p w14:paraId="4C8D0BFA" w14:textId="77777777" w:rsidR="00307CAD" w:rsidRPr="00FC43B9" w:rsidRDefault="00307CAD" w:rsidP="005C57C9">
    <w:pPr>
      <w:pStyle w:val="Footer"/>
      <w:tabs>
        <w:tab w:val="center" w:pos="5213"/>
        <w:tab w:val="right" w:pos="10584"/>
      </w:tabs>
      <w:ind w:left="-144"/>
      <w:rPr>
        <w:rFonts w:cs="Arial"/>
        <w:sz w:val="18"/>
      </w:rPr>
    </w:pPr>
    <w:r w:rsidRPr="00FC43B9">
      <w:rPr>
        <w:rFonts w:cs="Arial"/>
        <w:sz w:val="18"/>
      </w:rPr>
      <w:tab/>
      <w:t xml:space="preserve">- </w:t>
    </w:r>
    <w:r w:rsidRPr="00FC43B9">
      <w:rPr>
        <w:rFonts w:cs="Arial"/>
        <w:sz w:val="18"/>
      </w:rPr>
      <w:fldChar w:fldCharType="begin"/>
    </w:r>
    <w:r w:rsidRPr="00FC43B9">
      <w:rPr>
        <w:rFonts w:cs="Arial"/>
        <w:sz w:val="18"/>
      </w:rPr>
      <w:instrText xml:space="preserve"> PAGE  \* MERGEFORMAT </w:instrText>
    </w:r>
    <w:r w:rsidRPr="00FC43B9">
      <w:rPr>
        <w:rFonts w:cs="Arial"/>
        <w:sz w:val="18"/>
      </w:rPr>
      <w:fldChar w:fldCharType="separate"/>
    </w:r>
    <w:r w:rsidRPr="00FC43B9">
      <w:rPr>
        <w:rFonts w:cs="Arial"/>
        <w:noProof/>
        <w:sz w:val="18"/>
      </w:rPr>
      <w:t>5</w:t>
    </w:r>
    <w:r w:rsidRPr="00FC43B9">
      <w:rPr>
        <w:rFonts w:cs="Arial"/>
        <w:sz w:val="18"/>
      </w:rPr>
      <w:fldChar w:fldCharType="end"/>
    </w:r>
    <w:r w:rsidRPr="00FC43B9">
      <w:rPr>
        <w:rFonts w:cs="Arial"/>
        <w:sz w:val="18"/>
      </w:rPr>
      <w:t xml:space="preserve"> -</w:t>
    </w:r>
    <w:r w:rsidRPr="00FC43B9">
      <w:rPr>
        <w:rFonts w:cs="Arial"/>
        <w:sz w:val="18"/>
      </w:rPr>
      <w:tab/>
      <w:t>Ford Division</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000" w:firstRow="0" w:lastRow="0" w:firstColumn="0" w:lastColumn="0" w:noHBand="0" w:noVBand="0"/>
    </w:tblPr>
    <w:tblGrid>
      <w:gridCol w:w="5400"/>
      <w:gridCol w:w="5400"/>
    </w:tblGrid>
    <w:tr w:rsidR="00307CAD" w:rsidRPr="004B0F72" w14:paraId="1DBD6F90" w14:textId="77777777" w:rsidTr="005C57C9">
      <w:tblPrEx>
        <w:tblCellMar>
          <w:top w:w="0" w:type="dxa"/>
          <w:bottom w:w="0" w:type="dxa"/>
        </w:tblCellMar>
      </w:tblPrEx>
      <w:trPr>
        <w:cantSplit/>
        <w:trHeight w:val="160"/>
        <w:jc w:val="center"/>
      </w:trPr>
      <w:tc>
        <w:tcPr>
          <w:tcW w:w="5400" w:type="dxa"/>
          <w:shd w:val="clear" w:color="auto" w:fill="auto"/>
          <w:tcMar>
            <w:left w:w="43" w:type="dxa"/>
            <w:right w:w="29" w:type="dxa"/>
          </w:tcMar>
        </w:tcPr>
        <w:p w14:paraId="6F0B090A" w14:textId="77777777" w:rsidR="00307CAD" w:rsidRPr="004B0F72" w:rsidRDefault="00307CAD" w:rsidP="005C57C9">
          <w:pPr>
            <w:pStyle w:val="Footer"/>
            <w:keepNext/>
            <w:keepLines/>
            <w:tabs>
              <w:tab w:val="center" w:pos="5213"/>
              <w:tab w:val="right" w:pos="10584"/>
            </w:tabs>
            <w:rPr>
              <w:rFonts w:cs="Arial"/>
              <w:sz w:val="16"/>
            </w:rPr>
          </w:pPr>
          <w:r w:rsidRPr="004B0F72">
            <w:rPr>
              <w:rFonts w:cs="Arial"/>
              <w:sz w:val="16"/>
            </w:rPr>
            <w:sym w:font="Wingdings" w:char="00AB"/>
          </w:r>
          <w:r w:rsidRPr="004B0F72">
            <w:rPr>
              <w:rFonts w:cs="Arial"/>
              <w:sz w:val="16"/>
            </w:rPr>
            <w:t xml:space="preserve"> = New for this model year</w:t>
          </w:r>
        </w:p>
      </w:tc>
      <w:tc>
        <w:tcPr>
          <w:tcW w:w="5400" w:type="dxa"/>
          <w:shd w:val="clear" w:color="auto" w:fill="auto"/>
          <w:tcMar>
            <w:left w:w="43" w:type="dxa"/>
            <w:right w:w="29" w:type="dxa"/>
          </w:tcMar>
        </w:tcPr>
        <w:p w14:paraId="1566A465" w14:textId="77777777" w:rsidR="00307CAD" w:rsidRPr="004B0F72" w:rsidRDefault="00307CAD" w:rsidP="005C57C9">
          <w:pPr>
            <w:pStyle w:val="Footer"/>
            <w:keepNext/>
            <w:keepLines/>
            <w:tabs>
              <w:tab w:val="center" w:pos="5213"/>
              <w:tab w:val="right" w:pos="10584"/>
            </w:tabs>
            <w:jc w:val="right"/>
            <w:rPr>
              <w:rFonts w:cs="Arial"/>
              <w:sz w:val="16"/>
            </w:rPr>
          </w:pPr>
        </w:p>
      </w:tc>
    </w:tr>
  </w:tbl>
  <w:p w14:paraId="076DBBFC" w14:textId="77777777" w:rsidR="00307CAD" w:rsidRPr="004B0F72" w:rsidRDefault="00307CAD" w:rsidP="005C57C9">
    <w:pPr>
      <w:pStyle w:val="Footer"/>
      <w:tabs>
        <w:tab w:val="center" w:pos="5213"/>
        <w:tab w:val="right" w:pos="10584"/>
      </w:tabs>
      <w:ind w:left="-144"/>
      <w:rPr>
        <w:rFonts w:cs="Arial"/>
        <w:sz w:val="18"/>
      </w:rPr>
    </w:pPr>
    <w:r w:rsidRPr="004B0F72">
      <w:rPr>
        <w:rFonts w:cs="Arial"/>
        <w:sz w:val="18"/>
      </w:rPr>
      <w:tab/>
      <w:t xml:space="preserve">- </w:t>
    </w:r>
    <w:r w:rsidRPr="004B0F72">
      <w:rPr>
        <w:rFonts w:cs="Arial"/>
        <w:sz w:val="18"/>
      </w:rPr>
      <w:fldChar w:fldCharType="begin"/>
    </w:r>
    <w:r w:rsidRPr="004B0F72">
      <w:rPr>
        <w:rFonts w:cs="Arial"/>
        <w:sz w:val="18"/>
      </w:rPr>
      <w:instrText xml:space="preserve"> PAGE  \* MERGEFORMAT </w:instrText>
    </w:r>
    <w:r w:rsidRPr="004B0F72">
      <w:rPr>
        <w:rFonts w:cs="Arial"/>
        <w:sz w:val="18"/>
      </w:rPr>
      <w:fldChar w:fldCharType="separate"/>
    </w:r>
    <w:r w:rsidRPr="004B0F72">
      <w:rPr>
        <w:rFonts w:cs="Arial"/>
        <w:noProof/>
        <w:sz w:val="18"/>
      </w:rPr>
      <w:t>1</w:t>
    </w:r>
    <w:r w:rsidRPr="004B0F72">
      <w:rPr>
        <w:rFonts w:cs="Arial"/>
        <w:sz w:val="18"/>
      </w:rPr>
      <w:fldChar w:fldCharType="end"/>
    </w:r>
    <w:r w:rsidRPr="004B0F72">
      <w:rPr>
        <w:rFonts w:cs="Arial"/>
        <w:sz w:val="18"/>
      </w:rPr>
      <w:t xml:space="preserve"> -</w:t>
    </w:r>
    <w:r w:rsidRPr="004B0F72">
      <w:rPr>
        <w:rFonts w:cs="Arial"/>
        <w:sz w:val="18"/>
      </w:rPr>
      <w:tab/>
      <w:t>Ford Division</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36" w:type="dxa"/>
        <w:right w:w="36" w:type="dxa"/>
      </w:tblCellMar>
      <w:tblLook w:val="04A0" w:firstRow="1" w:lastRow="0" w:firstColumn="1" w:lastColumn="0" w:noHBand="0" w:noVBand="1"/>
    </w:tblPr>
    <w:tblGrid>
      <w:gridCol w:w="5400"/>
      <w:gridCol w:w="5400"/>
    </w:tblGrid>
    <w:tr w:rsidR="00307CAD" w:rsidRPr="00B549DB" w14:paraId="2B600032" w14:textId="77777777" w:rsidTr="005C57C9">
      <w:trPr>
        <w:cantSplit/>
        <w:trHeight w:val="160"/>
        <w:jc w:val="center"/>
      </w:trPr>
      <w:tc>
        <w:tcPr>
          <w:tcW w:w="5400" w:type="dxa"/>
          <w:shd w:val="clear" w:color="auto" w:fill="auto"/>
        </w:tcPr>
        <w:p w14:paraId="6BD552C7" w14:textId="77777777" w:rsidR="00307CAD" w:rsidRPr="00B549DB" w:rsidRDefault="00307CAD" w:rsidP="005C57C9">
          <w:pPr>
            <w:keepNext/>
            <w:keepLines/>
            <w:rPr>
              <w:rFonts w:cs="Arial"/>
              <w:sz w:val="16"/>
            </w:rPr>
          </w:pPr>
          <w:r w:rsidRPr="00B549DB">
            <w:rPr>
              <w:rFonts w:cs="Arial"/>
              <w:sz w:val="16"/>
            </w:rPr>
            <w:sym w:font="Wingdings" w:char="00AB"/>
          </w:r>
          <w:r w:rsidRPr="00B549DB">
            <w:rPr>
              <w:rFonts w:cs="Arial"/>
              <w:sz w:val="16"/>
            </w:rPr>
            <w:t xml:space="preserve"> = New for this model year </w:t>
          </w:r>
        </w:p>
      </w:tc>
      <w:tc>
        <w:tcPr>
          <w:tcW w:w="5400" w:type="dxa"/>
          <w:shd w:val="clear" w:color="auto" w:fill="auto"/>
        </w:tcPr>
        <w:p w14:paraId="71D59FCA" w14:textId="77777777" w:rsidR="00307CAD" w:rsidRPr="00B549DB" w:rsidRDefault="00307CAD" w:rsidP="005C57C9">
          <w:pPr>
            <w:keepNext/>
            <w:keepLines/>
            <w:jc w:val="right"/>
            <w:rPr>
              <w:rFonts w:cs="Arial"/>
              <w:sz w:val="16"/>
            </w:rPr>
          </w:pPr>
          <w:r w:rsidRPr="00B549DB">
            <w:rPr>
              <w:rFonts w:cs="Arial"/>
              <w:sz w:val="16"/>
            </w:rPr>
            <w:t>I = Included in Equipment Group, S = Standard Equipment, O = Optional</w:t>
          </w:r>
        </w:p>
      </w:tc>
    </w:tr>
  </w:tbl>
  <w:p w14:paraId="1CF442BA" w14:textId="77777777" w:rsidR="00307CAD" w:rsidRPr="00B549DB" w:rsidRDefault="00307CAD" w:rsidP="005C57C9">
    <w:pPr>
      <w:pStyle w:val="Footer"/>
      <w:tabs>
        <w:tab w:val="center" w:pos="5213"/>
        <w:tab w:val="right" w:pos="10584"/>
      </w:tabs>
      <w:ind w:left="-144"/>
      <w:rPr>
        <w:rFonts w:cs="Arial"/>
        <w:sz w:val="18"/>
      </w:rPr>
    </w:pPr>
    <w:r w:rsidRPr="00B549DB">
      <w:rPr>
        <w:rFonts w:cs="Arial"/>
        <w:sz w:val="18"/>
      </w:rPr>
      <w:tab/>
      <w:t xml:space="preserve">- </w:t>
    </w:r>
    <w:r w:rsidRPr="00B549DB">
      <w:rPr>
        <w:rFonts w:cs="Arial"/>
        <w:sz w:val="18"/>
      </w:rPr>
      <w:fldChar w:fldCharType="begin"/>
    </w:r>
    <w:r w:rsidRPr="00B549DB">
      <w:rPr>
        <w:rFonts w:cs="Arial"/>
        <w:sz w:val="18"/>
      </w:rPr>
      <w:instrText xml:space="preserve"> PAGE  \* MERGEFORMAT </w:instrText>
    </w:r>
    <w:r w:rsidRPr="00B549DB">
      <w:rPr>
        <w:rFonts w:cs="Arial"/>
        <w:sz w:val="18"/>
      </w:rPr>
      <w:fldChar w:fldCharType="separate"/>
    </w:r>
    <w:r w:rsidRPr="00B549DB">
      <w:rPr>
        <w:rFonts w:cs="Arial"/>
        <w:noProof/>
        <w:sz w:val="18"/>
      </w:rPr>
      <w:t>5</w:t>
    </w:r>
    <w:r w:rsidRPr="00B549DB">
      <w:rPr>
        <w:rFonts w:cs="Arial"/>
        <w:sz w:val="18"/>
      </w:rPr>
      <w:fldChar w:fldCharType="end"/>
    </w:r>
    <w:r w:rsidRPr="00B549DB">
      <w:rPr>
        <w:rFonts w:cs="Arial"/>
        <w:sz w:val="18"/>
      </w:rPr>
      <w:t xml:space="preserve"> -</w:t>
    </w:r>
    <w:r w:rsidRPr="00B549DB">
      <w:rPr>
        <w:rFonts w:cs="Arial"/>
        <w:sz w:val="18"/>
      </w:rPr>
      <w:tab/>
      <w:t>Ford Division</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000" w:firstRow="0" w:lastRow="0" w:firstColumn="0" w:lastColumn="0" w:noHBand="0" w:noVBand="0"/>
    </w:tblPr>
    <w:tblGrid>
      <w:gridCol w:w="5400"/>
      <w:gridCol w:w="5400"/>
    </w:tblGrid>
    <w:tr w:rsidR="00307CAD" w:rsidRPr="001E0E97" w14:paraId="1FA219A6" w14:textId="77777777" w:rsidTr="005C57C9">
      <w:tblPrEx>
        <w:tblCellMar>
          <w:top w:w="0" w:type="dxa"/>
          <w:bottom w:w="0" w:type="dxa"/>
        </w:tblCellMar>
      </w:tblPrEx>
      <w:trPr>
        <w:cantSplit/>
        <w:trHeight w:val="160"/>
        <w:jc w:val="center"/>
      </w:trPr>
      <w:tc>
        <w:tcPr>
          <w:tcW w:w="5400" w:type="dxa"/>
          <w:shd w:val="clear" w:color="auto" w:fill="auto"/>
          <w:tcMar>
            <w:left w:w="43" w:type="dxa"/>
            <w:right w:w="29" w:type="dxa"/>
          </w:tcMar>
        </w:tcPr>
        <w:p w14:paraId="053FDE55" w14:textId="77777777" w:rsidR="00307CAD" w:rsidRPr="001E0E97" w:rsidRDefault="00307CAD" w:rsidP="005C57C9">
          <w:pPr>
            <w:pStyle w:val="Footer"/>
            <w:keepNext/>
            <w:keepLines/>
            <w:tabs>
              <w:tab w:val="center" w:pos="5213"/>
              <w:tab w:val="right" w:pos="10584"/>
            </w:tabs>
            <w:rPr>
              <w:rFonts w:cs="Arial"/>
              <w:sz w:val="16"/>
            </w:rPr>
          </w:pPr>
          <w:r w:rsidRPr="001E0E97">
            <w:rPr>
              <w:rFonts w:cs="Arial"/>
              <w:sz w:val="16"/>
            </w:rPr>
            <w:sym w:font="Wingdings" w:char="00AB"/>
          </w:r>
          <w:r w:rsidRPr="001E0E97">
            <w:rPr>
              <w:rFonts w:cs="Arial"/>
              <w:sz w:val="16"/>
            </w:rPr>
            <w:t xml:space="preserve"> = New for this model year</w:t>
          </w:r>
        </w:p>
      </w:tc>
      <w:tc>
        <w:tcPr>
          <w:tcW w:w="5400" w:type="dxa"/>
          <w:shd w:val="clear" w:color="auto" w:fill="auto"/>
          <w:tcMar>
            <w:left w:w="43" w:type="dxa"/>
            <w:right w:w="29" w:type="dxa"/>
          </w:tcMar>
        </w:tcPr>
        <w:p w14:paraId="7E410678" w14:textId="77777777" w:rsidR="00307CAD" w:rsidRPr="001E0E97" w:rsidRDefault="00307CAD" w:rsidP="005C57C9">
          <w:pPr>
            <w:pStyle w:val="Footer"/>
            <w:keepNext/>
            <w:keepLines/>
            <w:tabs>
              <w:tab w:val="center" w:pos="5213"/>
              <w:tab w:val="right" w:pos="10584"/>
            </w:tabs>
            <w:jc w:val="right"/>
            <w:rPr>
              <w:rFonts w:cs="Arial"/>
              <w:sz w:val="16"/>
            </w:rPr>
          </w:pPr>
        </w:p>
      </w:tc>
    </w:tr>
  </w:tbl>
  <w:p w14:paraId="28BEA6AF" w14:textId="77777777" w:rsidR="00307CAD" w:rsidRPr="001E0E97" w:rsidRDefault="00307CAD" w:rsidP="005C57C9">
    <w:pPr>
      <w:pStyle w:val="Footer"/>
      <w:tabs>
        <w:tab w:val="center" w:pos="5213"/>
        <w:tab w:val="right" w:pos="10584"/>
      </w:tabs>
      <w:ind w:left="-144"/>
      <w:rPr>
        <w:rFonts w:cs="Arial"/>
        <w:sz w:val="18"/>
      </w:rPr>
    </w:pPr>
    <w:r w:rsidRPr="001E0E97">
      <w:rPr>
        <w:rFonts w:cs="Arial"/>
        <w:sz w:val="18"/>
      </w:rPr>
      <w:tab/>
      <w:t xml:space="preserve">- </w:t>
    </w:r>
    <w:r w:rsidRPr="001E0E97">
      <w:rPr>
        <w:rFonts w:cs="Arial"/>
        <w:sz w:val="18"/>
      </w:rPr>
      <w:fldChar w:fldCharType="begin"/>
    </w:r>
    <w:r w:rsidRPr="001E0E97">
      <w:rPr>
        <w:rFonts w:cs="Arial"/>
        <w:sz w:val="18"/>
      </w:rPr>
      <w:instrText xml:space="preserve"> PAGE  \* MERGEFORMAT </w:instrText>
    </w:r>
    <w:r w:rsidRPr="001E0E97">
      <w:rPr>
        <w:rFonts w:cs="Arial"/>
        <w:sz w:val="18"/>
      </w:rPr>
      <w:fldChar w:fldCharType="separate"/>
    </w:r>
    <w:r w:rsidRPr="001E0E97">
      <w:rPr>
        <w:rFonts w:cs="Arial"/>
        <w:noProof/>
        <w:sz w:val="18"/>
      </w:rPr>
      <w:t>1</w:t>
    </w:r>
    <w:r w:rsidRPr="001E0E97">
      <w:rPr>
        <w:rFonts w:cs="Arial"/>
        <w:sz w:val="18"/>
      </w:rPr>
      <w:fldChar w:fldCharType="end"/>
    </w:r>
    <w:r w:rsidRPr="001E0E97">
      <w:rPr>
        <w:rFonts w:cs="Arial"/>
        <w:sz w:val="18"/>
      </w:rPr>
      <w:t xml:space="preserve"> -</w:t>
    </w:r>
    <w:r w:rsidRPr="001E0E97">
      <w:rPr>
        <w:rFonts w:cs="Arial"/>
        <w:sz w:val="18"/>
      </w:rPr>
      <w:tab/>
      <w:t>Ford Division</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36" w:type="dxa"/>
        <w:right w:w="36" w:type="dxa"/>
      </w:tblCellMar>
      <w:tblLook w:val="04A0" w:firstRow="1" w:lastRow="0" w:firstColumn="1" w:lastColumn="0" w:noHBand="0" w:noVBand="1"/>
    </w:tblPr>
    <w:tblGrid>
      <w:gridCol w:w="5400"/>
      <w:gridCol w:w="5400"/>
    </w:tblGrid>
    <w:tr w:rsidR="00307CAD" w:rsidRPr="00C86DD0" w14:paraId="39FB2105" w14:textId="77777777" w:rsidTr="005C57C9">
      <w:trPr>
        <w:cantSplit/>
        <w:trHeight w:val="160"/>
        <w:jc w:val="center"/>
      </w:trPr>
      <w:tc>
        <w:tcPr>
          <w:tcW w:w="5400" w:type="dxa"/>
          <w:shd w:val="clear" w:color="auto" w:fill="auto"/>
        </w:tcPr>
        <w:p w14:paraId="3DF2D3F7" w14:textId="77777777" w:rsidR="00307CAD" w:rsidRPr="00C86DD0" w:rsidRDefault="00307CAD" w:rsidP="005C57C9">
          <w:pPr>
            <w:keepNext/>
            <w:keepLines/>
            <w:rPr>
              <w:rFonts w:cs="Arial"/>
              <w:sz w:val="16"/>
            </w:rPr>
          </w:pPr>
          <w:r w:rsidRPr="00C86DD0">
            <w:rPr>
              <w:rFonts w:cs="Arial"/>
              <w:sz w:val="16"/>
            </w:rPr>
            <w:sym w:font="Wingdings" w:char="00AB"/>
          </w:r>
          <w:r w:rsidRPr="00C86DD0">
            <w:rPr>
              <w:rFonts w:cs="Arial"/>
              <w:sz w:val="16"/>
            </w:rPr>
            <w:t xml:space="preserve"> = New for this model year </w:t>
          </w:r>
        </w:p>
      </w:tc>
      <w:tc>
        <w:tcPr>
          <w:tcW w:w="5400" w:type="dxa"/>
          <w:shd w:val="clear" w:color="auto" w:fill="auto"/>
        </w:tcPr>
        <w:p w14:paraId="27BA87DE" w14:textId="77777777" w:rsidR="00307CAD" w:rsidRPr="00C86DD0" w:rsidRDefault="00307CAD" w:rsidP="005C57C9">
          <w:pPr>
            <w:keepNext/>
            <w:keepLines/>
            <w:jc w:val="right"/>
            <w:rPr>
              <w:rFonts w:cs="Arial"/>
              <w:sz w:val="16"/>
            </w:rPr>
          </w:pPr>
          <w:r w:rsidRPr="00C86DD0">
            <w:rPr>
              <w:rFonts w:cs="Arial"/>
              <w:sz w:val="16"/>
            </w:rPr>
            <w:t>I = Included in Equipment Group, S = Standard Equipment, O = Optional</w:t>
          </w:r>
        </w:p>
      </w:tc>
    </w:tr>
  </w:tbl>
  <w:p w14:paraId="722EA0B1" w14:textId="77777777" w:rsidR="00307CAD" w:rsidRPr="00C86DD0" w:rsidRDefault="00307CAD" w:rsidP="005C57C9">
    <w:pPr>
      <w:pStyle w:val="Footer"/>
      <w:tabs>
        <w:tab w:val="center" w:pos="5213"/>
        <w:tab w:val="right" w:pos="10584"/>
      </w:tabs>
      <w:ind w:left="-144"/>
      <w:rPr>
        <w:rFonts w:cs="Arial"/>
        <w:sz w:val="18"/>
      </w:rPr>
    </w:pPr>
    <w:r w:rsidRPr="00C86DD0">
      <w:rPr>
        <w:rFonts w:cs="Arial"/>
        <w:sz w:val="18"/>
      </w:rPr>
      <w:tab/>
      <w:t xml:space="preserve">- </w:t>
    </w:r>
    <w:r w:rsidRPr="00C86DD0">
      <w:rPr>
        <w:rFonts w:cs="Arial"/>
        <w:sz w:val="18"/>
      </w:rPr>
      <w:fldChar w:fldCharType="begin"/>
    </w:r>
    <w:r w:rsidRPr="00C86DD0">
      <w:rPr>
        <w:rFonts w:cs="Arial"/>
        <w:sz w:val="18"/>
      </w:rPr>
      <w:instrText xml:space="preserve"> PAGE  \* MERGEFORMAT </w:instrText>
    </w:r>
    <w:r w:rsidRPr="00C86DD0">
      <w:rPr>
        <w:rFonts w:cs="Arial"/>
        <w:sz w:val="18"/>
      </w:rPr>
      <w:fldChar w:fldCharType="separate"/>
    </w:r>
    <w:r w:rsidRPr="00C86DD0">
      <w:rPr>
        <w:rFonts w:cs="Arial"/>
        <w:noProof/>
        <w:sz w:val="18"/>
      </w:rPr>
      <w:t>5</w:t>
    </w:r>
    <w:r w:rsidRPr="00C86DD0">
      <w:rPr>
        <w:rFonts w:cs="Arial"/>
        <w:sz w:val="18"/>
      </w:rPr>
      <w:fldChar w:fldCharType="end"/>
    </w:r>
    <w:r w:rsidRPr="00C86DD0">
      <w:rPr>
        <w:rFonts w:cs="Arial"/>
        <w:sz w:val="18"/>
      </w:rPr>
      <w:t xml:space="preserve"> -</w:t>
    </w:r>
    <w:r w:rsidRPr="00C86DD0">
      <w:rPr>
        <w:rFonts w:cs="Arial"/>
        <w:sz w:val="18"/>
      </w:rPr>
      <w:tab/>
      <w:t>Ford Division</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29" w:type="dxa"/>
        <w:right w:w="29" w:type="dxa"/>
      </w:tblCellMar>
      <w:tblLook w:val="04A0" w:firstRow="1" w:lastRow="0" w:firstColumn="1" w:lastColumn="0" w:noHBand="0" w:noVBand="1"/>
    </w:tblPr>
    <w:tblGrid>
      <w:gridCol w:w="5400"/>
      <w:gridCol w:w="5400"/>
    </w:tblGrid>
    <w:tr w:rsidR="00307CAD" w:rsidRPr="00743A59" w14:paraId="66A63D4F" w14:textId="77777777" w:rsidTr="005C57C9">
      <w:trPr>
        <w:cantSplit/>
        <w:trHeight w:val="160"/>
        <w:jc w:val="center"/>
      </w:trPr>
      <w:tc>
        <w:tcPr>
          <w:tcW w:w="5400" w:type="dxa"/>
          <w:shd w:val="clear" w:color="auto" w:fill="auto"/>
          <w:tcMar>
            <w:left w:w="43" w:type="dxa"/>
          </w:tcMar>
        </w:tcPr>
        <w:p w14:paraId="7D5DCFDB" w14:textId="77777777" w:rsidR="00307CAD" w:rsidRPr="00743A59" w:rsidRDefault="00307CAD" w:rsidP="005C57C9">
          <w:pPr>
            <w:keepNext/>
            <w:keepLines/>
            <w:rPr>
              <w:rFonts w:cs="Arial"/>
              <w:sz w:val="16"/>
            </w:rPr>
          </w:pPr>
          <w:r w:rsidRPr="00743A59">
            <w:rPr>
              <w:rFonts w:cs="Arial"/>
              <w:sz w:val="16"/>
            </w:rPr>
            <w:sym w:font="Wingdings" w:char="00AB"/>
          </w:r>
          <w:r w:rsidRPr="00743A59">
            <w:rPr>
              <w:rFonts w:cs="Arial"/>
              <w:sz w:val="16"/>
            </w:rPr>
            <w:t xml:space="preserve"> = New for this model year</w:t>
          </w:r>
        </w:p>
      </w:tc>
      <w:tc>
        <w:tcPr>
          <w:tcW w:w="5400" w:type="dxa"/>
          <w:shd w:val="clear" w:color="auto" w:fill="auto"/>
          <w:tcMar>
            <w:left w:w="43" w:type="dxa"/>
          </w:tcMar>
        </w:tcPr>
        <w:p w14:paraId="12FBF302" w14:textId="77777777" w:rsidR="00307CAD" w:rsidRPr="00743A59" w:rsidRDefault="00307CAD" w:rsidP="005C57C9">
          <w:pPr>
            <w:keepNext/>
            <w:keepLines/>
            <w:jc w:val="right"/>
            <w:rPr>
              <w:rFonts w:cs="Arial"/>
              <w:sz w:val="16"/>
            </w:rPr>
          </w:pPr>
        </w:p>
      </w:tc>
    </w:tr>
  </w:tbl>
  <w:p w14:paraId="128AF8A3" w14:textId="77777777" w:rsidR="00307CAD" w:rsidRPr="00743A59" w:rsidRDefault="00307CAD" w:rsidP="005C57C9">
    <w:pPr>
      <w:pStyle w:val="Footer"/>
      <w:tabs>
        <w:tab w:val="center" w:pos="5213"/>
        <w:tab w:val="right" w:pos="10584"/>
      </w:tabs>
      <w:ind w:left="-144"/>
      <w:rPr>
        <w:rFonts w:cs="Arial"/>
        <w:sz w:val="18"/>
      </w:rPr>
    </w:pPr>
    <w:r w:rsidRPr="00743A59">
      <w:rPr>
        <w:rFonts w:cs="Arial"/>
        <w:sz w:val="18"/>
      </w:rPr>
      <w:tab/>
      <w:t xml:space="preserve">- </w:t>
    </w:r>
    <w:r w:rsidRPr="00743A59">
      <w:rPr>
        <w:rFonts w:cs="Arial"/>
        <w:sz w:val="18"/>
      </w:rPr>
      <w:fldChar w:fldCharType="begin"/>
    </w:r>
    <w:r w:rsidRPr="00743A59">
      <w:rPr>
        <w:rFonts w:cs="Arial"/>
        <w:sz w:val="18"/>
      </w:rPr>
      <w:instrText xml:space="preserve"> PAGE  \* MERGEFORMAT </w:instrText>
    </w:r>
    <w:r w:rsidRPr="00743A59">
      <w:rPr>
        <w:rFonts w:cs="Arial"/>
        <w:sz w:val="18"/>
      </w:rPr>
      <w:fldChar w:fldCharType="separate"/>
    </w:r>
    <w:r w:rsidRPr="00743A59">
      <w:rPr>
        <w:rFonts w:cs="Arial"/>
        <w:noProof/>
        <w:sz w:val="18"/>
      </w:rPr>
      <w:t>1</w:t>
    </w:r>
    <w:r w:rsidRPr="00743A59">
      <w:rPr>
        <w:rFonts w:cs="Arial"/>
        <w:sz w:val="18"/>
      </w:rPr>
      <w:fldChar w:fldCharType="end"/>
    </w:r>
    <w:r w:rsidRPr="00743A59">
      <w:rPr>
        <w:rFonts w:cs="Arial"/>
        <w:sz w:val="18"/>
      </w:rPr>
      <w:t xml:space="preserve"> -</w:t>
    </w:r>
    <w:r w:rsidRPr="00743A59">
      <w:rPr>
        <w:rFonts w:cs="Arial"/>
        <w:sz w:val="18"/>
      </w:rPr>
      <w:tab/>
      <w:t>Ford Division</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43" w:type="dxa"/>
        <w:right w:w="43" w:type="dxa"/>
      </w:tblCellMar>
      <w:tblLook w:val="04A0" w:firstRow="1" w:lastRow="0" w:firstColumn="1" w:lastColumn="0" w:noHBand="0" w:noVBand="1"/>
    </w:tblPr>
    <w:tblGrid>
      <w:gridCol w:w="5400"/>
      <w:gridCol w:w="5400"/>
    </w:tblGrid>
    <w:tr w:rsidR="00307CAD" w:rsidRPr="0013770A" w14:paraId="147C8A51" w14:textId="77777777" w:rsidTr="005C57C9">
      <w:trPr>
        <w:cantSplit/>
        <w:trHeight w:val="160"/>
        <w:jc w:val="center"/>
      </w:trPr>
      <w:tc>
        <w:tcPr>
          <w:tcW w:w="5400" w:type="dxa"/>
          <w:shd w:val="clear" w:color="auto" w:fill="auto"/>
        </w:tcPr>
        <w:p w14:paraId="4F77E6D2" w14:textId="77777777" w:rsidR="00307CAD" w:rsidRPr="0013770A" w:rsidRDefault="00307CAD" w:rsidP="005C57C9">
          <w:pPr>
            <w:keepNext/>
            <w:keepLines/>
            <w:rPr>
              <w:rFonts w:cs="Arial"/>
              <w:sz w:val="16"/>
            </w:rPr>
          </w:pPr>
          <w:r w:rsidRPr="0013770A">
            <w:rPr>
              <w:rFonts w:cs="Arial"/>
              <w:sz w:val="16"/>
            </w:rPr>
            <w:sym w:font="Wingdings" w:char="F0AB"/>
          </w:r>
          <w:r w:rsidRPr="0013770A">
            <w:rPr>
              <w:rFonts w:cs="Arial"/>
              <w:sz w:val="16"/>
            </w:rPr>
            <w:t xml:space="preserve"> = New for this model year</w:t>
          </w:r>
        </w:p>
      </w:tc>
      <w:tc>
        <w:tcPr>
          <w:tcW w:w="5400" w:type="dxa"/>
          <w:shd w:val="clear" w:color="auto" w:fill="auto"/>
        </w:tcPr>
        <w:p w14:paraId="45DEEED0" w14:textId="77777777" w:rsidR="00307CAD" w:rsidRPr="0013770A" w:rsidRDefault="00307CAD" w:rsidP="005C57C9">
          <w:pPr>
            <w:keepNext/>
            <w:keepLines/>
            <w:jc w:val="right"/>
            <w:rPr>
              <w:rFonts w:cs="Arial"/>
              <w:bCs/>
              <w:sz w:val="16"/>
            </w:rPr>
          </w:pPr>
          <w:r w:rsidRPr="0013770A">
            <w:rPr>
              <w:rFonts w:cs="Arial"/>
              <w:bCs/>
              <w:sz w:val="16"/>
            </w:rPr>
            <w:t>■ = Available</w:t>
          </w:r>
        </w:p>
      </w:tc>
    </w:tr>
  </w:tbl>
  <w:p w14:paraId="08D2F65C" w14:textId="77777777" w:rsidR="00307CAD" w:rsidRPr="0013770A" w:rsidRDefault="00307CAD" w:rsidP="005C57C9">
    <w:pPr>
      <w:pStyle w:val="Footer"/>
      <w:tabs>
        <w:tab w:val="center" w:pos="5213"/>
        <w:tab w:val="right" w:pos="10584"/>
      </w:tabs>
      <w:ind w:left="-144"/>
      <w:rPr>
        <w:rFonts w:cs="Arial"/>
        <w:sz w:val="18"/>
      </w:rPr>
    </w:pPr>
    <w:r w:rsidRPr="0013770A">
      <w:rPr>
        <w:rFonts w:cs="Arial"/>
        <w:sz w:val="18"/>
      </w:rPr>
      <w:tab/>
      <w:t xml:space="preserve">- </w:t>
    </w:r>
    <w:r w:rsidRPr="0013770A">
      <w:rPr>
        <w:rFonts w:cs="Arial"/>
        <w:sz w:val="18"/>
      </w:rPr>
      <w:fldChar w:fldCharType="begin"/>
    </w:r>
    <w:r w:rsidRPr="0013770A">
      <w:rPr>
        <w:rFonts w:cs="Arial"/>
        <w:sz w:val="18"/>
      </w:rPr>
      <w:instrText xml:space="preserve"> PAGE  \* MERGEFORMAT </w:instrText>
    </w:r>
    <w:r w:rsidRPr="0013770A">
      <w:rPr>
        <w:rFonts w:cs="Arial"/>
        <w:sz w:val="18"/>
      </w:rPr>
      <w:fldChar w:fldCharType="separate"/>
    </w:r>
    <w:r w:rsidRPr="0013770A">
      <w:rPr>
        <w:rFonts w:cs="Arial"/>
        <w:noProof/>
        <w:sz w:val="18"/>
      </w:rPr>
      <w:t>1</w:t>
    </w:r>
    <w:r w:rsidRPr="0013770A">
      <w:rPr>
        <w:rFonts w:cs="Arial"/>
        <w:sz w:val="18"/>
      </w:rPr>
      <w:fldChar w:fldCharType="end"/>
    </w:r>
    <w:r w:rsidRPr="0013770A">
      <w:rPr>
        <w:rFonts w:cs="Arial"/>
        <w:sz w:val="18"/>
      </w:rPr>
      <w:t xml:space="preserve"> -</w:t>
    </w:r>
    <w:r w:rsidRPr="0013770A">
      <w:rPr>
        <w:rFonts w:cs="Arial"/>
        <w:sz w:val="18"/>
      </w:rPr>
      <w:tab/>
      <w:t>Ford Division</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43" w:type="dxa"/>
        <w:right w:w="43" w:type="dxa"/>
      </w:tblCellMar>
      <w:tblLook w:val="04A0" w:firstRow="1" w:lastRow="0" w:firstColumn="1" w:lastColumn="0" w:noHBand="0" w:noVBand="1"/>
    </w:tblPr>
    <w:tblGrid>
      <w:gridCol w:w="5400"/>
      <w:gridCol w:w="5400"/>
    </w:tblGrid>
    <w:tr w:rsidR="00307CAD" w:rsidRPr="001F0D5B" w14:paraId="41B4B0BA" w14:textId="77777777" w:rsidTr="005C57C9">
      <w:trPr>
        <w:cantSplit/>
        <w:trHeight w:val="160"/>
        <w:jc w:val="center"/>
      </w:trPr>
      <w:tc>
        <w:tcPr>
          <w:tcW w:w="5400" w:type="dxa"/>
          <w:shd w:val="clear" w:color="auto" w:fill="auto"/>
        </w:tcPr>
        <w:p w14:paraId="7DEA818D" w14:textId="77777777" w:rsidR="00307CAD" w:rsidRPr="001F0D5B" w:rsidRDefault="00307CAD" w:rsidP="005C57C9">
          <w:pPr>
            <w:keepNext/>
            <w:keepLines/>
            <w:rPr>
              <w:rFonts w:cs="Arial"/>
              <w:sz w:val="16"/>
            </w:rPr>
          </w:pPr>
          <w:r w:rsidRPr="001F0D5B">
            <w:rPr>
              <w:rFonts w:cs="Arial"/>
              <w:sz w:val="16"/>
            </w:rPr>
            <w:sym w:font="Wingdings" w:char="F0AB"/>
          </w:r>
          <w:r w:rsidRPr="001F0D5B">
            <w:rPr>
              <w:rFonts w:cs="Arial"/>
              <w:sz w:val="16"/>
            </w:rPr>
            <w:t xml:space="preserve"> = New for this model year</w:t>
          </w:r>
        </w:p>
      </w:tc>
      <w:tc>
        <w:tcPr>
          <w:tcW w:w="5400" w:type="dxa"/>
          <w:shd w:val="clear" w:color="auto" w:fill="auto"/>
        </w:tcPr>
        <w:p w14:paraId="2878E9F9" w14:textId="77777777" w:rsidR="00307CAD" w:rsidRPr="001F0D5B" w:rsidRDefault="00307CAD" w:rsidP="005C57C9">
          <w:pPr>
            <w:keepNext/>
            <w:keepLines/>
            <w:jc w:val="right"/>
            <w:rPr>
              <w:rFonts w:cs="Arial"/>
              <w:bCs/>
              <w:sz w:val="16"/>
            </w:rPr>
          </w:pPr>
          <w:r w:rsidRPr="001F0D5B">
            <w:rPr>
              <w:rFonts w:cs="Arial"/>
              <w:bCs/>
              <w:sz w:val="16"/>
            </w:rPr>
            <w:t>■ = Available</w:t>
          </w:r>
        </w:p>
      </w:tc>
    </w:tr>
  </w:tbl>
  <w:p w14:paraId="4BEC9D0C" w14:textId="77777777" w:rsidR="00307CAD" w:rsidRPr="001F0D5B" w:rsidRDefault="00307CAD" w:rsidP="005C57C9">
    <w:pPr>
      <w:pStyle w:val="Footer"/>
      <w:tabs>
        <w:tab w:val="center" w:pos="5213"/>
        <w:tab w:val="right" w:pos="10584"/>
      </w:tabs>
      <w:ind w:left="-144"/>
      <w:rPr>
        <w:rFonts w:cs="Arial"/>
        <w:sz w:val="18"/>
      </w:rPr>
    </w:pPr>
    <w:r w:rsidRPr="001F0D5B">
      <w:rPr>
        <w:rFonts w:cs="Arial"/>
        <w:sz w:val="18"/>
      </w:rPr>
      <w:tab/>
      <w:t xml:space="preserve">- </w:t>
    </w:r>
    <w:r w:rsidRPr="001F0D5B">
      <w:rPr>
        <w:rFonts w:cs="Arial"/>
        <w:sz w:val="18"/>
      </w:rPr>
      <w:fldChar w:fldCharType="begin"/>
    </w:r>
    <w:r w:rsidRPr="001F0D5B">
      <w:rPr>
        <w:rFonts w:cs="Arial"/>
        <w:sz w:val="18"/>
      </w:rPr>
      <w:instrText xml:space="preserve"> PAGE  \* MERGEFORMAT </w:instrText>
    </w:r>
    <w:r w:rsidRPr="001F0D5B">
      <w:rPr>
        <w:rFonts w:cs="Arial"/>
        <w:sz w:val="18"/>
      </w:rPr>
      <w:fldChar w:fldCharType="separate"/>
    </w:r>
    <w:r w:rsidRPr="001F0D5B">
      <w:rPr>
        <w:rFonts w:cs="Arial"/>
        <w:noProof/>
        <w:sz w:val="18"/>
      </w:rPr>
      <w:t>1</w:t>
    </w:r>
    <w:r w:rsidRPr="001F0D5B">
      <w:rPr>
        <w:rFonts w:cs="Arial"/>
        <w:sz w:val="18"/>
      </w:rPr>
      <w:fldChar w:fldCharType="end"/>
    </w:r>
    <w:r w:rsidRPr="001F0D5B">
      <w:rPr>
        <w:rFonts w:cs="Arial"/>
        <w:sz w:val="18"/>
      </w:rPr>
      <w:t xml:space="preserve"> -</w:t>
    </w:r>
    <w:r w:rsidRPr="001F0D5B">
      <w:rPr>
        <w:rFonts w:cs="Arial"/>
        <w:sz w:val="18"/>
      </w:rPr>
      <w:tab/>
      <w:t>Ford Division</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4A0" w:firstRow="1" w:lastRow="0" w:firstColumn="1" w:lastColumn="0" w:noHBand="0" w:noVBand="1"/>
    </w:tblPr>
    <w:tblGrid>
      <w:gridCol w:w="5400"/>
      <w:gridCol w:w="5400"/>
    </w:tblGrid>
    <w:tr w:rsidR="00307CAD" w:rsidRPr="009E3EDA" w14:paraId="4572CAD1" w14:textId="77777777" w:rsidTr="005C57C9">
      <w:trPr>
        <w:cantSplit/>
        <w:trHeight w:val="160"/>
        <w:jc w:val="center"/>
      </w:trPr>
      <w:tc>
        <w:tcPr>
          <w:tcW w:w="5400" w:type="dxa"/>
          <w:shd w:val="clear" w:color="auto" w:fill="auto"/>
        </w:tcPr>
        <w:p w14:paraId="3AC20A04" w14:textId="77777777" w:rsidR="00307CAD" w:rsidRPr="009E3EDA" w:rsidRDefault="00307CAD" w:rsidP="005C57C9">
          <w:pPr>
            <w:keepNext/>
            <w:keepLines/>
            <w:rPr>
              <w:rFonts w:cs="Arial"/>
              <w:sz w:val="16"/>
            </w:rPr>
          </w:pPr>
          <w:r w:rsidRPr="009E3EDA">
            <w:rPr>
              <w:rFonts w:cs="Arial"/>
              <w:sz w:val="16"/>
            </w:rPr>
            <w:sym w:font="Wingdings" w:char="00AB"/>
          </w:r>
          <w:r w:rsidRPr="009E3EDA">
            <w:rPr>
              <w:rFonts w:cs="Arial"/>
              <w:sz w:val="16"/>
            </w:rPr>
            <w:t xml:space="preserve"> = New for this model year</w:t>
          </w:r>
        </w:p>
      </w:tc>
      <w:tc>
        <w:tcPr>
          <w:tcW w:w="5400" w:type="dxa"/>
          <w:shd w:val="clear" w:color="auto" w:fill="auto"/>
        </w:tcPr>
        <w:p w14:paraId="410705B5" w14:textId="77777777" w:rsidR="00307CAD" w:rsidRPr="009E3EDA" w:rsidRDefault="00307CAD" w:rsidP="005C57C9">
          <w:pPr>
            <w:keepNext/>
            <w:keepLines/>
            <w:jc w:val="right"/>
            <w:rPr>
              <w:rFonts w:cs="Arial"/>
              <w:sz w:val="16"/>
            </w:rPr>
          </w:pPr>
        </w:p>
      </w:tc>
    </w:tr>
  </w:tbl>
  <w:p w14:paraId="5FDB9A80" w14:textId="77777777" w:rsidR="00307CAD" w:rsidRPr="009E3EDA" w:rsidRDefault="00307CAD" w:rsidP="005C57C9">
    <w:pPr>
      <w:pStyle w:val="Footer"/>
      <w:tabs>
        <w:tab w:val="center" w:pos="5213"/>
        <w:tab w:val="right" w:pos="10584"/>
      </w:tabs>
      <w:ind w:left="-144"/>
      <w:rPr>
        <w:rFonts w:cs="Arial"/>
        <w:sz w:val="18"/>
      </w:rPr>
    </w:pPr>
    <w:r>
      <w:rPr>
        <w:rFonts w:cs="Arial"/>
        <w:noProof/>
        <w:sz w:val="18"/>
      </w:rPr>
      <w:pict w14:anchorId="48E9F9E8">
        <v:line id="_x0000_s1086" style="position:absolute;left:0;text-align:left;z-index:251685376;mso-position-horizontal-relative:text;mso-position-vertical-relative:text" from="-10.05pt,-10.15pt" to="531.65pt,-10.15pt"/>
      </w:pict>
    </w:r>
    <w:r w:rsidRPr="009E3EDA">
      <w:rPr>
        <w:rFonts w:cs="Arial"/>
        <w:sz w:val="18"/>
      </w:rPr>
      <w:tab/>
      <w:t xml:space="preserve">- </w:t>
    </w:r>
    <w:r w:rsidRPr="009E3EDA">
      <w:rPr>
        <w:rFonts w:cs="Arial"/>
        <w:sz w:val="18"/>
      </w:rPr>
      <w:fldChar w:fldCharType="begin"/>
    </w:r>
    <w:r w:rsidRPr="009E3EDA">
      <w:rPr>
        <w:rFonts w:cs="Arial"/>
        <w:sz w:val="18"/>
      </w:rPr>
      <w:instrText xml:space="preserve"> PAGE  \* MERGEFORMAT </w:instrText>
    </w:r>
    <w:r w:rsidRPr="009E3EDA">
      <w:rPr>
        <w:rFonts w:cs="Arial"/>
        <w:sz w:val="18"/>
      </w:rPr>
      <w:fldChar w:fldCharType="separate"/>
    </w:r>
    <w:r w:rsidRPr="009E3EDA">
      <w:rPr>
        <w:rFonts w:cs="Arial"/>
        <w:noProof/>
        <w:sz w:val="18"/>
      </w:rPr>
      <w:t>1</w:t>
    </w:r>
    <w:r w:rsidRPr="009E3EDA">
      <w:rPr>
        <w:rFonts w:cs="Arial"/>
        <w:sz w:val="18"/>
      </w:rPr>
      <w:fldChar w:fldCharType="end"/>
    </w:r>
    <w:r w:rsidRPr="009E3EDA">
      <w:rPr>
        <w:rFonts w:cs="Arial"/>
        <w:sz w:val="18"/>
      </w:rPr>
      <w:t xml:space="preserve"> -</w:t>
    </w:r>
    <w:r w:rsidRPr="009E3EDA">
      <w:rPr>
        <w:rFonts w:cs="Arial"/>
        <w:sz w:val="18"/>
      </w:rPr>
      <w:tab/>
      <w:t>Ford Division</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Look w:val="04A0" w:firstRow="1" w:lastRow="0" w:firstColumn="1" w:lastColumn="0" w:noHBand="0" w:noVBand="1"/>
    </w:tblPr>
    <w:tblGrid>
      <w:gridCol w:w="5400"/>
      <w:gridCol w:w="5400"/>
    </w:tblGrid>
    <w:tr w:rsidR="00307CAD" w:rsidRPr="00805BF9" w14:paraId="2CDD369A" w14:textId="77777777" w:rsidTr="005C57C9">
      <w:trPr>
        <w:cantSplit/>
        <w:trHeight w:val="160"/>
        <w:jc w:val="center"/>
      </w:trPr>
      <w:tc>
        <w:tcPr>
          <w:tcW w:w="5400" w:type="dxa"/>
          <w:shd w:val="clear" w:color="auto" w:fill="auto"/>
          <w:tcMar>
            <w:left w:w="43" w:type="dxa"/>
            <w:right w:w="29" w:type="dxa"/>
          </w:tcMar>
        </w:tcPr>
        <w:p w14:paraId="7E119A83" w14:textId="77777777" w:rsidR="00307CAD" w:rsidRPr="00805BF9" w:rsidRDefault="00307CAD" w:rsidP="005C57C9">
          <w:pPr>
            <w:keepNext/>
            <w:keepLines/>
            <w:rPr>
              <w:rFonts w:cs="Arial"/>
              <w:sz w:val="16"/>
            </w:rPr>
          </w:pPr>
          <w:r w:rsidRPr="00805BF9">
            <w:rPr>
              <w:rFonts w:cs="Arial"/>
              <w:sz w:val="16"/>
            </w:rPr>
            <w:sym w:font="Wingdings" w:char="00AB"/>
          </w:r>
          <w:r w:rsidRPr="00805BF9">
            <w:rPr>
              <w:rFonts w:cs="Arial"/>
              <w:sz w:val="16"/>
            </w:rPr>
            <w:t xml:space="preserve"> = New for this model year</w:t>
          </w:r>
        </w:p>
      </w:tc>
      <w:tc>
        <w:tcPr>
          <w:tcW w:w="5400" w:type="dxa"/>
          <w:shd w:val="clear" w:color="auto" w:fill="auto"/>
          <w:tcMar>
            <w:left w:w="43" w:type="dxa"/>
            <w:right w:w="29" w:type="dxa"/>
          </w:tcMar>
        </w:tcPr>
        <w:p w14:paraId="0461894E" w14:textId="77777777" w:rsidR="00307CAD" w:rsidRPr="00805BF9" w:rsidRDefault="00307CAD" w:rsidP="005C57C9">
          <w:pPr>
            <w:keepNext/>
            <w:keepLines/>
            <w:jc w:val="right"/>
            <w:rPr>
              <w:rFonts w:cs="Arial"/>
              <w:sz w:val="16"/>
            </w:rPr>
          </w:pPr>
        </w:p>
      </w:tc>
    </w:tr>
  </w:tbl>
  <w:p w14:paraId="3D846D70" w14:textId="77777777" w:rsidR="00307CAD" w:rsidRPr="00805BF9" w:rsidRDefault="00307CAD" w:rsidP="005C57C9">
    <w:pPr>
      <w:pStyle w:val="Footer"/>
      <w:tabs>
        <w:tab w:val="center" w:pos="5213"/>
        <w:tab w:val="right" w:pos="10584"/>
      </w:tabs>
      <w:ind w:left="-144"/>
      <w:rPr>
        <w:rFonts w:cs="Arial"/>
        <w:sz w:val="18"/>
      </w:rPr>
    </w:pPr>
    <w:r w:rsidRPr="00805BF9">
      <w:rPr>
        <w:rFonts w:cs="Arial"/>
        <w:sz w:val="18"/>
      </w:rPr>
      <w:tab/>
      <w:t xml:space="preserve">- </w:t>
    </w:r>
    <w:r w:rsidRPr="00805BF9">
      <w:rPr>
        <w:rFonts w:cs="Arial"/>
        <w:sz w:val="18"/>
      </w:rPr>
      <w:fldChar w:fldCharType="begin"/>
    </w:r>
    <w:r w:rsidRPr="00805BF9">
      <w:rPr>
        <w:rFonts w:cs="Arial"/>
        <w:sz w:val="18"/>
      </w:rPr>
      <w:instrText xml:space="preserve"> PAGE  \* MERGEFORMAT </w:instrText>
    </w:r>
    <w:r w:rsidRPr="00805BF9">
      <w:rPr>
        <w:rFonts w:cs="Arial"/>
        <w:sz w:val="18"/>
      </w:rPr>
      <w:fldChar w:fldCharType="separate"/>
    </w:r>
    <w:r w:rsidRPr="00805BF9">
      <w:rPr>
        <w:rFonts w:cs="Arial"/>
        <w:noProof/>
        <w:sz w:val="18"/>
      </w:rPr>
      <w:t>1</w:t>
    </w:r>
    <w:r w:rsidRPr="00805BF9">
      <w:rPr>
        <w:rFonts w:cs="Arial"/>
        <w:sz w:val="18"/>
      </w:rPr>
      <w:fldChar w:fldCharType="end"/>
    </w:r>
    <w:r w:rsidRPr="00805BF9">
      <w:rPr>
        <w:rFonts w:cs="Arial"/>
        <w:sz w:val="18"/>
      </w:rPr>
      <w:t xml:space="preserve"> -</w:t>
    </w:r>
    <w:r w:rsidRPr="00805BF9">
      <w:rPr>
        <w:rFonts w:cs="Arial"/>
        <w:sz w:val="18"/>
      </w:rPr>
      <w:tab/>
      <w:t>Ford Division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3D8583" w14:textId="77777777" w:rsidR="00130D98" w:rsidRPr="00307CAD" w:rsidRDefault="00130D98" w:rsidP="00307CAD">
      <w:pPr>
        <w:pStyle w:val="Footer"/>
        <w:spacing w:line="14" w:lineRule="exact"/>
      </w:pPr>
    </w:p>
  </w:footnote>
  <w:footnote w:type="continuationSeparator" w:id="0">
    <w:p w14:paraId="0FF1EF88" w14:textId="77777777" w:rsidR="00130D98" w:rsidRPr="00307CAD" w:rsidRDefault="00130D98" w:rsidP="00307CAD">
      <w:pPr>
        <w:pStyle w:val="Footer"/>
        <w:spacing w:line="14" w:lineRule="exact"/>
      </w:pPr>
    </w:p>
  </w:footnote>
  <w:footnote w:type="continuationNotice" w:id="1">
    <w:p w14:paraId="55B496B1" w14:textId="77777777" w:rsidR="00130D98" w:rsidRPr="00307CAD" w:rsidRDefault="00130D98" w:rsidP="00307CAD">
      <w:pPr>
        <w:pStyle w:val="Footer"/>
        <w:spacing w:line="14" w:lineRule="exact"/>
      </w:pPr>
    </w:p>
  </w:footnote>
  <w:footnote w:id="2">
    <w:p w14:paraId="6810F711" w14:textId="77777777" w:rsidR="00307CAD" w:rsidRPr="004D0017" w:rsidRDefault="00307CAD" w:rsidP="005C57C9">
      <w:pPr>
        <w:pStyle w:val="FootnoteText"/>
        <w:tabs>
          <w:tab w:val="left" w:pos="88"/>
        </w:tabs>
        <w:spacing w:line="158" w:lineRule="exact"/>
        <w:ind w:left="88" w:hanging="88"/>
        <w:rPr>
          <w:rFonts w:cs="Arial"/>
          <w:sz w:val="14"/>
        </w:rPr>
      </w:pPr>
      <w:r w:rsidRPr="004D0017">
        <w:rPr>
          <w:rStyle w:val="FootnoteReference"/>
          <w:rFonts w:cs="Arial"/>
          <w:sz w:val="14"/>
        </w:rPr>
        <w:footnoteRef/>
      </w:r>
      <w:r>
        <w:rPr>
          <w:rFonts w:cs="Arial"/>
          <w:sz w:val="14"/>
        </w:rPr>
        <w:tab/>
      </w:r>
      <w:r w:rsidRPr="004D0017">
        <w:rPr>
          <w:rFonts w:cs="Arial"/>
          <w:sz w:val="14"/>
        </w:rPr>
        <w:t>Personal Safety System™ for driver and front passenger includes dual-stage front airbags, safety belt pretensioners, safety belt energy-management retractors, safety belt usage sensors, driver's seat position sensor, crash severity sensor, restraint control module and Front-Passenger Sensing System.</w:t>
      </w:r>
    </w:p>
  </w:footnote>
  <w:footnote w:id="3">
    <w:p w14:paraId="6DE32C2D" w14:textId="77777777" w:rsidR="00307CAD" w:rsidRPr="004D0017" w:rsidRDefault="00307CAD" w:rsidP="005C57C9">
      <w:pPr>
        <w:pStyle w:val="FootnoteText"/>
        <w:tabs>
          <w:tab w:val="left" w:pos="88"/>
        </w:tabs>
        <w:spacing w:line="158" w:lineRule="exact"/>
        <w:ind w:left="88" w:hanging="88"/>
        <w:rPr>
          <w:rFonts w:cs="Arial"/>
          <w:sz w:val="14"/>
        </w:rPr>
      </w:pPr>
      <w:r w:rsidRPr="004D0017">
        <w:rPr>
          <w:rStyle w:val="FootnoteReference"/>
          <w:rFonts w:cs="Arial"/>
          <w:sz w:val="14"/>
        </w:rPr>
        <w:footnoteRef/>
      </w:r>
      <w:r>
        <w:rPr>
          <w:rFonts w:cs="Arial"/>
          <w:sz w:val="14"/>
        </w:rPr>
        <w:tab/>
      </w:r>
      <w:r w:rsidRPr="004D0017">
        <w:rPr>
          <w:rFonts w:cs="Arial"/>
          <w:sz w:val="14"/>
        </w:rPr>
        <w:t>With Backup Assist Grid Lines</w:t>
      </w:r>
    </w:p>
  </w:footnote>
  <w:footnote w:id="4">
    <w:p w14:paraId="3F22B4DB" w14:textId="77777777" w:rsidR="00307CAD" w:rsidRPr="004D0017" w:rsidRDefault="00307CAD" w:rsidP="005C57C9">
      <w:pPr>
        <w:pStyle w:val="FootnoteText"/>
        <w:tabs>
          <w:tab w:val="left" w:pos="88"/>
        </w:tabs>
        <w:spacing w:line="158" w:lineRule="exact"/>
        <w:ind w:left="88" w:hanging="88"/>
        <w:rPr>
          <w:rFonts w:cs="Arial"/>
          <w:sz w:val="14"/>
        </w:rPr>
      </w:pPr>
      <w:r w:rsidRPr="004D0017">
        <w:rPr>
          <w:rStyle w:val="FootnoteReference"/>
          <w:rFonts w:cs="Arial"/>
          <w:sz w:val="14"/>
        </w:rPr>
        <w:footnoteRef/>
      </w:r>
      <w:r>
        <w:rPr>
          <w:rFonts w:cs="Arial"/>
          <w:sz w:val="14"/>
        </w:rPr>
        <w:tab/>
      </w:r>
      <w:proofErr w:type="spellStart"/>
      <w:r w:rsidRPr="004D0017">
        <w:rPr>
          <w:rFonts w:cs="Arial"/>
          <w:sz w:val="14"/>
        </w:rPr>
        <w:t>FordPass</w:t>
      </w:r>
      <w:proofErr w:type="spellEnd"/>
      <w:r w:rsidRPr="004D0017">
        <w:rPr>
          <w:rFonts w:cs="Arial"/>
          <w:sz w:val="14"/>
        </w:rPr>
        <w:t xml:space="preserve"> Connect™ (optional on select vehicles), the </w:t>
      </w:r>
      <w:proofErr w:type="spellStart"/>
      <w:r w:rsidRPr="004D0017">
        <w:rPr>
          <w:rFonts w:cs="Arial"/>
          <w:sz w:val="14"/>
        </w:rPr>
        <w:t>FordPass</w:t>
      </w:r>
      <w:proofErr w:type="spellEnd"/>
      <w:r w:rsidRPr="004D0017">
        <w:rPr>
          <w:rFonts w:cs="Arial"/>
          <w:sz w:val="14"/>
        </w:rPr>
        <w:t xml:space="preserve"> App., and Complimentary Connected Services are required for remote features (see </w:t>
      </w:r>
      <w:proofErr w:type="spellStart"/>
      <w:r w:rsidRPr="004D0017">
        <w:rPr>
          <w:rFonts w:cs="Arial"/>
          <w:sz w:val="14"/>
        </w:rPr>
        <w:t>FordPass</w:t>
      </w:r>
      <w:proofErr w:type="spellEnd"/>
      <w:r w:rsidRPr="004D0017">
        <w:rPr>
          <w:rFonts w:cs="Arial"/>
          <w:sz w:val="14"/>
        </w:rPr>
        <w:t xml:space="preserve"> Terms for details). Connected Service and features depend on compatible AT&amp;T network availability. Evolving technology/cellular networks/vehicle capability may limit functionality and prevent operation of connected features. Connected services excluded Wi-Fi hotspot.</w:t>
      </w:r>
    </w:p>
  </w:footnote>
  <w:footnote w:id="5">
    <w:p w14:paraId="31810ECD" w14:textId="77777777" w:rsidR="00307CAD" w:rsidRPr="004D0017" w:rsidRDefault="00307CAD" w:rsidP="005C57C9">
      <w:pPr>
        <w:pStyle w:val="FootnoteText"/>
        <w:tabs>
          <w:tab w:val="left" w:pos="88"/>
        </w:tabs>
        <w:spacing w:line="158" w:lineRule="exact"/>
        <w:ind w:left="88" w:hanging="88"/>
        <w:rPr>
          <w:rFonts w:cs="Arial"/>
          <w:sz w:val="14"/>
        </w:rPr>
      </w:pPr>
      <w:r w:rsidRPr="004D0017">
        <w:rPr>
          <w:rStyle w:val="FootnoteReference"/>
          <w:rFonts w:cs="Arial"/>
          <w:sz w:val="14"/>
        </w:rPr>
        <w:footnoteRef/>
      </w:r>
      <w:r>
        <w:rPr>
          <w:rFonts w:cs="Arial"/>
          <w:sz w:val="14"/>
        </w:rPr>
        <w:tab/>
      </w:r>
      <w:r w:rsidRPr="004D0017">
        <w:rPr>
          <w:rFonts w:cs="Arial"/>
          <w:sz w:val="14"/>
        </w:rPr>
        <w:t>Wiring Pre-Pack is installed on the vehicle for your convenience</w:t>
      </w:r>
    </w:p>
  </w:footnote>
  <w:footnote w:id="6">
    <w:p w14:paraId="3F218EC3" w14:textId="77777777" w:rsidR="00307CAD" w:rsidRPr="007D2997" w:rsidRDefault="00307CAD" w:rsidP="005C57C9">
      <w:pPr>
        <w:pStyle w:val="FootnoteText"/>
        <w:tabs>
          <w:tab w:val="left" w:pos="88"/>
        </w:tabs>
        <w:spacing w:line="158" w:lineRule="exact"/>
        <w:ind w:left="88" w:hanging="88"/>
        <w:rPr>
          <w:rFonts w:cs="Arial"/>
          <w:sz w:val="14"/>
        </w:rPr>
      </w:pPr>
      <w:r w:rsidRPr="007D2997">
        <w:rPr>
          <w:rStyle w:val="FootnoteReference"/>
          <w:rFonts w:cs="Arial"/>
          <w:sz w:val="14"/>
        </w:rPr>
        <w:footnoteRef/>
      </w:r>
      <w:r>
        <w:rPr>
          <w:rFonts w:cs="Arial"/>
          <w:sz w:val="14"/>
        </w:rPr>
        <w:tab/>
      </w:r>
      <w:r w:rsidRPr="007D2997">
        <w:rPr>
          <w:rFonts w:cs="Arial"/>
          <w:sz w:val="14"/>
        </w:rPr>
        <w:t>Extra Charge Paint</w:t>
      </w:r>
    </w:p>
  </w:footnote>
  <w:footnote w:id="7">
    <w:p w14:paraId="056EA2D7" w14:textId="77777777" w:rsidR="00307CAD" w:rsidRPr="00152024" w:rsidRDefault="00307CAD" w:rsidP="005C57C9">
      <w:pPr>
        <w:pStyle w:val="FootnoteText"/>
        <w:tabs>
          <w:tab w:val="left" w:pos="88"/>
        </w:tabs>
        <w:spacing w:line="158" w:lineRule="exact"/>
        <w:ind w:left="88" w:hanging="88"/>
        <w:rPr>
          <w:rFonts w:cs="Arial"/>
          <w:sz w:val="14"/>
        </w:rPr>
      </w:pPr>
      <w:r w:rsidRPr="00152024">
        <w:rPr>
          <w:rStyle w:val="FootnoteReference"/>
          <w:rFonts w:cs="Arial"/>
          <w:sz w:val="14"/>
        </w:rPr>
        <w:footnoteRef/>
      </w:r>
      <w:r>
        <w:rPr>
          <w:rFonts w:cs="Arial"/>
          <w:sz w:val="14"/>
        </w:rPr>
        <w:tab/>
      </w:r>
      <w:r w:rsidRPr="00152024">
        <w:rPr>
          <w:rFonts w:cs="Arial"/>
          <w:sz w:val="14"/>
        </w:rPr>
        <w:t>Extra Charge Paint</w:t>
      </w:r>
    </w:p>
  </w:footnote>
  <w:footnote w:id="8">
    <w:p w14:paraId="0069B6F9" w14:textId="77777777" w:rsidR="00307CAD" w:rsidRPr="00FC43B9" w:rsidRDefault="00307CAD" w:rsidP="005C57C9">
      <w:pPr>
        <w:pStyle w:val="FootnoteText"/>
        <w:tabs>
          <w:tab w:val="left" w:pos="88"/>
        </w:tabs>
        <w:spacing w:line="158" w:lineRule="exact"/>
        <w:ind w:left="88" w:hanging="88"/>
        <w:rPr>
          <w:rFonts w:cs="Arial"/>
          <w:sz w:val="14"/>
        </w:rPr>
      </w:pPr>
      <w:r w:rsidRPr="00FC43B9">
        <w:rPr>
          <w:rStyle w:val="FootnoteReference"/>
          <w:rFonts w:cs="Arial"/>
          <w:sz w:val="14"/>
        </w:rPr>
        <w:footnoteRef/>
      </w:r>
      <w:r>
        <w:rPr>
          <w:rFonts w:cs="Arial"/>
          <w:sz w:val="14"/>
        </w:rPr>
        <w:tab/>
      </w:r>
      <w:r w:rsidRPr="00FC43B9">
        <w:rPr>
          <w:rFonts w:cs="Arial"/>
          <w:sz w:val="14"/>
        </w:rPr>
        <w:t>Extra Charge Paint</w:t>
      </w:r>
    </w:p>
  </w:footnote>
  <w:footnote w:id="9">
    <w:p w14:paraId="729D3004" w14:textId="77777777" w:rsidR="00307CAD" w:rsidRPr="00B549DB" w:rsidRDefault="00307CAD" w:rsidP="005C57C9">
      <w:pPr>
        <w:pStyle w:val="FootnoteText"/>
        <w:tabs>
          <w:tab w:val="left" w:pos="88"/>
        </w:tabs>
        <w:spacing w:line="158" w:lineRule="exact"/>
        <w:ind w:left="88" w:hanging="88"/>
        <w:rPr>
          <w:rFonts w:cs="Arial"/>
          <w:sz w:val="14"/>
        </w:rPr>
      </w:pPr>
      <w:r w:rsidRPr="00B549DB">
        <w:rPr>
          <w:rStyle w:val="FootnoteReference"/>
          <w:rFonts w:cs="Arial"/>
          <w:sz w:val="14"/>
        </w:rPr>
        <w:footnoteRef/>
      </w:r>
      <w:r>
        <w:rPr>
          <w:rFonts w:cs="Arial"/>
          <w:sz w:val="14"/>
        </w:rPr>
        <w:tab/>
      </w:r>
      <w:r w:rsidRPr="00B549DB">
        <w:rPr>
          <w:rFonts w:cs="Arial"/>
          <w:sz w:val="14"/>
        </w:rPr>
        <w:t>Incremental to the standard Ford Co-Pilot360™ Assist+ features. Refer to the Ford Co-Pilot360™ Technology section on the Big Bend Series Standard Equipment page for feature listing</w:t>
      </w:r>
    </w:p>
  </w:footnote>
  <w:footnote w:id="10">
    <w:p w14:paraId="13480730" w14:textId="77777777" w:rsidR="00307CAD" w:rsidRPr="00B549DB" w:rsidRDefault="00307CAD" w:rsidP="005C57C9">
      <w:pPr>
        <w:pStyle w:val="FootnoteText"/>
        <w:tabs>
          <w:tab w:val="left" w:pos="88"/>
        </w:tabs>
        <w:spacing w:line="158" w:lineRule="exact"/>
        <w:ind w:left="88" w:hanging="88"/>
        <w:rPr>
          <w:rFonts w:cs="Arial"/>
          <w:sz w:val="14"/>
        </w:rPr>
      </w:pPr>
      <w:r w:rsidRPr="00B549DB">
        <w:rPr>
          <w:rStyle w:val="FootnoteReference"/>
          <w:rFonts w:cs="Arial"/>
          <w:sz w:val="14"/>
        </w:rPr>
        <w:footnoteRef/>
      </w:r>
      <w:r>
        <w:rPr>
          <w:rFonts w:cs="Arial"/>
          <w:sz w:val="14"/>
        </w:rPr>
        <w:tab/>
      </w:r>
      <w:r w:rsidRPr="00B549DB">
        <w:rPr>
          <w:rFonts w:cs="Arial"/>
          <w:sz w:val="14"/>
        </w:rPr>
        <w:t xml:space="preserve">Navigation services require SYNC®4 and Bronco™ Trail App (optional on select vehicles), complimentary connect service and the </w:t>
      </w:r>
      <w:proofErr w:type="spellStart"/>
      <w:r w:rsidRPr="00B549DB">
        <w:rPr>
          <w:rFonts w:cs="Arial"/>
          <w:sz w:val="14"/>
        </w:rPr>
        <w:t>FordPass</w:t>
      </w:r>
      <w:proofErr w:type="spellEnd"/>
      <w:r w:rsidRPr="00B549DB">
        <w:rPr>
          <w:rFonts w:cs="Arial"/>
          <w:sz w:val="14"/>
        </w:rPr>
        <w:t xml:space="preserve"> app (see </w:t>
      </w:r>
      <w:proofErr w:type="spellStart"/>
      <w:r w:rsidRPr="00B549DB">
        <w:rPr>
          <w:rFonts w:cs="Arial"/>
          <w:sz w:val="14"/>
        </w:rPr>
        <w:t>FordPass</w:t>
      </w:r>
      <w:proofErr w:type="spellEnd"/>
      <w:r w:rsidRPr="00B549DB">
        <w:rPr>
          <w:rFonts w:cs="Arial"/>
          <w:sz w:val="14"/>
        </w:rPr>
        <w:t xml:space="preserve"> Terms for details). Customer receives a complimentary 1-Year Subscription of navigation services when an eligible vehicle is added to a member’s </w:t>
      </w:r>
      <w:proofErr w:type="spellStart"/>
      <w:r w:rsidRPr="00B549DB">
        <w:rPr>
          <w:rFonts w:cs="Arial"/>
          <w:sz w:val="14"/>
        </w:rPr>
        <w:t>FordPass</w:t>
      </w:r>
      <w:proofErr w:type="spellEnd"/>
      <w:r w:rsidRPr="00B549DB">
        <w:rPr>
          <w:rFonts w:cs="Arial"/>
          <w:sz w:val="14"/>
        </w:rPr>
        <w:t xml:space="preserve"> account. Trial period begins on the new vehicle warranty start date. At the end of the complimentary period, navigation service will terminate. </w:t>
      </w:r>
    </w:p>
    <w:p w14:paraId="4D48765B" w14:textId="77777777" w:rsidR="00307CAD" w:rsidRPr="00B549DB" w:rsidRDefault="00307CAD" w:rsidP="005C57C9">
      <w:pPr>
        <w:pStyle w:val="FootnoteText"/>
        <w:tabs>
          <w:tab w:val="left" w:pos="88"/>
        </w:tabs>
        <w:spacing w:line="158" w:lineRule="exact"/>
        <w:ind w:left="88" w:hanging="88"/>
        <w:rPr>
          <w:rFonts w:cs="Arial"/>
          <w:sz w:val="14"/>
        </w:rPr>
      </w:pPr>
      <w:r w:rsidRPr="00B549DB">
        <w:rPr>
          <w:rFonts w:cs="Arial"/>
          <w:sz w:val="14"/>
        </w:rPr>
        <w:t xml:space="preserve">Connected service and features depend on compatible AT&amp;T network availability. Evolving technology/cellular networks/vehicle capability may limit functionality and prevent operation of connected features. </w:t>
      </w:r>
    </w:p>
    <w:p w14:paraId="6FF16A8E" w14:textId="77777777" w:rsidR="00307CAD" w:rsidRDefault="00307CAD" w:rsidP="005C57C9">
      <w:pPr>
        <w:pStyle w:val="FootnoteText"/>
        <w:tabs>
          <w:tab w:val="left" w:pos="88"/>
        </w:tabs>
        <w:spacing w:line="158" w:lineRule="exact"/>
        <w:ind w:left="88" w:hanging="88"/>
      </w:pPr>
      <w:proofErr w:type="spellStart"/>
      <w:r w:rsidRPr="00B549DB">
        <w:rPr>
          <w:rFonts w:cs="Arial"/>
          <w:sz w:val="14"/>
        </w:rPr>
        <w:t>FordPass</w:t>
      </w:r>
      <w:proofErr w:type="spellEnd"/>
      <w:r w:rsidRPr="00B549DB">
        <w:rPr>
          <w:rFonts w:cs="Arial"/>
          <w:sz w:val="14"/>
        </w:rPr>
        <w:t xml:space="preserve"> App, compatible with select smartphone platforms, is available via a download. Message and data rates may apply.</w:t>
      </w:r>
    </w:p>
  </w:footnote>
  <w:footnote w:id="11">
    <w:p w14:paraId="1B91C033" w14:textId="77777777" w:rsidR="00307CAD" w:rsidRPr="00B549DB" w:rsidRDefault="00307CAD" w:rsidP="005C57C9">
      <w:pPr>
        <w:pStyle w:val="FootnoteText"/>
        <w:tabs>
          <w:tab w:val="left" w:pos="88"/>
        </w:tabs>
        <w:spacing w:line="158" w:lineRule="exact"/>
        <w:ind w:left="88" w:hanging="88"/>
        <w:rPr>
          <w:rFonts w:cs="Arial"/>
          <w:sz w:val="14"/>
        </w:rPr>
      </w:pPr>
      <w:r w:rsidRPr="00B549DB">
        <w:rPr>
          <w:rStyle w:val="FootnoteReference"/>
          <w:rFonts w:cs="Arial"/>
          <w:sz w:val="14"/>
        </w:rPr>
        <w:footnoteRef/>
      </w:r>
      <w:r>
        <w:rPr>
          <w:rFonts w:cs="Arial"/>
          <w:sz w:val="14"/>
        </w:rPr>
        <w:tab/>
      </w:r>
      <w:r w:rsidRPr="00B549DB">
        <w:rPr>
          <w:rFonts w:cs="Arial"/>
          <w:sz w:val="14"/>
        </w:rPr>
        <w:t>Extra Charge Paint</w:t>
      </w:r>
    </w:p>
  </w:footnote>
  <w:footnote w:id="12">
    <w:p w14:paraId="41872CAF" w14:textId="77777777" w:rsidR="00307CAD" w:rsidRPr="001E0E97" w:rsidRDefault="00307CAD" w:rsidP="005C57C9">
      <w:pPr>
        <w:pStyle w:val="FootnoteText"/>
        <w:tabs>
          <w:tab w:val="left" w:pos="95"/>
        </w:tabs>
        <w:spacing w:line="176" w:lineRule="exact"/>
        <w:ind w:left="95" w:hanging="95"/>
        <w:rPr>
          <w:rFonts w:cs="Arial"/>
          <w:sz w:val="15"/>
        </w:rPr>
      </w:pPr>
      <w:r w:rsidRPr="001E0E97">
        <w:rPr>
          <w:rStyle w:val="FootnoteReference"/>
          <w:rFonts w:cs="Arial"/>
          <w:sz w:val="15"/>
        </w:rPr>
        <w:footnoteRef/>
      </w:r>
      <w:r>
        <w:rPr>
          <w:rFonts w:cs="Arial"/>
          <w:sz w:val="15"/>
        </w:rPr>
        <w:tab/>
      </w:r>
      <w:r w:rsidRPr="001E0E97">
        <w:rPr>
          <w:rFonts w:cs="Arial"/>
          <w:sz w:val="15"/>
        </w:rPr>
        <w:t>Incremental to the standard Ford Co-Pilot360™ Assist+ features. Refer to the Ford Co-Pilot360™ Technology section on the Big Bend Series Standard Equipment page for feature listing.</w:t>
      </w:r>
    </w:p>
  </w:footnote>
  <w:footnote w:id="13">
    <w:p w14:paraId="79CA0C57" w14:textId="77777777" w:rsidR="00307CAD" w:rsidRPr="00C86DD0" w:rsidRDefault="00307CAD" w:rsidP="005C57C9">
      <w:pPr>
        <w:pStyle w:val="FootnoteText"/>
        <w:tabs>
          <w:tab w:val="left" w:pos="88"/>
        </w:tabs>
        <w:spacing w:line="158" w:lineRule="exact"/>
        <w:ind w:left="88" w:hanging="88"/>
        <w:rPr>
          <w:rFonts w:cs="Arial"/>
          <w:sz w:val="14"/>
        </w:rPr>
      </w:pPr>
      <w:r w:rsidRPr="00C86DD0">
        <w:rPr>
          <w:rStyle w:val="FootnoteReference"/>
          <w:rFonts w:cs="Arial"/>
          <w:sz w:val="14"/>
        </w:rPr>
        <w:footnoteRef/>
      </w:r>
      <w:r>
        <w:rPr>
          <w:rFonts w:cs="Arial"/>
          <w:sz w:val="14"/>
        </w:rPr>
        <w:tab/>
      </w:r>
      <w:r w:rsidRPr="00C86DD0">
        <w:rPr>
          <w:rFonts w:cs="Arial"/>
          <w:sz w:val="14"/>
        </w:rPr>
        <w:tab/>
        <w:t xml:space="preserve">Navigation services require SYNC®4 and Bronco™ Trail App (optional on select vehicles), complimentary connect service and the </w:t>
      </w:r>
      <w:proofErr w:type="spellStart"/>
      <w:r w:rsidRPr="00C86DD0">
        <w:rPr>
          <w:rFonts w:cs="Arial"/>
          <w:sz w:val="14"/>
        </w:rPr>
        <w:t>FordPass</w:t>
      </w:r>
      <w:proofErr w:type="spellEnd"/>
      <w:r w:rsidRPr="00C86DD0">
        <w:rPr>
          <w:rFonts w:cs="Arial"/>
          <w:sz w:val="14"/>
        </w:rPr>
        <w:t xml:space="preserve"> app (see </w:t>
      </w:r>
      <w:proofErr w:type="spellStart"/>
      <w:r w:rsidRPr="00C86DD0">
        <w:rPr>
          <w:rFonts w:cs="Arial"/>
          <w:sz w:val="14"/>
        </w:rPr>
        <w:t>FordPass</w:t>
      </w:r>
      <w:proofErr w:type="spellEnd"/>
      <w:r w:rsidRPr="00C86DD0">
        <w:rPr>
          <w:rFonts w:cs="Arial"/>
          <w:sz w:val="14"/>
        </w:rPr>
        <w:t xml:space="preserve"> Terms for details). Customer receives a complimentary 1-Year Subscription of navigation services when an eligible vehicle is added to a member’s </w:t>
      </w:r>
      <w:proofErr w:type="spellStart"/>
      <w:r w:rsidRPr="00C86DD0">
        <w:rPr>
          <w:rFonts w:cs="Arial"/>
          <w:sz w:val="14"/>
        </w:rPr>
        <w:t>FordPass</w:t>
      </w:r>
      <w:proofErr w:type="spellEnd"/>
      <w:r w:rsidRPr="00C86DD0">
        <w:rPr>
          <w:rFonts w:cs="Arial"/>
          <w:sz w:val="14"/>
        </w:rPr>
        <w:t xml:space="preserve"> account. Trial period begins on the new vehicle warranty start date. At the end of the complimentary period, navigation service will terminate. </w:t>
      </w:r>
    </w:p>
    <w:p w14:paraId="57484C7B" w14:textId="77777777" w:rsidR="00307CAD" w:rsidRPr="00C86DD0" w:rsidRDefault="00307CAD" w:rsidP="005C57C9">
      <w:pPr>
        <w:pStyle w:val="FootnoteText"/>
        <w:tabs>
          <w:tab w:val="left" w:pos="88"/>
        </w:tabs>
        <w:spacing w:line="158" w:lineRule="exact"/>
        <w:ind w:left="88" w:hanging="88"/>
        <w:rPr>
          <w:rFonts w:cs="Arial"/>
          <w:sz w:val="14"/>
        </w:rPr>
      </w:pPr>
      <w:r w:rsidRPr="00C86DD0">
        <w:rPr>
          <w:rFonts w:cs="Arial"/>
          <w:sz w:val="14"/>
        </w:rPr>
        <w:t xml:space="preserve">Connected service and features depend on compatible AT&amp;T network availability. Evolving technology/cellular networks/vehicle capability may limit functionality and prevent operation of connected features. </w:t>
      </w:r>
    </w:p>
    <w:p w14:paraId="0BAAF3A9" w14:textId="77777777" w:rsidR="00307CAD" w:rsidRDefault="00307CAD" w:rsidP="005C57C9">
      <w:pPr>
        <w:pStyle w:val="FootnoteText"/>
        <w:tabs>
          <w:tab w:val="left" w:pos="88"/>
        </w:tabs>
        <w:spacing w:line="158" w:lineRule="exact"/>
        <w:ind w:left="88" w:hanging="88"/>
      </w:pPr>
      <w:proofErr w:type="spellStart"/>
      <w:r w:rsidRPr="00C86DD0">
        <w:rPr>
          <w:rFonts w:cs="Arial"/>
          <w:sz w:val="14"/>
        </w:rPr>
        <w:t>FordPass</w:t>
      </w:r>
      <w:proofErr w:type="spellEnd"/>
      <w:r w:rsidRPr="00C86DD0">
        <w:rPr>
          <w:rFonts w:cs="Arial"/>
          <w:sz w:val="14"/>
        </w:rPr>
        <w:t xml:space="preserve"> App, compatible with select smartphone platforms, is available via a download. Message and data rates may apply.</w:t>
      </w:r>
    </w:p>
  </w:footnote>
  <w:footnote w:id="14">
    <w:p w14:paraId="3852603A" w14:textId="77777777" w:rsidR="00307CAD" w:rsidRPr="00C86DD0" w:rsidRDefault="00307CAD" w:rsidP="005C57C9">
      <w:pPr>
        <w:pStyle w:val="FootnoteText"/>
        <w:tabs>
          <w:tab w:val="left" w:pos="88"/>
        </w:tabs>
        <w:spacing w:line="158" w:lineRule="exact"/>
        <w:ind w:left="88" w:hanging="88"/>
        <w:rPr>
          <w:rFonts w:cs="Arial"/>
          <w:sz w:val="14"/>
        </w:rPr>
      </w:pPr>
      <w:r w:rsidRPr="00C86DD0">
        <w:rPr>
          <w:rStyle w:val="FootnoteReference"/>
          <w:rFonts w:cs="Arial"/>
          <w:sz w:val="14"/>
        </w:rPr>
        <w:footnoteRef/>
      </w:r>
      <w:r>
        <w:rPr>
          <w:rFonts w:cs="Arial"/>
          <w:sz w:val="14"/>
        </w:rPr>
        <w:tab/>
      </w:r>
      <w:r w:rsidRPr="00C86DD0">
        <w:rPr>
          <w:rFonts w:cs="Arial"/>
          <w:sz w:val="14"/>
        </w:rPr>
        <w:t>Extra Charge Paint</w:t>
      </w:r>
    </w:p>
  </w:footnote>
  <w:footnote w:id="15">
    <w:p w14:paraId="4B427600" w14:textId="77777777" w:rsidR="00307CAD" w:rsidRPr="0013770A" w:rsidRDefault="00307CAD" w:rsidP="005C57C9">
      <w:pPr>
        <w:pStyle w:val="FootnoteText"/>
        <w:tabs>
          <w:tab w:val="left" w:pos="88"/>
        </w:tabs>
        <w:ind w:left="88" w:hanging="88"/>
        <w:rPr>
          <w:rFonts w:cs="Arial"/>
          <w:sz w:val="14"/>
        </w:rPr>
      </w:pPr>
      <w:r w:rsidRPr="0013770A">
        <w:rPr>
          <w:rStyle w:val="FootnoteReference"/>
          <w:rFonts w:cs="Arial"/>
          <w:sz w:val="14"/>
        </w:rPr>
        <w:footnoteRef/>
      </w:r>
      <w:r>
        <w:rPr>
          <w:rFonts w:cs="Arial"/>
          <w:sz w:val="14"/>
        </w:rPr>
        <w:tab/>
      </w:r>
      <w:r w:rsidRPr="0013770A">
        <w:rPr>
          <w:rFonts w:cs="Arial"/>
          <w:sz w:val="14"/>
        </w:rPr>
        <w:t>Extra Charge Paint</w:t>
      </w:r>
    </w:p>
  </w:footnote>
  <w:footnote w:id="16">
    <w:p w14:paraId="4FB5AB2D" w14:textId="77777777" w:rsidR="00307CAD" w:rsidRPr="001F0D5B" w:rsidRDefault="00307CAD" w:rsidP="005C57C9">
      <w:pPr>
        <w:pStyle w:val="FootnoteText"/>
        <w:tabs>
          <w:tab w:val="left" w:pos="88"/>
        </w:tabs>
        <w:ind w:left="88" w:hanging="88"/>
        <w:rPr>
          <w:rFonts w:cs="Arial"/>
          <w:sz w:val="14"/>
        </w:rPr>
      </w:pPr>
      <w:r w:rsidRPr="001F0D5B">
        <w:rPr>
          <w:rStyle w:val="FootnoteReference"/>
          <w:rFonts w:cs="Arial"/>
          <w:sz w:val="14"/>
        </w:rPr>
        <w:footnoteRef/>
      </w:r>
      <w:r>
        <w:rPr>
          <w:rFonts w:cs="Arial"/>
          <w:sz w:val="14"/>
        </w:rPr>
        <w:tab/>
      </w:r>
      <w:r w:rsidRPr="001F0D5B">
        <w:rPr>
          <w:rFonts w:cs="Arial"/>
          <w:sz w:val="14"/>
        </w:rPr>
        <w:t>Extra Charge Paint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0465C" w14:textId="77777777" w:rsidR="00307CAD" w:rsidRDefault="00307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1E6F2" w14:textId="77777777" w:rsidR="001512F6" w:rsidRDefault="001512F6" w:rsidP="001512F6">
    <w:pPr>
      <w:pStyle w:val="Header"/>
      <w:tabs>
        <w:tab w:val="center" w:pos="5213"/>
      </w:tabs>
      <w:jc w:val="center"/>
      <w:rPr>
        <w:rFonts w:cs="Arial"/>
        <w:b/>
        <w:sz w:val="24"/>
      </w:rPr>
    </w:pPr>
    <w:r>
      <w:rPr>
        <w:rFonts w:cs="Arial"/>
        <w:b/>
        <w:noProof/>
        <w:sz w:val="24"/>
      </w:rPr>
      <w:pict w14:anchorId="01E91C69">
        <v:rect id="_x0000_s1030" style="position:absolute;left:0;text-align:left;margin-left:-10.05pt;margin-top:0;width:542.05pt;height:738.4pt;z-index:251628032" filled="f"/>
      </w:pict>
    </w:r>
    <w:r>
      <w:rPr>
        <w:rFonts w:cs="Arial"/>
        <w:b/>
        <w:noProof/>
        <w:sz w:val="24"/>
      </w:rPr>
      <w:pict w14:anchorId="66F3945A">
        <v:shapetype id="_x0000_t202" coordsize="21600,21600" o:spt="202" path="m,l,21600r21600,l21600,xe">
          <v:stroke joinstyle="miter"/>
          <v:path gradientshapeok="t" o:connecttype="rect"/>
        </v:shapetype>
        <v:shape id="_x0000_s1027" type="#_x0000_t202" style="position:absolute;left:0;text-align:left;margin-left:314.65pt;margin-top:0;width:3in;height:36pt;z-index:251624960;mso-wrap-style:tight" filled="f" stroked="f">
          <v:textbox>
            <w:txbxContent>
              <w:p w14:paraId="2428B82A" w14:textId="77777777" w:rsidR="001512F6" w:rsidRPr="001512F6" w:rsidRDefault="001512F6" w:rsidP="001512F6">
                <w:pPr>
                  <w:spacing w:line="200" w:lineRule="exact"/>
                  <w:ind w:right="72"/>
                  <w:jc w:val="right"/>
                  <w:rPr>
                    <w:rFonts w:cs="Arial"/>
                    <w:b/>
                    <w:sz w:val="18"/>
                  </w:rPr>
                </w:pPr>
                <w:r w:rsidRPr="001512F6">
                  <w:rPr>
                    <w:rFonts w:cs="Arial"/>
                    <w:b/>
                    <w:sz w:val="18"/>
                  </w:rPr>
                  <w:t>CONFIDENTIAL</w:t>
                </w:r>
              </w:p>
            </w:txbxContent>
          </v:textbox>
        </v:shape>
      </w:pict>
    </w:r>
    <w:r>
      <w:rPr>
        <w:rFonts w:cs="Arial"/>
        <w:b/>
        <w:noProof/>
        <w:sz w:val="24"/>
      </w:rPr>
      <w:pict w14:anchorId="298F20FB">
        <v:shape id="_x0000_s1026" type="#_x0000_t202" style="position:absolute;left:0;text-align:left;margin-left:-9.35pt;margin-top:0;width:3in;height:36pt;z-index:251623936;mso-wrap-style:tight" filled="f" stroked="f">
          <v:textbox>
            <w:txbxContent>
              <w:p w14:paraId="7ED8B8DD" w14:textId="77777777" w:rsidR="001512F6" w:rsidRPr="001512F6" w:rsidRDefault="001512F6" w:rsidP="001512F6">
                <w:pPr>
                  <w:ind w:left="72"/>
                  <w:rPr>
                    <w:rFonts w:cs="Arial"/>
                    <w:sz w:val="22"/>
                  </w:rPr>
                </w:pPr>
                <w:r w:rsidRPr="001512F6">
                  <w:rPr>
                    <w:rFonts w:cs="Arial"/>
                    <w:sz w:val="22"/>
                  </w:rPr>
                  <w:t>Final Draft 04/04/24</w:t>
                </w:r>
              </w:p>
            </w:txbxContent>
          </v:textbox>
        </v:shape>
      </w:pict>
    </w:r>
    <w:r>
      <w:rPr>
        <w:rFonts w:cs="Arial"/>
        <w:b/>
        <w:noProof/>
        <w:sz w:val="24"/>
      </w:rPr>
      <w:pict w14:anchorId="72F11752">
        <v:line id="_x0000_s1025" style="position:absolute;left:0;text-align:left;z-index:251622912" from="-2.3pt,35.45pt" to="524.1pt,35.45pt"/>
      </w:pict>
    </w:r>
    <w:r w:rsidRPr="001512F6">
      <w:rPr>
        <w:rFonts w:cs="Arial"/>
        <w:b/>
        <w:sz w:val="24"/>
      </w:rPr>
      <w:t>2025 BRONCO™ SPORT</w:t>
    </w:r>
  </w:p>
  <w:p w14:paraId="6995A48F" w14:textId="77777777" w:rsidR="001512F6" w:rsidRDefault="001512F6" w:rsidP="001512F6">
    <w:pPr>
      <w:pStyle w:val="PageTitle"/>
    </w:pPr>
    <w:r>
      <w:rPr>
        <w:noProof/>
      </w:rPr>
      <w:pict w14:anchorId="26189256">
        <v:rect id="_x0000_s1028" style="position:absolute;left:0;text-align:left;margin-left:-3.6pt;margin-top:21.45pt;width:528.5pt;height:690.95pt;z-index:251625984" filled="f"/>
      </w:pict>
    </w:r>
    <w:r>
      <w:t>MAJOR PRODUCT CHANGES</w:t>
    </w:r>
  </w:p>
  <w:p w14:paraId="2CD6E934" w14:textId="77777777" w:rsidR="001512F6" w:rsidRPr="001512F6" w:rsidRDefault="001512F6" w:rsidP="001512F6">
    <w:pPr>
      <w:pStyle w:val="PageTitl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4942B" w14:textId="77777777" w:rsidR="00307CAD" w:rsidRDefault="00307C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980EC" w14:textId="77777777" w:rsidR="00307CAD" w:rsidRPr="004D0017" w:rsidRDefault="00307CAD" w:rsidP="005C57C9">
    <w:pPr>
      <w:jc w:val="center"/>
      <w:rPr>
        <w:rFonts w:cs="Arial"/>
        <w:b/>
        <w:sz w:val="24"/>
      </w:rPr>
    </w:pPr>
    <w:r>
      <w:rPr>
        <w:rFonts w:cs="Arial"/>
        <w:b/>
        <w:noProof/>
        <w:sz w:val="24"/>
      </w:rPr>
      <w:pict w14:anchorId="3E085F45">
        <v:rect id="_x0000_s1034" style="position:absolute;left:0;text-align:left;margin-left:-10.05pt;margin-top:0;width:542.05pt;height:738.4pt;z-index:251632128" filled="f"/>
      </w:pict>
    </w:r>
    <w:r>
      <w:rPr>
        <w:rFonts w:cs="Arial"/>
        <w:b/>
        <w:noProof/>
        <w:sz w:val="24"/>
      </w:rPr>
      <w:pict w14:anchorId="623BB5DA">
        <v:shapetype id="_x0000_t202" coordsize="21600,21600" o:spt="202" path="m,l,21600r21600,l21600,xe">
          <v:stroke joinstyle="miter"/>
          <v:path gradientshapeok="t" o:connecttype="rect"/>
        </v:shapetype>
        <v:shape id="_x0000_s1033" type="#_x0000_t202" style="position:absolute;left:0;text-align:left;margin-left:314.65pt;margin-top:0;width:3in;height:36pt;z-index:251631104;mso-wrap-style:tight" filled="f" stroked="f">
          <v:textbox>
            <w:txbxContent>
              <w:p w14:paraId="2FF0D237" w14:textId="77777777" w:rsidR="00307CAD" w:rsidRPr="004D0017" w:rsidRDefault="00307CAD" w:rsidP="005C57C9">
                <w:pPr>
                  <w:spacing w:line="200" w:lineRule="exact"/>
                  <w:ind w:right="72"/>
                  <w:jc w:val="right"/>
                  <w:rPr>
                    <w:rFonts w:cs="Arial"/>
                    <w:b/>
                    <w:sz w:val="18"/>
                  </w:rPr>
                </w:pPr>
                <w:r w:rsidRPr="004D0017">
                  <w:rPr>
                    <w:rFonts w:cs="Arial"/>
                    <w:b/>
                    <w:sz w:val="18"/>
                  </w:rPr>
                  <w:t>CONFIDENTIAL</w:t>
                </w:r>
              </w:p>
            </w:txbxContent>
          </v:textbox>
        </v:shape>
      </w:pict>
    </w:r>
    <w:r>
      <w:rPr>
        <w:rFonts w:cs="Arial"/>
        <w:b/>
        <w:noProof/>
        <w:sz w:val="24"/>
      </w:rPr>
      <w:pict w14:anchorId="27BC5998">
        <v:shape id="_x0000_s1032" type="#_x0000_t202" style="position:absolute;left:0;text-align:left;margin-left:-9.35pt;margin-top:0;width:3in;height:36pt;z-index:251630080;mso-wrap-style:tight" filled="f" stroked="f">
          <v:textbox>
            <w:txbxContent>
              <w:p w14:paraId="2E2280B3" w14:textId="77777777" w:rsidR="00307CAD" w:rsidRPr="004D0017" w:rsidRDefault="00307CAD" w:rsidP="005C57C9">
                <w:pPr>
                  <w:ind w:left="72"/>
                  <w:rPr>
                    <w:rFonts w:cs="Arial"/>
                    <w:sz w:val="22"/>
                  </w:rPr>
                </w:pPr>
                <w:r w:rsidRPr="004D0017">
                  <w:rPr>
                    <w:rFonts w:cs="Arial"/>
                    <w:sz w:val="22"/>
                  </w:rPr>
                  <w:t>Final Draft 04/04/24</w:t>
                </w:r>
              </w:p>
            </w:txbxContent>
          </v:textbox>
        </v:shape>
      </w:pict>
    </w:r>
    <w:r>
      <w:rPr>
        <w:rFonts w:cs="Arial"/>
        <w:b/>
        <w:noProof/>
        <w:sz w:val="24"/>
      </w:rPr>
      <w:pict w14:anchorId="7FC5D72F">
        <v:line id="_x0000_s1031" style="position:absolute;left:0;text-align:left;z-index:251629056" from="-2.3pt,49.35pt" to="524.1pt,49.35pt"/>
      </w:pict>
    </w:r>
    <w:r w:rsidRPr="004D0017">
      <w:rPr>
        <w:rFonts w:cs="Arial"/>
        <w:b/>
        <w:sz w:val="24"/>
      </w:rPr>
      <w:t>2025 BRONCO™ SPORT</w:t>
    </w:r>
  </w:p>
  <w:p w14:paraId="13C3C00B" w14:textId="77777777" w:rsidR="00307CAD" w:rsidRDefault="00307CAD" w:rsidP="005C57C9">
    <w:pPr>
      <w:pStyle w:val="Header"/>
      <w:tabs>
        <w:tab w:val="center" w:pos="5213"/>
      </w:tabs>
      <w:jc w:val="center"/>
      <w:rPr>
        <w:rFonts w:cs="Arial"/>
        <w:b/>
        <w:sz w:val="24"/>
      </w:rPr>
    </w:pPr>
    <w:r w:rsidRPr="004D0017">
      <w:rPr>
        <w:rFonts w:cs="Arial"/>
        <w:b/>
        <w:sz w:val="24"/>
      </w:rPr>
      <w:t>BIG BEND™</w:t>
    </w:r>
  </w:p>
  <w:p w14:paraId="57AB2576" w14:textId="77777777" w:rsidR="00307CAD" w:rsidRDefault="00307CAD" w:rsidP="005C57C9">
    <w:pPr>
      <w:pStyle w:val="PageTitle"/>
    </w:pPr>
    <w:r>
      <w:t>STANDARD EQUIPMENT</w:t>
    </w:r>
  </w:p>
  <w:p w14:paraId="5BC8F3EF" w14:textId="77777777" w:rsidR="00307CAD" w:rsidRPr="004D0017" w:rsidRDefault="00307CAD" w:rsidP="005C57C9">
    <w:pPr>
      <w:pStyle w:val="PageTitle"/>
      <w:rPr>
        <w:sz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B24" w14:textId="77777777" w:rsidR="00307CAD" w:rsidRPr="007D2997" w:rsidRDefault="00307CAD" w:rsidP="005C57C9">
    <w:pPr>
      <w:jc w:val="center"/>
      <w:rPr>
        <w:rFonts w:cs="Arial"/>
        <w:b/>
        <w:sz w:val="24"/>
      </w:rPr>
    </w:pPr>
    <w:r>
      <w:rPr>
        <w:rFonts w:cs="Arial"/>
        <w:b/>
        <w:noProof/>
        <w:sz w:val="24"/>
      </w:rPr>
      <w:pict w14:anchorId="63DD2467">
        <v:rect id="_x0000_s1038" style="position:absolute;left:0;text-align:left;margin-left:-10.05pt;margin-top:0;width:542.05pt;height:738.5pt;z-index:251636224" filled="f"/>
      </w:pict>
    </w:r>
    <w:r>
      <w:rPr>
        <w:rFonts w:cs="Arial"/>
        <w:b/>
        <w:noProof/>
        <w:sz w:val="24"/>
      </w:rPr>
      <w:pict w14:anchorId="35CA66D9">
        <v:shapetype id="_x0000_t202" coordsize="21600,21600" o:spt="202" path="m,l,21600r21600,l21600,xe">
          <v:stroke joinstyle="miter"/>
          <v:path gradientshapeok="t" o:connecttype="rect"/>
        </v:shapetype>
        <v:shape id="_x0000_s1037" type="#_x0000_t202" style="position:absolute;left:0;text-align:left;margin-left:314.65pt;margin-top:0;width:3in;height:36pt;z-index:251635200;mso-wrap-style:tight" filled="f" stroked="f">
          <v:textbox>
            <w:txbxContent>
              <w:p w14:paraId="0A0FDC5B" w14:textId="77777777" w:rsidR="00307CAD" w:rsidRPr="007D2997" w:rsidRDefault="00307CAD" w:rsidP="005C57C9">
                <w:pPr>
                  <w:spacing w:line="200" w:lineRule="exact"/>
                  <w:ind w:right="72"/>
                  <w:jc w:val="right"/>
                  <w:rPr>
                    <w:rFonts w:cs="Arial"/>
                    <w:b/>
                    <w:sz w:val="18"/>
                  </w:rPr>
                </w:pPr>
                <w:r w:rsidRPr="007D2997">
                  <w:rPr>
                    <w:rFonts w:cs="Arial"/>
                    <w:b/>
                    <w:sz w:val="18"/>
                  </w:rPr>
                  <w:t>CONFIDENTIAL</w:t>
                </w:r>
              </w:p>
            </w:txbxContent>
          </v:textbox>
        </v:shape>
      </w:pict>
    </w:r>
    <w:r>
      <w:rPr>
        <w:rFonts w:cs="Arial"/>
        <w:b/>
        <w:noProof/>
        <w:sz w:val="24"/>
      </w:rPr>
      <w:pict w14:anchorId="30D86E19">
        <v:shape id="_x0000_s1036" type="#_x0000_t202" style="position:absolute;left:0;text-align:left;margin-left:-9.35pt;margin-top:0;width:3in;height:36pt;z-index:251634176;mso-wrap-style:tight" filled="f" stroked="f">
          <v:textbox>
            <w:txbxContent>
              <w:p w14:paraId="1BC699E9" w14:textId="77777777" w:rsidR="00307CAD" w:rsidRPr="007D2997" w:rsidRDefault="00307CAD" w:rsidP="005C57C9">
                <w:pPr>
                  <w:ind w:left="72"/>
                  <w:rPr>
                    <w:rFonts w:cs="Arial"/>
                    <w:sz w:val="22"/>
                  </w:rPr>
                </w:pPr>
                <w:r w:rsidRPr="007D2997">
                  <w:rPr>
                    <w:rFonts w:cs="Arial"/>
                    <w:sz w:val="22"/>
                  </w:rPr>
                  <w:t>Final Draft 04/04/24</w:t>
                </w:r>
              </w:p>
            </w:txbxContent>
          </v:textbox>
        </v:shape>
      </w:pict>
    </w:r>
    <w:r>
      <w:rPr>
        <w:rFonts w:cs="Arial"/>
        <w:b/>
        <w:noProof/>
        <w:sz w:val="24"/>
      </w:rPr>
      <w:pict w14:anchorId="7A0471B2">
        <v:line id="_x0000_s1035" style="position:absolute;left:0;text-align:left;z-index:251633152" from="-2.3pt,49.35pt" to="524.1pt,49.35pt"/>
      </w:pict>
    </w:r>
    <w:r w:rsidRPr="007D2997">
      <w:rPr>
        <w:rFonts w:cs="Arial"/>
        <w:b/>
        <w:sz w:val="24"/>
      </w:rPr>
      <w:t>2025 BRONCO™ SPORT</w:t>
    </w:r>
  </w:p>
  <w:p w14:paraId="194FFA4A" w14:textId="77777777" w:rsidR="00307CAD" w:rsidRDefault="00307CAD" w:rsidP="005C57C9">
    <w:pPr>
      <w:pStyle w:val="Header"/>
      <w:tabs>
        <w:tab w:val="center" w:pos="5213"/>
      </w:tabs>
      <w:jc w:val="center"/>
      <w:rPr>
        <w:rFonts w:cs="Arial"/>
        <w:b/>
        <w:sz w:val="24"/>
      </w:rPr>
    </w:pPr>
    <w:r w:rsidRPr="007D2997">
      <w:rPr>
        <w:rFonts w:cs="Arial"/>
        <w:b/>
        <w:sz w:val="24"/>
      </w:rPr>
      <w:t>BIG BEND™</w:t>
    </w:r>
  </w:p>
  <w:p w14:paraId="2C41A3EE" w14:textId="77777777" w:rsidR="00307CAD" w:rsidRDefault="00307CAD" w:rsidP="005C57C9">
    <w:pPr>
      <w:pStyle w:val="PageTitle"/>
    </w:pPr>
    <w:r>
      <w:t>EQUIPMENT GROUP</w:t>
    </w:r>
  </w:p>
  <w:p w14:paraId="6D3A9A08" w14:textId="77777777" w:rsidR="00307CAD" w:rsidRPr="007D2997" w:rsidRDefault="00307CAD" w:rsidP="005C57C9">
    <w:pPr>
      <w:pStyle w:val="PageTitle"/>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8113F" w14:textId="77777777" w:rsidR="00307CAD" w:rsidRPr="00931761" w:rsidRDefault="00307CAD" w:rsidP="005C57C9">
    <w:pPr>
      <w:jc w:val="center"/>
      <w:rPr>
        <w:rFonts w:cs="Arial"/>
        <w:b/>
        <w:sz w:val="24"/>
      </w:rPr>
    </w:pPr>
    <w:r>
      <w:rPr>
        <w:rFonts w:cs="Arial"/>
        <w:b/>
        <w:noProof/>
        <w:sz w:val="24"/>
      </w:rPr>
      <w:pict w14:anchorId="178AB7D9">
        <v:rect id="_x0000_s1042" style="position:absolute;left:0;text-align:left;margin-left:-10.05pt;margin-top:0;width:542.05pt;height:738.4pt;z-index:251640320" filled="f"/>
      </w:pict>
    </w:r>
    <w:r>
      <w:rPr>
        <w:rFonts w:cs="Arial"/>
        <w:b/>
        <w:noProof/>
        <w:sz w:val="24"/>
      </w:rPr>
      <w:pict w14:anchorId="3FBBAED0">
        <v:shapetype id="_x0000_t202" coordsize="21600,21600" o:spt="202" path="m,l,21600r21600,l21600,xe">
          <v:stroke joinstyle="miter"/>
          <v:path gradientshapeok="t" o:connecttype="rect"/>
        </v:shapetype>
        <v:shape id="_x0000_s1041" type="#_x0000_t202" style="position:absolute;left:0;text-align:left;margin-left:314.65pt;margin-top:0;width:3in;height:36pt;z-index:251639296;mso-wrap-style:tight" filled="f" stroked="f">
          <v:textbox>
            <w:txbxContent>
              <w:p w14:paraId="23C5E624" w14:textId="77777777" w:rsidR="00307CAD" w:rsidRPr="00931761" w:rsidRDefault="00307CAD" w:rsidP="005C57C9">
                <w:pPr>
                  <w:spacing w:line="200" w:lineRule="exact"/>
                  <w:ind w:right="72"/>
                  <w:jc w:val="right"/>
                  <w:rPr>
                    <w:rFonts w:cs="Arial"/>
                    <w:b/>
                    <w:sz w:val="18"/>
                  </w:rPr>
                </w:pPr>
                <w:r w:rsidRPr="00931761">
                  <w:rPr>
                    <w:rFonts w:cs="Arial"/>
                    <w:b/>
                    <w:sz w:val="18"/>
                  </w:rPr>
                  <w:t>CONFIDENTIAL</w:t>
                </w:r>
              </w:p>
            </w:txbxContent>
          </v:textbox>
        </v:shape>
      </w:pict>
    </w:r>
    <w:r>
      <w:rPr>
        <w:rFonts w:cs="Arial"/>
        <w:b/>
        <w:noProof/>
        <w:sz w:val="24"/>
      </w:rPr>
      <w:pict w14:anchorId="1E2E3722">
        <v:shape id="_x0000_s1040" type="#_x0000_t202" style="position:absolute;left:0;text-align:left;margin-left:-9.35pt;margin-top:0;width:3in;height:36pt;z-index:251638272;mso-wrap-style:tight" filled="f" stroked="f">
          <v:textbox>
            <w:txbxContent>
              <w:p w14:paraId="6CBC1883" w14:textId="77777777" w:rsidR="00307CAD" w:rsidRPr="00931761" w:rsidRDefault="00307CAD" w:rsidP="005C57C9">
                <w:pPr>
                  <w:ind w:left="72"/>
                  <w:rPr>
                    <w:rFonts w:cs="Arial"/>
                    <w:sz w:val="22"/>
                  </w:rPr>
                </w:pPr>
                <w:r w:rsidRPr="00931761">
                  <w:rPr>
                    <w:rFonts w:cs="Arial"/>
                    <w:sz w:val="22"/>
                  </w:rPr>
                  <w:t>Final Draft 12/21/23</w:t>
                </w:r>
              </w:p>
            </w:txbxContent>
          </v:textbox>
        </v:shape>
      </w:pict>
    </w:r>
    <w:r>
      <w:rPr>
        <w:rFonts w:cs="Arial"/>
        <w:b/>
        <w:noProof/>
        <w:sz w:val="24"/>
      </w:rPr>
      <w:pict w14:anchorId="6E05D775">
        <v:line id="_x0000_s1039" style="position:absolute;left:0;text-align:left;z-index:251637248" from="-2.3pt,62.95pt" to="524.1pt,62.95pt"/>
      </w:pict>
    </w:r>
    <w:r w:rsidRPr="00931761">
      <w:rPr>
        <w:rFonts w:cs="Arial"/>
        <w:b/>
        <w:sz w:val="24"/>
      </w:rPr>
      <w:t>2025 BRONCO</w:t>
    </w:r>
    <w:r w:rsidRPr="00931761">
      <w:rPr>
        <w:rFonts w:cs="Arial"/>
        <w:b/>
        <w:sz w:val="24"/>
        <w:vertAlign w:val="superscript"/>
      </w:rPr>
      <w:t>™</w:t>
    </w:r>
    <w:r w:rsidRPr="00931761">
      <w:rPr>
        <w:rFonts w:cs="Arial"/>
        <w:b/>
        <w:sz w:val="24"/>
      </w:rPr>
      <w:t xml:space="preserve"> SPORT</w:t>
    </w:r>
  </w:p>
  <w:p w14:paraId="22DA9433" w14:textId="77777777" w:rsidR="00307CAD" w:rsidRPr="00931761" w:rsidRDefault="00307CAD" w:rsidP="005C57C9">
    <w:pPr>
      <w:jc w:val="center"/>
      <w:rPr>
        <w:rFonts w:cs="Arial"/>
        <w:b/>
        <w:sz w:val="24"/>
      </w:rPr>
    </w:pPr>
    <w:r w:rsidRPr="00931761">
      <w:rPr>
        <w:rFonts w:cs="Arial"/>
        <w:b/>
        <w:sz w:val="24"/>
      </w:rPr>
      <w:t>HERITAGE</w:t>
    </w:r>
  </w:p>
  <w:p w14:paraId="36743B19" w14:textId="77777777" w:rsidR="00307CAD" w:rsidRDefault="00307CAD" w:rsidP="005C57C9">
    <w:pPr>
      <w:pStyle w:val="Header"/>
      <w:tabs>
        <w:tab w:val="center" w:pos="5213"/>
      </w:tabs>
      <w:jc w:val="center"/>
      <w:rPr>
        <w:rFonts w:cs="Arial"/>
        <w:b/>
        <w:sz w:val="24"/>
      </w:rPr>
    </w:pPr>
    <w:r w:rsidRPr="00931761">
      <w:rPr>
        <w:rFonts w:cs="Arial"/>
        <w:b/>
        <w:sz w:val="24"/>
      </w:rPr>
      <w:t>(NOT AVAILABLE TO FLEET)</w:t>
    </w:r>
  </w:p>
  <w:p w14:paraId="240C0E5E" w14:textId="77777777" w:rsidR="00307CAD" w:rsidRDefault="00307CAD" w:rsidP="005C57C9">
    <w:pPr>
      <w:pStyle w:val="PageTitle"/>
    </w:pPr>
    <w:r>
      <w:t>STANDARD EQUIPMENT</w:t>
    </w:r>
  </w:p>
  <w:p w14:paraId="7D8FEF48" w14:textId="77777777" w:rsidR="00307CAD" w:rsidRPr="00931761" w:rsidRDefault="00307CAD" w:rsidP="005C57C9">
    <w:pPr>
      <w:pStyle w:val="PageTitle"/>
      <w:rPr>
        <w:sz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2555F" w14:textId="77777777" w:rsidR="00307CAD" w:rsidRPr="00152024" w:rsidRDefault="00307CAD" w:rsidP="005C57C9">
    <w:pPr>
      <w:jc w:val="center"/>
      <w:rPr>
        <w:rFonts w:cs="Arial"/>
        <w:b/>
        <w:sz w:val="24"/>
      </w:rPr>
    </w:pPr>
    <w:r>
      <w:rPr>
        <w:rFonts w:cs="Arial"/>
        <w:b/>
        <w:noProof/>
        <w:sz w:val="24"/>
      </w:rPr>
      <w:pict w14:anchorId="7127A7F9">
        <v:rect id="_x0000_s1046" style="position:absolute;left:0;text-align:left;margin-left:-10.05pt;margin-top:0;width:542.05pt;height:738.5pt;z-index:251644416" filled="f"/>
      </w:pict>
    </w:r>
    <w:r>
      <w:rPr>
        <w:rFonts w:cs="Arial"/>
        <w:b/>
        <w:noProof/>
        <w:sz w:val="24"/>
      </w:rPr>
      <w:pict w14:anchorId="1964010F">
        <v:shapetype id="_x0000_t202" coordsize="21600,21600" o:spt="202" path="m,l,21600r21600,l21600,xe">
          <v:stroke joinstyle="miter"/>
          <v:path gradientshapeok="t" o:connecttype="rect"/>
        </v:shapetype>
        <v:shape id="_x0000_s1045" type="#_x0000_t202" style="position:absolute;left:0;text-align:left;margin-left:314.65pt;margin-top:0;width:3in;height:36pt;z-index:251643392;mso-wrap-style:tight" filled="f" stroked="f">
          <v:textbox>
            <w:txbxContent>
              <w:p w14:paraId="71D72390" w14:textId="77777777" w:rsidR="00307CAD" w:rsidRPr="00152024" w:rsidRDefault="00307CAD" w:rsidP="005C57C9">
                <w:pPr>
                  <w:spacing w:line="200" w:lineRule="exact"/>
                  <w:ind w:right="72"/>
                  <w:jc w:val="right"/>
                  <w:rPr>
                    <w:rFonts w:cs="Arial"/>
                    <w:b/>
                    <w:sz w:val="18"/>
                  </w:rPr>
                </w:pPr>
                <w:r w:rsidRPr="00152024">
                  <w:rPr>
                    <w:rFonts w:cs="Arial"/>
                    <w:b/>
                    <w:sz w:val="18"/>
                  </w:rPr>
                  <w:t>CONFIDENTIAL</w:t>
                </w:r>
              </w:p>
            </w:txbxContent>
          </v:textbox>
        </v:shape>
      </w:pict>
    </w:r>
    <w:r>
      <w:rPr>
        <w:rFonts w:cs="Arial"/>
        <w:b/>
        <w:noProof/>
        <w:sz w:val="24"/>
      </w:rPr>
      <w:pict w14:anchorId="2C894AD5">
        <v:shape id="_x0000_s1044" type="#_x0000_t202" style="position:absolute;left:0;text-align:left;margin-left:-9.35pt;margin-top:0;width:3in;height:36pt;z-index:251642368;mso-wrap-style:tight" filled="f" stroked="f">
          <v:textbox>
            <w:txbxContent>
              <w:p w14:paraId="68ACA3D7" w14:textId="77777777" w:rsidR="00307CAD" w:rsidRPr="00152024" w:rsidRDefault="00307CAD" w:rsidP="005C57C9">
                <w:pPr>
                  <w:ind w:left="72"/>
                  <w:rPr>
                    <w:rFonts w:cs="Arial"/>
                    <w:sz w:val="22"/>
                  </w:rPr>
                </w:pPr>
                <w:r w:rsidRPr="00152024">
                  <w:rPr>
                    <w:rFonts w:cs="Arial"/>
                    <w:sz w:val="22"/>
                  </w:rPr>
                  <w:t>Final Draft 04/04/24</w:t>
                </w:r>
              </w:p>
            </w:txbxContent>
          </v:textbox>
        </v:shape>
      </w:pict>
    </w:r>
    <w:r>
      <w:rPr>
        <w:rFonts w:cs="Arial"/>
        <w:b/>
        <w:noProof/>
        <w:sz w:val="24"/>
      </w:rPr>
      <w:pict w14:anchorId="2A089191">
        <v:line id="_x0000_s1043" style="position:absolute;left:0;text-align:left;z-index:251641344" from="-2.3pt,62.95pt" to="524.1pt,62.95pt"/>
      </w:pict>
    </w:r>
    <w:r w:rsidRPr="00152024">
      <w:rPr>
        <w:rFonts w:cs="Arial"/>
        <w:b/>
        <w:sz w:val="24"/>
      </w:rPr>
      <w:t>2025 BRONCO™ SPORT</w:t>
    </w:r>
  </w:p>
  <w:p w14:paraId="47C1CF72" w14:textId="77777777" w:rsidR="00307CAD" w:rsidRPr="00152024" w:rsidRDefault="00307CAD" w:rsidP="005C57C9">
    <w:pPr>
      <w:jc w:val="center"/>
      <w:rPr>
        <w:rFonts w:cs="Arial"/>
        <w:b/>
        <w:sz w:val="24"/>
      </w:rPr>
    </w:pPr>
    <w:r w:rsidRPr="00152024">
      <w:rPr>
        <w:rFonts w:cs="Arial"/>
        <w:b/>
        <w:sz w:val="24"/>
      </w:rPr>
      <w:t>HERITAGE</w:t>
    </w:r>
  </w:p>
  <w:p w14:paraId="7140303E" w14:textId="77777777" w:rsidR="00307CAD" w:rsidRDefault="00307CAD" w:rsidP="005C57C9">
    <w:pPr>
      <w:pStyle w:val="Header"/>
      <w:tabs>
        <w:tab w:val="center" w:pos="5213"/>
      </w:tabs>
      <w:jc w:val="center"/>
      <w:rPr>
        <w:rFonts w:cs="Arial"/>
        <w:b/>
        <w:sz w:val="24"/>
      </w:rPr>
    </w:pPr>
    <w:r w:rsidRPr="00152024">
      <w:rPr>
        <w:rFonts w:cs="Arial"/>
        <w:b/>
        <w:sz w:val="24"/>
      </w:rPr>
      <w:t>(NOT AVAILABLE TO FLEET)</w:t>
    </w:r>
  </w:p>
  <w:p w14:paraId="4687B927" w14:textId="77777777" w:rsidR="00307CAD" w:rsidRDefault="00307CAD" w:rsidP="005C57C9">
    <w:pPr>
      <w:pStyle w:val="PageTitle"/>
    </w:pPr>
    <w:r>
      <w:t xml:space="preserve">EQUIPMENT GROUP </w:t>
    </w:r>
  </w:p>
  <w:p w14:paraId="5FD6E61B" w14:textId="77777777" w:rsidR="00307CAD" w:rsidRPr="00152024" w:rsidRDefault="00307CAD" w:rsidP="005C57C9">
    <w:pPr>
      <w:pStyle w:val="PageTitle"/>
      <w:rPr>
        <w:sz w:val="1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50D62" w14:textId="77777777" w:rsidR="00307CAD" w:rsidRPr="008A2705" w:rsidRDefault="00307CAD" w:rsidP="005C57C9">
    <w:pPr>
      <w:jc w:val="center"/>
      <w:rPr>
        <w:rFonts w:cs="Arial"/>
        <w:b/>
        <w:sz w:val="24"/>
      </w:rPr>
    </w:pPr>
    <w:r>
      <w:rPr>
        <w:rFonts w:cs="Arial"/>
        <w:b/>
        <w:noProof/>
        <w:sz w:val="24"/>
      </w:rPr>
      <w:pict w14:anchorId="25C52665">
        <v:rect id="_x0000_s1050" style="position:absolute;left:0;text-align:left;margin-left:-10.05pt;margin-top:0;width:542.05pt;height:738.4pt;z-index:251648512" filled="f"/>
      </w:pict>
    </w:r>
    <w:r>
      <w:rPr>
        <w:rFonts w:cs="Arial"/>
        <w:b/>
        <w:noProof/>
        <w:sz w:val="24"/>
      </w:rPr>
      <w:pict w14:anchorId="175EA572">
        <v:shapetype id="_x0000_t202" coordsize="21600,21600" o:spt="202" path="m,l,21600r21600,l21600,xe">
          <v:stroke joinstyle="miter"/>
          <v:path gradientshapeok="t" o:connecttype="rect"/>
        </v:shapetype>
        <v:shape id="_x0000_s1049" type="#_x0000_t202" style="position:absolute;left:0;text-align:left;margin-left:314.65pt;margin-top:0;width:3in;height:36pt;z-index:251647488;mso-wrap-style:tight" filled="f" stroked="f">
          <v:textbox>
            <w:txbxContent>
              <w:p w14:paraId="6CAE5570" w14:textId="77777777" w:rsidR="00307CAD" w:rsidRPr="008A2705" w:rsidRDefault="00307CAD" w:rsidP="005C57C9">
                <w:pPr>
                  <w:spacing w:line="200" w:lineRule="exact"/>
                  <w:ind w:right="72"/>
                  <w:jc w:val="right"/>
                  <w:rPr>
                    <w:rFonts w:cs="Arial"/>
                    <w:b/>
                    <w:sz w:val="18"/>
                  </w:rPr>
                </w:pPr>
                <w:r w:rsidRPr="008A2705">
                  <w:rPr>
                    <w:rFonts w:cs="Arial"/>
                    <w:b/>
                    <w:sz w:val="18"/>
                  </w:rPr>
                  <w:t>CONFIDENTIAL</w:t>
                </w:r>
              </w:p>
            </w:txbxContent>
          </v:textbox>
        </v:shape>
      </w:pict>
    </w:r>
    <w:r>
      <w:rPr>
        <w:rFonts w:cs="Arial"/>
        <w:b/>
        <w:noProof/>
        <w:sz w:val="24"/>
      </w:rPr>
      <w:pict w14:anchorId="24FDB519">
        <v:shape id="_x0000_s1048" type="#_x0000_t202" style="position:absolute;left:0;text-align:left;margin-left:-9.35pt;margin-top:0;width:3in;height:36pt;z-index:251646464;mso-wrap-style:tight" filled="f" stroked="f">
          <v:textbox>
            <w:txbxContent>
              <w:p w14:paraId="50D7751A" w14:textId="77777777" w:rsidR="00307CAD" w:rsidRPr="008A2705" w:rsidRDefault="00307CAD" w:rsidP="005C57C9">
                <w:pPr>
                  <w:ind w:left="72"/>
                  <w:rPr>
                    <w:rFonts w:cs="Arial"/>
                    <w:sz w:val="22"/>
                  </w:rPr>
                </w:pPr>
                <w:r w:rsidRPr="008A2705">
                  <w:rPr>
                    <w:rFonts w:cs="Arial"/>
                    <w:sz w:val="22"/>
                  </w:rPr>
                  <w:t>Final Draft 04/04/24</w:t>
                </w:r>
              </w:p>
            </w:txbxContent>
          </v:textbox>
        </v:shape>
      </w:pict>
    </w:r>
    <w:r>
      <w:rPr>
        <w:rFonts w:cs="Arial"/>
        <w:b/>
        <w:noProof/>
        <w:sz w:val="24"/>
      </w:rPr>
      <w:pict w14:anchorId="341939C7">
        <v:line id="_x0000_s1047" style="position:absolute;left:0;text-align:left;z-index:251645440" from="-2.3pt,63.1pt" to="524.1pt,63.1pt"/>
      </w:pict>
    </w:r>
    <w:r w:rsidRPr="008A2705">
      <w:rPr>
        <w:rFonts w:cs="Arial"/>
        <w:b/>
        <w:sz w:val="24"/>
      </w:rPr>
      <w:t>2025 BRONCO</w:t>
    </w:r>
    <w:r w:rsidRPr="008A2705">
      <w:rPr>
        <w:rFonts w:cs="Arial"/>
        <w:b/>
        <w:sz w:val="24"/>
        <w:vertAlign w:val="superscript"/>
      </w:rPr>
      <w:t>™</w:t>
    </w:r>
    <w:r w:rsidRPr="008A2705">
      <w:rPr>
        <w:rFonts w:cs="Arial"/>
        <w:b/>
        <w:sz w:val="24"/>
      </w:rPr>
      <w:t xml:space="preserve"> SPORT</w:t>
    </w:r>
  </w:p>
  <w:p w14:paraId="73BF4762" w14:textId="77777777" w:rsidR="00307CAD" w:rsidRPr="008A2705" w:rsidRDefault="00307CAD" w:rsidP="005C57C9">
    <w:pPr>
      <w:jc w:val="center"/>
      <w:rPr>
        <w:rFonts w:cs="Arial"/>
        <w:b/>
        <w:sz w:val="24"/>
      </w:rPr>
    </w:pPr>
    <w:r w:rsidRPr="008A2705">
      <w:rPr>
        <w:rFonts w:cs="Arial"/>
        <w:b/>
        <w:sz w:val="24"/>
      </w:rPr>
      <w:t>FREE WHEELING™</w:t>
    </w:r>
  </w:p>
  <w:p w14:paraId="0C227231" w14:textId="77777777" w:rsidR="00307CAD" w:rsidRDefault="00307CAD" w:rsidP="005C57C9">
    <w:pPr>
      <w:pStyle w:val="Header"/>
      <w:tabs>
        <w:tab w:val="center" w:pos="5213"/>
      </w:tabs>
      <w:jc w:val="center"/>
      <w:rPr>
        <w:rFonts w:cs="Arial"/>
        <w:b/>
        <w:sz w:val="24"/>
      </w:rPr>
    </w:pPr>
    <w:r w:rsidRPr="008A2705">
      <w:rPr>
        <w:rFonts w:cs="Arial"/>
        <w:b/>
        <w:sz w:val="24"/>
      </w:rPr>
      <w:t>(NOT AVAILABLE TO FLEET)</w:t>
    </w:r>
  </w:p>
  <w:p w14:paraId="20837162" w14:textId="77777777" w:rsidR="00307CAD" w:rsidRDefault="00307CAD" w:rsidP="005C57C9">
    <w:pPr>
      <w:pStyle w:val="PageTitle"/>
    </w:pPr>
    <w:r>
      <w:t>STANDARD EQUIPMENT</w:t>
    </w:r>
  </w:p>
  <w:p w14:paraId="6DA17D30" w14:textId="77777777" w:rsidR="00307CAD" w:rsidRPr="008A2705" w:rsidRDefault="00307CAD" w:rsidP="005C57C9">
    <w:pPr>
      <w:pStyle w:val="PageTitle"/>
      <w:rPr>
        <w:sz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7C33C" w14:textId="77777777" w:rsidR="00307CAD" w:rsidRPr="00FC43B9" w:rsidRDefault="00307CAD" w:rsidP="005C57C9">
    <w:pPr>
      <w:jc w:val="center"/>
      <w:rPr>
        <w:rFonts w:cs="Arial"/>
        <w:b/>
        <w:sz w:val="24"/>
      </w:rPr>
    </w:pPr>
    <w:r>
      <w:rPr>
        <w:rFonts w:cs="Arial"/>
        <w:b/>
        <w:noProof/>
        <w:sz w:val="24"/>
      </w:rPr>
      <w:pict w14:anchorId="46CA5BE3">
        <v:rect id="_x0000_s1054" style="position:absolute;left:0;text-align:left;margin-left:-10.05pt;margin-top:0;width:542.05pt;height:738.5pt;z-index:251652608" filled="f"/>
      </w:pict>
    </w:r>
    <w:r>
      <w:rPr>
        <w:rFonts w:cs="Arial"/>
        <w:b/>
        <w:noProof/>
        <w:sz w:val="24"/>
      </w:rPr>
      <w:pict w14:anchorId="5C33F013">
        <v:shapetype id="_x0000_t202" coordsize="21600,21600" o:spt="202" path="m,l,21600r21600,l21600,xe">
          <v:stroke joinstyle="miter"/>
          <v:path gradientshapeok="t" o:connecttype="rect"/>
        </v:shapetype>
        <v:shape id="_x0000_s1053" type="#_x0000_t202" style="position:absolute;left:0;text-align:left;margin-left:314.65pt;margin-top:0;width:3in;height:36pt;z-index:251651584;mso-wrap-style:tight" filled="f" stroked="f">
          <v:textbox>
            <w:txbxContent>
              <w:p w14:paraId="41388C05" w14:textId="77777777" w:rsidR="00307CAD" w:rsidRPr="00FC43B9" w:rsidRDefault="00307CAD" w:rsidP="005C57C9">
                <w:pPr>
                  <w:spacing w:line="200" w:lineRule="exact"/>
                  <w:ind w:right="72"/>
                  <w:jc w:val="right"/>
                  <w:rPr>
                    <w:rFonts w:cs="Arial"/>
                    <w:b/>
                    <w:sz w:val="18"/>
                  </w:rPr>
                </w:pPr>
                <w:r w:rsidRPr="00FC43B9">
                  <w:rPr>
                    <w:rFonts w:cs="Arial"/>
                    <w:b/>
                    <w:sz w:val="18"/>
                  </w:rPr>
                  <w:t>CONFIDENTIAL</w:t>
                </w:r>
              </w:p>
            </w:txbxContent>
          </v:textbox>
        </v:shape>
      </w:pict>
    </w:r>
    <w:r>
      <w:rPr>
        <w:rFonts w:cs="Arial"/>
        <w:b/>
        <w:noProof/>
        <w:sz w:val="24"/>
      </w:rPr>
      <w:pict w14:anchorId="4F8DF639">
        <v:shape id="_x0000_s1052" type="#_x0000_t202" style="position:absolute;left:0;text-align:left;margin-left:-9.35pt;margin-top:0;width:3in;height:36pt;z-index:251650560;mso-wrap-style:tight" filled="f" stroked="f">
          <v:textbox>
            <w:txbxContent>
              <w:p w14:paraId="5D74755B" w14:textId="77777777" w:rsidR="00307CAD" w:rsidRPr="00FC43B9" w:rsidRDefault="00307CAD" w:rsidP="005C57C9">
                <w:pPr>
                  <w:ind w:left="72"/>
                  <w:rPr>
                    <w:rFonts w:cs="Arial"/>
                    <w:sz w:val="22"/>
                  </w:rPr>
                </w:pPr>
                <w:r w:rsidRPr="00FC43B9">
                  <w:rPr>
                    <w:rFonts w:cs="Arial"/>
                    <w:sz w:val="22"/>
                  </w:rPr>
                  <w:t>Final Draft 04/04/24</w:t>
                </w:r>
              </w:p>
            </w:txbxContent>
          </v:textbox>
        </v:shape>
      </w:pict>
    </w:r>
    <w:r>
      <w:rPr>
        <w:rFonts w:cs="Arial"/>
        <w:b/>
        <w:noProof/>
        <w:sz w:val="24"/>
      </w:rPr>
      <w:pict w14:anchorId="142BC313">
        <v:line id="_x0000_s1051" style="position:absolute;left:0;text-align:left;z-index:251649536" from="-2.3pt,62.95pt" to="524.1pt,62.95pt"/>
      </w:pict>
    </w:r>
    <w:r w:rsidRPr="00FC43B9">
      <w:rPr>
        <w:rFonts w:cs="Arial"/>
        <w:b/>
        <w:sz w:val="24"/>
      </w:rPr>
      <w:t>2025 BRONCO™ SPORT</w:t>
    </w:r>
  </w:p>
  <w:p w14:paraId="7939CB8E" w14:textId="77777777" w:rsidR="00307CAD" w:rsidRPr="00FC43B9" w:rsidRDefault="00307CAD" w:rsidP="005C57C9">
    <w:pPr>
      <w:jc w:val="center"/>
      <w:rPr>
        <w:rFonts w:cs="Arial"/>
        <w:b/>
        <w:sz w:val="24"/>
      </w:rPr>
    </w:pPr>
    <w:r w:rsidRPr="00FC43B9">
      <w:rPr>
        <w:rFonts w:cs="Arial"/>
        <w:b/>
        <w:sz w:val="24"/>
      </w:rPr>
      <w:t>FREE WHEELING™</w:t>
    </w:r>
  </w:p>
  <w:p w14:paraId="3943030B" w14:textId="77777777" w:rsidR="00307CAD" w:rsidRDefault="00307CAD" w:rsidP="005C57C9">
    <w:pPr>
      <w:pStyle w:val="Header"/>
      <w:tabs>
        <w:tab w:val="center" w:pos="5213"/>
      </w:tabs>
      <w:jc w:val="center"/>
      <w:rPr>
        <w:rFonts w:cs="Arial"/>
        <w:b/>
        <w:sz w:val="24"/>
      </w:rPr>
    </w:pPr>
    <w:r w:rsidRPr="00FC43B9">
      <w:rPr>
        <w:rFonts w:cs="Arial"/>
        <w:b/>
        <w:sz w:val="24"/>
      </w:rPr>
      <w:t>(NOT AVAILABLE TO FLEET)</w:t>
    </w:r>
  </w:p>
  <w:p w14:paraId="5AD88B98" w14:textId="77777777" w:rsidR="00307CAD" w:rsidRDefault="00307CAD" w:rsidP="005C57C9">
    <w:pPr>
      <w:pStyle w:val="PageTitle"/>
    </w:pPr>
    <w:r>
      <w:t xml:space="preserve">EQUIPMENT GROUP </w:t>
    </w:r>
  </w:p>
  <w:p w14:paraId="407034D0" w14:textId="77777777" w:rsidR="00307CAD" w:rsidRPr="00FC43B9" w:rsidRDefault="00307CAD" w:rsidP="005C57C9">
    <w:pPr>
      <w:pStyle w:val="PageTitle"/>
      <w:rPr>
        <w:sz w:val="1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06B34" w14:textId="77777777" w:rsidR="00307CAD" w:rsidRPr="004B0F72" w:rsidRDefault="00307CAD" w:rsidP="005C57C9">
    <w:pPr>
      <w:jc w:val="center"/>
      <w:rPr>
        <w:rFonts w:cs="Arial"/>
        <w:b/>
        <w:sz w:val="24"/>
      </w:rPr>
    </w:pPr>
    <w:r>
      <w:rPr>
        <w:rFonts w:cs="Arial"/>
        <w:b/>
        <w:noProof/>
        <w:sz w:val="24"/>
      </w:rPr>
      <w:pict w14:anchorId="6DE765A0">
        <v:rect id="_x0000_s1058" style="position:absolute;left:0;text-align:left;margin-left:-10.05pt;margin-top:0;width:542.05pt;height:738.4pt;z-index:251656704" filled="f"/>
      </w:pict>
    </w:r>
    <w:r>
      <w:rPr>
        <w:rFonts w:cs="Arial"/>
        <w:b/>
        <w:noProof/>
        <w:sz w:val="24"/>
      </w:rPr>
      <w:pict w14:anchorId="61328E07">
        <v:shapetype id="_x0000_t202" coordsize="21600,21600" o:spt="202" path="m,l,21600r21600,l21600,xe">
          <v:stroke joinstyle="miter"/>
          <v:path gradientshapeok="t" o:connecttype="rect"/>
        </v:shapetype>
        <v:shape id="_x0000_s1057" type="#_x0000_t202" style="position:absolute;left:0;text-align:left;margin-left:314.65pt;margin-top:0;width:3in;height:36pt;z-index:251655680;mso-wrap-style:tight" filled="f" stroked="f">
          <v:textbox>
            <w:txbxContent>
              <w:p w14:paraId="0A4BD81B" w14:textId="77777777" w:rsidR="00307CAD" w:rsidRPr="004B0F72" w:rsidRDefault="00307CAD" w:rsidP="005C57C9">
                <w:pPr>
                  <w:spacing w:line="200" w:lineRule="exact"/>
                  <w:ind w:right="72"/>
                  <w:jc w:val="right"/>
                  <w:rPr>
                    <w:rFonts w:cs="Arial"/>
                    <w:b/>
                    <w:sz w:val="18"/>
                  </w:rPr>
                </w:pPr>
                <w:r w:rsidRPr="004B0F72">
                  <w:rPr>
                    <w:rFonts w:cs="Arial"/>
                    <w:b/>
                    <w:sz w:val="18"/>
                  </w:rPr>
                  <w:t>CONFIDENTIAL</w:t>
                </w:r>
              </w:p>
            </w:txbxContent>
          </v:textbox>
        </v:shape>
      </w:pict>
    </w:r>
    <w:r>
      <w:rPr>
        <w:rFonts w:cs="Arial"/>
        <w:b/>
        <w:noProof/>
        <w:sz w:val="24"/>
      </w:rPr>
      <w:pict w14:anchorId="6B7F99C0">
        <v:shape id="_x0000_s1056" type="#_x0000_t202" style="position:absolute;left:0;text-align:left;margin-left:-9.35pt;margin-top:0;width:3in;height:36pt;z-index:251654656;mso-wrap-style:tight" filled="f" stroked="f">
          <v:textbox>
            <w:txbxContent>
              <w:p w14:paraId="2A352A0E" w14:textId="77777777" w:rsidR="00307CAD" w:rsidRPr="004B0F72" w:rsidRDefault="00307CAD" w:rsidP="005C57C9">
                <w:pPr>
                  <w:ind w:left="72"/>
                  <w:rPr>
                    <w:rFonts w:cs="Arial"/>
                    <w:sz w:val="22"/>
                  </w:rPr>
                </w:pPr>
                <w:r w:rsidRPr="004B0F72">
                  <w:rPr>
                    <w:rFonts w:cs="Arial"/>
                    <w:sz w:val="22"/>
                  </w:rPr>
                  <w:t>Final Draft 04/04/24</w:t>
                </w:r>
              </w:p>
            </w:txbxContent>
          </v:textbox>
        </v:shape>
      </w:pict>
    </w:r>
    <w:r>
      <w:rPr>
        <w:rFonts w:cs="Arial"/>
        <w:b/>
        <w:noProof/>
        <w:sz w:val="24"/>
      </w:rPr>
      <w:pict w14:anchorId="193A5A95">
        <v:line id="_x0000_s1055" style="position:absolute;left:0;text-align:left;z-index:251653632" from="-2.3pt,49.25pt" to="524.1pt,49.25pt"/>
      </w:pict>
    </w:r>
    <w:r w:rsidRPr="004B0F72">
      <w:rPr>
        <w:rFonts w:cs="Arial"/>
        <w:b/>
        <w:sz w:val="24"/>
      </w:rPr>
      <w:t>2025 BRONCO™ SPORT</w:t>
    </w:r>
  </w:p>
  <w:p w14:paraId="509DA5BF" w14:textId="77777777" w:rsidR="00307CAD" w:rsidRDefault="00307CAD" w:rsidP="005C57C9">
    <w:pPr>
      <w:pStyle w:val="Header"/>
      <w:tabs>
        <w:tab w:val="center" w:pos="5213"/>
      </w:tabs>
      <w:jc w:val="center"/>
      <w:rPr>
        <w:rFonts w:cs="Arial"/>
        <w:b/>
        <w:sz w:val="24"/>
      </w:rPr>
    </w:pPr>
    <w:r w:rsidRPr="004B0F72">
      <w:rPr>
        <w:rFonts w:cs="Arial"/>
        <w:b/>
        <w:sz w:val="24"/>
      </w:rPr>
      <w:t>OUTER BANKS™</w:t>
    </w:r>
  </w:p>
  <w:p w14:paraId="4AEC73E4" w14:textId="77777777" w:rsidR="00307CAD" w:rsidRDefault="00307CAD" w:rsidP="005C57C9">
    <w:pPr>
      <w:pStyle w:val="PageTitle"/>
    </w:pPr>
    <w:r>
      <w:t>STANDARD EQUIPMENT</w:t>
    </w:r>
  </w:p>
  <w:p w14:paraId="6C26D40F" w14:textId="77777777" w:rsidR="00307CAD" w:rsidRPr="004B0F72" w:rsidRDefault="00307CAD" w:rsidP="005C57C9">
    <w:pPr>
      <w:pStyle w:val="PageTitle"/>
      <w:rPr>
        <w:sz w:val="1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9750A" w14:textId="77777777" w:rsidR="00307CAD" w:rsidRPr="00B549DB" w:rsidRDefault="00307CAD" w:rsidP="005C57C9">
    <w:pPr>
      <w:jc w:val="center"/>
      <w:rPr>
        <w:rFonts w:cs="Arial"/>
        <w:b/>
        <w:sz w:val="24"/>
      </w:rPr>
    </w:pPr>
    <w:r>
      <w:rPr>
        <w:rFonts w:cs="Arial"/>
        <w:b/>
        <w:noProof/>
        <w:sz w:val="24"/>
      </w:rPr>
      <w:pict w14:anchorId="6EB1B51B">
        <v:rect id="_x0000_s1062" style="position:absolute;left:0;text-align:left;margin-left:-10.05pt;margin-top:0;width:542.05pt;height:738.5pt;z-index:251660800" filled="f"/>
      </w:pict>
    </w:r>
    <w:r>
      <w:rPr>
        <w:rFonts w:cs="Arial"/>
        <w:b/>
        <w:noProof/>
        <w:sz w:val="24"/>
      </w:rPr>
      <w:pict w14:anchorId="327DC8BE">
        <v:shapetype id="_x0000_t202" coordsize="21600,21600" o:spt="202" path="m,l,21600r21600,l21600,xe">
          <v:stroke joinstyle="miter"/>
          <v:path gradientshapeok="t" o:connecttype="rect"/>
        </v:shapetype>
        <v:shape id="_x0000_s1061" type="#_x0000_t202" style="position:absolute;left:0;text-align:left;margin-left:314.65pt;margin-top:0;width:3in;height:36pt;z-index:251659776;mso-wrap-style:tight" filled="f" stroked="f">
          <v:textbox>
            <w:txbxContent>
              <w:p w14:paraId="5C0EB609" w14:textId="77777777" w:rsidR="00307CAD" w:rsidRPr="00B549DB" w:rsidRDefault="00307CAD" w:rsidP="005C57C9">
                <w:pPr>
                  <w:spacing w:line="200" w:lineRule="exact"/>
                  <w:ind w:right="72"/>
                  <w:jc w:val="right"/>
                  <w:rPr>
                    <w:rFonts w:cs="Arial"/>
                    <w:b/>
                    <w:sz w:val="18"/>
                  </w:rPr>
                </w:pPr>
                <w:r w:rsidRPr="00B549DB">
                  <w:rPr>
                    <w:rFonts w:cs="Arial"/>
                    <w:b/>
                    <w:sz w:val="18"/>
                  </w:rPr>
                  <w:t>CONFIDENTIAL</w:t>
                </w:r>
              </w:p>
            </w:txbxContent>
          </v:textbox>
        </v:shape>
      </w:pict>
    </w:r>
    <w:r>
      <w:rPr>
        <w:rFonts w:cs="Arial"/>
        <w:b/>
        <w:noProof/>
        <w:sz w:val="24"/>
      </w:rPr>
      <w:pict w14:anchorId="1E8AE549">
        <v:shape id="_x0000_s1060" type="#_x0000_t202" style="position:absolute;left:0;text-align:left;margin-left:-9.35pt;margin-top:0;width:3in;height:36pt;z-index:251658752;mso-wrap-style:tight" filled="f" stroked="f">
          <v:textbox>
            <w:txbxContent>
              <w:p w14:paraId="78FB6DBD" w14:textId="77777777" w:rsidR="00307CAD" w:rsidRPr="00B549DB" w:rsidRDefault="00307CAD" w:rsidP="005C57C9">
                <w:pPr>
                  <w:ind w:left="72"/>
                  <w:rPr>
                    <w:rFonts w:cs="Arial"/>
                    <w:sz w:val="22"/>
                  </w:rPr>
                </w:pPr>
                <w:r w:rsidRPr="00B549DB">
                  <w:rPr>
                    <w:rFonts w:cs="Arial"/>
                    <w:sz w:val="22"/>
                  </w:rPr>
                  <w:t>Final Draft 04/04/24</w:t>
                </w:r>
              </w:p>
            </w:txbxContent>
          </v:textbox>
        </v:shape>
      </w:pict>
    </w:r>
    <w:r>
      <w:rPr>
        <w:rFonts w:cs="Arial"/>
        <w:b/>
        <w:noProof/>
        <w:sz w:val="24"/>
      </w:rPr>
      <w:pict w14:anchorId="518AE734">
        <v:line id="_x0000_s1059" style="position:absolute;left:0;text-align:left;z-index:251657728" from="-2.3pt,49.35pt" to="524.1pt,49.35pt"/>
      </w:pict>
    </w:r>
    <w:r w:rsidRPr="00B549DB">
      <w:rPr>
        <w:rFonts w:cs="Arial"/>
        <w:b/>
        <w:sz w:val="24"/>
      </w:rPr>
      <w:t>2025 BRONCO™ SPORT</w:t>
    </w:r>
  </w:p>
  <w:p w14:paraId="5DCBDB5F" w14:textId="77777777" w:rsidR="00307CAD" w:rsidRDefault="00307CAD" w:rsidP="005C57C9">
    <w:pPr>
      <w:pStyle w:val="Header"/>
      <w:tabs>
        <w:tab w:val="center" w:pos="5213"/>
      </w:tabs>
      <w:jc w:val="center"/>
      <w:rPr>
        <w:rFonts w:cs="Arial"/>
        <w:b/>
        <w:sz w:val="24"/>
      </w:rPr>
    </w:pPr>
    <w:r w:rsidRPr="00B549DB">
      <w:rPr>
        <w:rFonts w:cs="Arial"/>
        <w:b/>
        <w:sz w:val="24"/>
      </w:rPr>
      <w:t>OUTER BANKS™</w:t>
    </w:r>
  </w:p>
  <w:p w14:paraId="70ABA413" w14:textId="77777777" w:rsidR="00307CAD" w:rsidRDefault="00307CAD" w:rsidP="005C57C9">
    <w:pPr>
      <w:pStyle w:val="PageTitle"/>
    </w:pPr>
    <w:r>
      <w:t>EQUIPMENT GROUP</w:t>
    </w:r>
  </w:p>
  <w:p w14:paraId="03C26192" w14:textId="77777777" w:rsidR="00307CAD" w:rsidRPr="00B549DB" w:rsidRDefault="00307CAD" w:rsidP="005C57C9">
    <w:pPr>
      <w:pStyle w:val="PageTitle"/>
      <w:rPr>
        <w:sz w:val="1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7E9B6" w14:textId="77777777" w:rsidR="00307CAD" w:rsidRPr="001E0E97" w:rsidRDefault="00307CAD" w:rsidP="005C57C9">
    <w:pPr>
      <w:jc w:val="center"/>
      <w:rPr>
        <w:rFonts w:cs="Arial"/>
        <w:b/>
        <w:sz w:val="24"/>
      </w:rPr>
    </w:pPr>
    <w:r>
      <w:rPr>
        <w:rFonts w:cs="Arial"/>
        <w:b/>
        <w:noProof/>
        <w:sz w:val="24"/>
      </w:rPr>
      <w:pict w14:anchorId="58D48CE2">
        <v:rect id="_x0000_s1066" style="position:absolute;left:0;text-align:left;margin-left:-10.05pt;margin-top:0;width:542.05pt;height:738.4pt;z-index:251664896" filled="f"/>
      </w:pict>
    </w:r>
    <w:r>
      <w:rPr>
        <w:rFonts w:cs="Arial"/>
        <w:b/>
        <w:noProof/>
        <w:sz w:val="24"/>
      </w:rPr>
      <w:pict w14:anchorId="6D2D8F84">
        <v:shapetype id="_x0000_t202" coordsize="21600,21600" o:spt="202" path="m,l,21600r21600,l21600,xe">
          <v:stroke joinstyle="miter"/>
          <v:path gradientshapeok="t" o:connecttype="rect"/>
        </v:shapetype>
        <v:shape id="_x0000_s1065" type="#_x0000_t202" style="position:absolute;left:0;text-align:left;margin-left:314.65pt;margin-top:0;width:3in;height:36pt;z-index:251663872;mso-wrap-style:tight" filled="f" stroked="f">
          <v:textbox>
            <w:txbxContent>
              <w:p w14:paraId="07DA3618" w14:textId="77777777" w:rsidR="00307CAD" w:rsidRPr="001E0E97" w:rsidRDefault="00307CAD" w:rsidP="005C57C9">
                <w:pPr>
                  <w:spacing w:line="200" w:lineRule="exact"/>
                  <w:ind w:right="72"/>
                  <w:jc w:val="right"/>
                  <w:rPr>
                    <w:rFonts w:cs="Arial"/>
                    <w:b/>
                    <w:sz w:val="18"/>
                  </w:rPr>
                </w:pPr>
                <w:r w:rsidRPr="001E0E97">
                  <w:rPr>
                    <w:rFonts w:cs="Arial"/>
                    <w:b/>
                    <w:sz w:val="18"/>
                  </w:rPr>
                  <w:t>CONFIDENTIAL</w:t>
                </w:r>
              </w:p>
            </w:txbxContent>
          </v:textbox>
        </v:shape>
      </w:pict>
    </w:r>
    <w:r>
      <w:rPr>
        <w:rFonts w:cs="Arial"/>
        <w:b/>
        <w:noProof/>
        <w:sz w:val="24"/>
      </w:rPr>
      <w:pict w14:anchorId="07E7BDDB">
        <v:shape id="_x0000_s1064" type="#_x0000_t202" style="position:absolute;left:0;text-align:left;margin-left:-9.35pt;margin-top:0;width:3in;height:36pt;z-index:251662848;mso-wrap-style:tight" filled="f" stroked="f">
          <v:textbox>
            <w:txbxContent>
              <w:p w14:paraId="673E4B92" w14:textId="77777777" w:rsidR="00307CAD" w:rsidRPr="001E0E97" w:rsidRDefault="00307CAD" w:rsidP="005C57C9">
                <w:pPr>
                  <w:ind w:left="72"/>
                  <w:rPr>
                    <w:rFonts w:cs="Arial"/>
                    <w:sz w:val="22"/>
                  </w:rPr>
                </w:pPr>
                <w:r w:rsidRPr="001E0E97">
                  <w:rPr>
                    <w:rFonts w:cs="Arial"/>
                    <w:sz w:val="22"/>
                  </w:rPr>
                  <w:t>Final Draft 04/04/24</w:t>
                </w:r>
              </w:p>
            </w:txbxContent>
          </v:textbox>
        </v:shape>
      </w:pict>
    </w:r>
    <w:r>
      <w:rPr>
        <w:rFonts w:cs="Arial"/>
        <w:b/>
        <w:noProof/>
        <w:sz w:val="24"/>
      </w:rPr>
      <w:pict w14:anchorId="606B3A9F">
        <v:line id="_x0000_s1063" style="position:absolute;left:0;text-align:left;z-index:251661824" from="-2.3pt,49.25pt" to="524.1pt,49.25pt"/>
      </w:pict>
    </w:r>
    <w:r w:rsidRPr="001E0E97">
      <w:rPr>
        <w:rFonts w:cs="Arial"/>
        <w:b/>
        <w:sz w:val="24"/>
      </w:rPr>
      <w:t>2025 BRONCO™ SPORT</w:t>
    </w:r>
  </w:p>
  <w:p w14:paraId="37DDC209" w14:textId="77777777" w:rsidR="00307CAD" w:rsidRDefault="00307CAD" w:rsidP="005C57C9">
    <w:pPr>
      <w:pStyle w:val="Header"/>
      <w:tabs>
        <w:tab w:val="center" w:pos="5213"/>
      </w:tabs>
      <w:jc w:val="center"/>
      <w:rPr>
        <w:rFonts w:cs="Arial"/>
        <w:b/>
        <w:sz w:val="24"/>
      </w:rPr>
    </w:pPr>
    <w:r w:rsidRPr="001E0E97">
      <w:rPr>
        <w:rFonts w:cs="Arial"/>
        <w:b/>
        <w:sz w:val="24"/>
      </w:rPr>
      <w:t>BADLANDS™</w:t>
    </w:r>
  </w:p>
  <w:p w14:paraId="5169A1B8" w14:textId="77777777" w:rsidR="00307CAD" w:rsidRDefault="00307CAD" w:rsidP="005C57C9">
    <w:pPr>
      <w:pStyle w:val="PageTitle"/>
    </w:pPr>
    <w:r>
      <w:t>STANDARD EQUIPMENT</w:t>
    </w:r>
  </w:p>
  <w:p w14:paraId="5C6DF080" w14:textId="77777777" w:rsidR="00307CAD" w:rsidRPr="001E0E97" w:rsidRDefault="00307CAD" w:rsidP="005C57C9">
    <w:pPr>
      <w:pStyle w:val="PageTitle"/>
      <w:rPr>
        <w:sz w:val="1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724F7" w14:textId="77777777" w:rsidR="00307CAD" w:rsidRPr="00C86DD0" w:rsidRDefault="00307CAD" w:rsidP="005C57C9">
    <w:pPr>
      <w:jc w:val="center"/>
      <w:rPr>
        <w:rFonts w:cs="Arial"/>
        <w:b/>
        <w:sz w:val="24"/>
      </w:rPr>
    </w:pPr>
    <w:r>
      <w:rPr>
        <w:rFonts w:cs="Arial"/>
        <w:b/>
        <w:noProof/>
        <w:sz w:val="24"/>
      </w:rPr>
      <w:pict w14:anchorId="0CB4CB38">
        <v:rect id="_x0000_s1070" style="position:absolute;left:0;text-align:left;margin-left:-10.05pt;margin-top:0;width:542.05pt;height:738.5pt;z-index:251668992" filled="f"/>
      </w:pict>
    </w:r>
    <w:r>
      <w:rPr>
        <w:rFonts w:cs="Arial"/>
        <w:b/>
        <w:noProof/>
        <w:sz w:val="24"/>
      </w:rPr>
      <w:pict w14:anchorId="0EE4D493">
        <v:shapetype id="_x0000_t202" coordsize="21600,21600" o:spt="202" path="m,l,21600r21600,l21600,xe">
          <v:stroke joinstyle="miter"/>
          <v:path gradientshapeok="t" o:connecttype="rect"/>
        </v:shapetype>
        <v:shape id="_x0000_s1069" type="#_x0000_t202" style="position:absolute;left:0;text-align:left;margin-left:314.65pt;margin-top:0;width:3in;height:36pt;z-index:251667968;mso-wrap-style:tight" filled="f" stroked="f">
          <v:textbox>
            <w:txbxContent>
              <w:p w14:paraId="22C9863A" w14:textId="77777777" w:rsidR="00307CAD" w:rsidRPr="00C86DD0" w:rsidRDefault="00307CAD" w:rsidP="005C57C9">
                <w:pPr>
                  <w:spacing w:line="200" w:lineRule="exact"/>
                  <w:ind w:right="72"/>
                  <w:jc w:val="right"/>
                  <w:rPr>
                    <w:rFonts w:cs="Arial"/>
                    <w:b/>
                    <w:sz w:val="18"/>
                  </w:rPr>
                </w:pPr>
                <w:r w:rsidRPr="00C86DD0">
                  <w:rPr>
                    <w:rFonts w:cs="Arial"/>
                    <w:b/>
                    <w:sz w:val="18"/>
                  </w:rPr>
                  <w:t>CONFIDENTIAL</w:t>
                </w:r>
              </w:p>
            </w:txbxContent>
          </v:textbox>
        </v:shape>
      </w:pict>
    </w:r>
    <w:r>
      <w:rPr>
        <w:rFonts w:cs="Arial"/>
        <w:b/>
        <w:noProof/>
        <w:sz w:val="24"/>
      </w:rPr>
      <w:pict w14:anchorId="7BBBCBD6">
        <v:shape id="_x0000_s1068" type="#_x0000_t202" style="position:absolute;left:0;text-align:left;margin-left:-9.35pt;margin-top:0;width:3in;height:36pt;z-index:251666944;mso-wrap-style:tight" filled="f" stroked="f">
          <v:textbox>
            <w:txbxContent>
              <w:p w14:paraId="36147AEA" w14:textId="77777777" w:rsidR="00307CAD" w:rsidRPr="00C86DD0" w:rsidRDefault="00307CAD" w:rsidP="005C57C9">
                <w:pPr>
                  <w:ind w:left="72"/>
                  <w:rPr>
                    <w:rFonts w:cs="Arial"/>
                    <w:sz w:val="22"/>
                  </w:rPr>
                </w:pPr>
                <w:r w:rsidRPr="00C86DD0">
                  <w:rPr>
                    <w:rFonts w:cs="Arial"/>
                    <w:sz w:val="22"/>
                  </w:rPr>
                  <w:t>Final Draft 04/04/24</w:t>
                </w:r>
              </w:p>
            </w:txbxContent>
          </v:textbox>
        </v:shape>
      </w:pict>
    </w:r>
    <w:r>
      <w:rPr>
        <w:rFonts w:cs="Arial"/>
        <w:b/>
        <w:noProof/>
        <w:sz w:val="24"/>
      </w:rPr>
      <w:pict w14:anchorId="6E87D909">
        <v:line id="_x0000_s1067" style="position:absolute;left:0;text-align:left;z-index:251665920" from="-2.3pt,49.35pt" to="524.1pt,49.35pt"/>
      </w:pict>
    </w:r>
    <w:r w:rsidRPr="00C86DD0">
      <w:rPr>
        <w:rFonts w:cs="Arial"/>
        <w:b/>
        <w:sz w:val="24"/>
      </w:rPr>
      <w:t>2025 BRONCO™ SPORT</w:t>
    </w:r>
  </w:p>
  <w:p w14:paraId="364201D4" w14:textId="77777777" w:rsidR="00307CAD" w:rsidRDefault="00307CAD" w:rsidP="005C57C9">
    <w:pPr>
      <w:pStyle w:val="Header"/>
      <w:tabs>
        <w:tab w:val="center" w:pos="5213"/>
      </w:tabs>
      <w:jc w:val="center"/>
      <w:rPr>
        <w:rFonts w:cs="Arial"/>
        <w:b/>
        <w:sz w:val="24"/>
      </w:rPr>
    </w:pPr>
    <w:r w:rsidRPr="00C86DD0">
      <w:rPr>
        <w:rFonts w:cs="Arial"/>
        <w:b/>
        <w:sz w:val="24"/>
      </w:rPr>
      <w:t>BADLANDS™</w:t>
    </w:r>
  </w:p>
  <w:p w14:paraId="1D4D03A6" w14:textId="77777777" w:rsidR="00307CAD" w:rsidRDefault="00307CAD" w:rsidP="005C57C9">
    <w:pPr>
      <w:pStyle w:val="PageTitle"/>
    </w:pPr>
    <w:r>
      <w:t>EQUIPMENT GROUP</w:t>
    </w:r>
  </w:p>
  <w:p w14:paraId="2E91C4C8" w14:textId="77777777" w:rsidR="00307CAD" w:rsidRPr="00C86DD0" w:rsidRDefault="00307CAD" w:rsidP="005C57C9">
    <w:pPr>
      <w:pStyle w:val="PageTitle"/>
      <w:rPr>
        <w:sz w:val="1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64C21" w14:textId="77777777" w:rsidR="00307CAD" w:rsidRDefault="00307CAD" w:rsidP="005C57C9">
    <w:pPr>
      <w:pStyle w:val="Header"/>
      <w:tabs>
        <w:tab w:val="center" w:pos="5213"/>
      </w:tabs>
      <w:jc w:val="center"/>
      <w:rPr>
        <w:rFonts w:cs="Arial"/>
        <w:b/>
        <w:sz w:val="24"/>
      </w:rPr>
    </w:pPr>
    <w:r>
      <w:rPr>
        <w:rFonts w:cs="Arial"/>
        <w:b/>
        <w:noProof/>
        <w:sz w:val="24"/>
      </w:rPr>
      <w:pict w14:anchorId="6C9E17B1">
        <v:rect id="_x0000_s1074" style="position:absolute;left:0;text-align:left;margin-left:-10.05pt;margin-top:0;width:542.05pt;height:738.5pt;z-index:251673088" filled="f"/>
      </w:pict>
    </w:r>
    <w:r>
      <w:rPr>
        <w:rFonts w:cs="Arial"/>
        <w:b/>
        <w:noProof/>
        <w:sz w:val="24"/>
      </w:rPr>
      <w:pict w14:anchorId="07FFD106">
        <v:shapetype id="_x0000_t202" coordsize="21600,21600" o:spt="202" path="m,l,21600r21600,l21600,xe">
          <v:stroke joinstyle="miter"/>
          <v:path gradientshapeok="t" o:connecttype="rect"/>
        </v:shapetype>
        <v:shape id="_x0000_s1073" type="#_x0000_t202" style="position:absolute;left:0;text-align:left;margin-left:314.65pt;margin-top:0;width:3in;height:36pt;z-index:251672064;mso-wrap-style:tight" filled="f" stroked="f">
          <v:textbox>
            <w:txbxContent>
              <w:p w14:paraId="2F6665D0" w14:textId="77777777" w:rsidR="00307CAD" w:rsidRPr="00743A59" w:rsidRDefault="00307CAD" w:rsidP="005C57C9">
                <w:pPr>
                  <w:spacing w:line="200" w:lineRule="exact"/>
                  <w:ind w:right="72"/>
                  <w:jc w:val="right"/>
                  <w:rPr>
                    <w:rFonts w:cs="Arial"/>
                    <w:b/>
                    <w:sz w:val="18"/>
                  </w:rPr>
                </w:pPr>
                <w:r w:rsidRPr="00743A59">
                  <w:rPr>
                    <w:rFonts w:cs="Arial"/>
                    <w:b/>
                    <w:sz w:val="18"/>
                  </w:rPr>
                  <w:t>CONFIDENTIAL</w:t>
                </w:r>
              </w:p>
            </w:txbxContent>
          </v:textbox>
        </v:shape>
      </w:pict>
    </w:r>
    <w:r>
      <w:rPr>
        <w:rFonts w:cs="Arial"/>
        <w:b/>
        <w:noProof/>
        <w:sz w:val="24"/>
      </w:rPr>
      <w:pict w14:anchorId="7C02800F">
        <v:shape id="_x0000_s1072" type="#_x0000_t202" style="position:absolute;left:0;text-align:left;margin-left:-9.35pt;margin-top:0;width:3in;height:36pt;z-index:251671040;mso-wrap-style:tight" filled="f" stroked="f">
          <v:textbox>
            <w:txbxContent>
              <w:p w14:paraId="29DD6C7C" w14:textId="77777777" w:rsidR="00307CAD" w:rsidRPr="00743A59" w:rsidRDefault="00307CAD" w:rsidP="005C57C9">
                <w:pPr>
                  <w:ind w:left="72"/>
                  <w:rPr>
                    <w:rFonts w:cs="Arial"/>
                    <w:sz w:val="22"/>
                  </w:rPr>
                </w:pPr>
                <w:r w:rsidRPr="00743A59">
                  <w:rPr>
                    <w:rFonts w:cs="Arial"/>
                    <w:sz w:val="22"/>
                  </w:rPr>
                  <w:t>Final Draft 04/04/24</w:t>
                </w:r>
              </w:p>
            </w:txbxContent>
          </v:textbox>
        </v:shape>
      </w:pict>
    </w:r>
    <w:r>
      <w:rPr>
        <w:rFonts w:cs="Arial"/>
        <w:b/>
        <w:noProof/>
        <w:sz w:val="24"/>
      </w:rPr>
      <w:pict w14:anchorId="06F7B816">
        <v:line id="_x0000_s1071" style="position:absolute;left:0;text-align:left;z-index:251670016" from="-2.3pt,35.45pt" to="524.1pt,35.45pt"/>
      </w:pict>
    </w:r>
    <w:r w:rsidRPr="00743A59">
      <w:rPr>
        <w:rFonts w:cs="Arial"/>
        <w:b/>
        <w:sz w:val="24"/>
      </w:rPr>
      <w:t>2025 BRONCO™ SPORT</w:t>
    </w:r>
  </w:p>
  <w:p w14:paraId="3D33680E" w14:textId="77777777" w:rsidR="00307CAD" w:rsidRDefault="00307CAD" w:rsidP="005C57C9">
    <w:pPr>
      <w:pStyle w:val="PageTitle"/>
    </w:pPr>
    <w:r>
      <w:t>FUNCTIONAL EQUIPMENT</w:t>
    </w:r>
  </w:p>
  <w:p w14:paraId="782BB84D" w14:textId="77777777" w:rsidR="00307CAD" w:rsidRPr="00743A59" w:rsidRDefault="00307CAD" w:rsidP="005C57C9">
    <w:pPr>
      <w:pStyle w:val="PageTitle"/>
      <w:rPr>
        <w:sz w:val="1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FE4DA" w14:textId="77777777" w:rsidR="00307CAD" w:rsidRDefault="00307CAD" w:rsidP="005C57C9">
    <w:pPr>
      <w:pStyle w:val="Header"/>
      <w:tabs>
        <w:tab w:val="center" w:pos="5213"/>
      </w:tabs>
      <w:jc w:val="center"/>
      <w:rPr>
        <w:rFonts w:cs="Arial"/>
        <w:b/>
        <w:sz w:val="24"/>
      </w:rPr>
    </w:pPr>
    <w:r>
      <w:rPr>
        <w:rFonts w:cs="Arial"/>
        <w:b/>
        <w:noProof/>
        <w:sz w:val="24"/>
      </w:rPr>
      <w:pict w14:anchorId="685DE88D">
        <v:rect id="_x0000_s1078" style="position:absolute;left:0;text-align:left;margin-left:-10.05pt;margin-top:0;width:542.05pt;height:738.5pt;z-index:251677184" filled="f"/>
      </w:pict>
    </w:r>
    <w:r>
      <w:rPr>
        <w:rFonts w:cs="Arial"/>
        <w:b/>
        <w:noProof/>
        <w:sz w:val="24"/>
      </w:rPr>
      <w:pict w14:anchorId="75AF4AC7">
        <v:shapetype id="_x0000_t202" coordsize="21600,21600" o:spt="202" path="m,l,21600r21600,l21600,xe">
          <v:stroke joinstyle="miter"/>
          <v:path gradientshapeok="t" o:connecttype="rect"/>
        </v:shapetype>
        <v:shape id="_x0000_s1077" type="#_x0000_t202" style="position:absolute;left:0;text-align:left;margin-left:314.65pt;margin-top:0;width:3in;height:36pt;z-index:251676160;mso-wrap-style:tight" filled="f" stroked="f">
          <v:textbox>
            <w:txbxContent>
              <w:p w14:paraId="09C04C72" w14:textId="77777777" w:rsidR="00307CAD" w:rsidRPr="0013770A" w:rsidRDefault="00307CAD" w:rsidP="005C57C9">
                <w:pPr>
                  <w:spacing w:line="200" w:lineRule="exact"/>
                  <w:ind w:right="72"/>
                  <w:jc w:val="right"/>
                  <w:rPr>
                    <w:rFonts w:cs="Arial"/>
                    <w:b/>
                    <w:sz w:val="18"/>
                  </w:rPr>
                </w:pPr>
                <w:r w:rsidRPr="0013770A">
                  <w:rPr>
                    <w:rFonts w:cs="Arial"/>
                    <w:b/>
                    <w:sz w:val="18"/>
                  </w:rPr>
                  <w:t>CONFIDENTIAL</w:t>
                </w:r>
              </w:p>
            </w:txbxContent>
          </v:textbox>
        </v:shape>
      </w:pict>
    </w:r>
    <w:r>
      <w:rPr>
        <w:rFonts w:cs="Arial"/>
        <w:b/>
        <w:noProof/>
        <w:sz w:val="24"/>
      </w:rPr>
      <w:pict w14:anchorId="60D4A129">
        <v:shape id="_x0000_s1076" type="#_x0000_t202" style="position:absolute;left:0;text-align:left;margin-left:-9.35pt;margin-top:0;width:3in;height:36pt;z-index:251675136;mso-wrap-style:tight" filled="f" stroked="f">
          <v:textbox>
            <w:txbxContent>
              <w:p w14:paraId="33F0BA33" w14:textId="77777777" w:rsidR="00307CAD" w:rsidRPr="0013770A" w:rsidRDefault="00307CAD" w:rsidP="005C57C9">
                <w:pPr>
                  <w:ind w:left="72"/>
                  <w:rPr>
                    <w:rFonts w:cs="Arial"/>
                    <w:sz w:val="22"/>
                  </w:rPr>
                </w:pPr>
                <w:r w:rsidRPr="0013770A">
                  <w:rPr>
                    <w:rFonts w:cs="Arial"/>
                    <w:sz w:val="22"/>
                  </w:rPr>
                  <w:t>Final Draft 04/04/24</w:t>
                </w:r>
              </w:p>
            </w:txbxContent>
          </v:textbox>
        </v:shape>
      </w:pict>
    </w:r>
    <w:r>
      <w:rPr>
        <w:rFonts w:cs="Arial"/>
        <w:b/>
        <w:noProof/>
        <w:sz w:val="24"/>
      </w:rPr>
      <w:pict w14:anchorId="58379F40">
        <v:line id="_x0000_s1075" style="position:absolute;left:0;text-align:left;z-index:251674112" from="-2.3pt,35.45pt" to="524.1pt,35.45pt"/>
      </w:pict>
    </w:r>
    <w:r w:rsidRPr="0013770A">
      <w:rPr>
        <w:rFonts w:cs="Arial"/>
        <w:b/>
        <w:sz w:val="24"/>
      </w:rPr>
      <w:t>2025 BRONCO™ SPORT</w:t>
    </w:r>
  </w:p>
  <w:p w14:paraId="4A4B4F71" w14:textId="77777777" w:rsidR="00307CAD" w:rsidRDefault="00307CAD" w:rsidP="005C57C9">
    <w:pPr>
      <w:pStyle w:val="PageTitle"/>
    </w:pPr>
    <w:r>
      <w:t>COLOR &amp; TRIM AVAILABILITY</w:t>
    </w:r>
  </w:p>
  <w:p w14:paraId="4633907F" w14:textId="77777777" w:rsidR="00307CAD" w:rsidRPr="0013770A" w:rsidRDefault="00307CAD" w:rsidP="005C57C9">
    <w:pPr>
      <w:pStyle w:val="PageTitle"/>
      <w:rPr>
        <w:sz w:val="1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B74F7" w14:textId="77777777" w:rsidR="00307CAD" w:rsidRDefault="00307CAD" w:rsidP="005C57C9">
    <w:pPr>
      <w:pStyle w:val="Header"/>
      <w:tabs>
        <w:tab w:val="center" w:pos="5213"/>
      </w:tabs>
      <w:jc w:val="center"/>
      <w:rPr>
        <w:rFonts w:cs="Arial"/>
        <w:b/>
        <w:sz w:val="24"/>
      </w:rPr>
    </w:pPr>
    <w:r>
      <w:rPr>
        <w:rFonts w:cs="Arial"/>
        <w:b/>
        <w:noProof/>
        <w:sz w:val="24"/>
      </w:rPr>
      <w:pict w14:anchorId="68E52FAB">
        <v:rect id="_x0000_s1082" style="position:absolute;left:0;text-align:left;margin-left:-10.05pt;margin-top:0;width:542.05pt;height:738.5pt;z-index:251681280" filled="f"/>
      </w:pict>
    </w:r>
    <w:r>
      <w:rPr>
        <w:rFonts w:cs="Arial"/>
        <w:b/>
        <w:noProof/>
        <w:sz w:val="24"/>
      </w:rPr>
      <w:pict w14:anchorId="3B628FA8">
        <v:shapetype id="_x0000_t202" coordsize="21600,21600" o:spt="202" path="m,l,21600r21600,l21600,xe">
          <v:stroke joinstyle="miter"/>
          <v:path gradientshapeok="t" o:connecttype="rect"/>
        </v:shapetype>
        <v:shape id="_x0000_s1081" type="#_x0000_t202" style="position:absolute;left:0;text-align:left;margin-left:314.65pt;margin-top:0;width:3in;height:36pt;z-index:251680256;mso-wrap-style:tight" filled="f" stroked="f">
          <v:textbox>
            <w:txbxContent>
              <w:p w14:paraId="43D6D4D9" w14:textId="77777777" w:rsidR="00307CAD" w:rsidRPr="001F0D5B" w:rsidRDefault="00307CAD" w:rsidP="005C57C9">
                <w:pPr>
                  <w:spacing w:line="200" w:lineRule="exact"/>
                  <w:ind w:right="72"/>
                  <w:jc w:val="right"/>
                  <w:rPr>
                    <w:rFonts w:cs="Arial"/>
                    <w:b/>
                    <w:sz w:val="18"/>
                  </w:rPr>
                </w:pPr>
                <w:r w:rsidRPr="001F0D5B">
                  <w:rPr>
                    <w:rFonts w:cs="Arial"/>
                    <w:b/>
                    <w:sz w:val="18"/>
                  </w:rPr>
                  <w:t>CONFIDENTIAL</w:t>
                </w:r>
              </w:p>
            </w:txbxContent>
          </v:textbox>
        </v:shape>
      </w:pict>
    </w:r>
    <w:r>
      <w:rPr>
        <w:rFonts w:cs="Arial"/>
        <w:b/>
        <w:noProof/>
        <w:sz w:val="24"/>
      </w:rPr>
      <w:pict w14:anchorId="4F2E0662">
        <v:shape id="_x0000_s1080" type="#_x0000_t202" style="position:absolute;left:0;text-align:left;margin-left:-9.35pt;margin-top:0;width:3in;height:36pt;z-index:251679232;mso-wrap-style:tight" filled="f" stroked="f">
          <v:textbox>
            <w:txbxContent>
              <w:p w14:paraId="3E00321A" w14:textId="77777777" w:rsidR="00307CAD" w:rsidRPr="001F0D5B" w:rsidRDefault="00307CAD" w:rsidP="005C57C9">
                <w:pPr>
                  <w:ind w:left="72"/>
                  <w:rPr>
                    <w:rFonts w:cs="Arial"/>
                    <w:sz w:val="22"/>
                  </w:rPr>
                </w:pPr>
                <w:r w:rsidRPr="001F0D5B">
                  <w:rPr>
                    <w:rFonts w:cs="Arial"/>
                    <w:sz w:val="22"/>
                  </w:rPr>
                  <w:t>Final Draft 04/04/24</w:t>
                </w:r>
              </w:p>
            </w:txbxContent>
          </v:textbox>
        </v:shape>
      </w:pict>
    </w:r>
    <w:r>
      <w:rPr>
        <w:rFonts w:cs="Arial"/>
        <w:b/>
        <w:noProof/>
        <w:sz w:val="24"/>
      </w:rPr>
      <w:pict w14:anchorId="33B7BC16">
        <v:line id="_x0000_s1079" style="position:absolute;left:0;text-align:left;z-index:251678208" from="-2.3pt,35.45pt" to="524.1pt,35.45pt"/>
      </w:pict>
    </w:r>
    <w:r w:rsidRPr="001F0D5B">
      <w:rPr>
        <w:rFonts w:cs="Arial"/>
        <w:b/>
        <w:sz w:val="24"/>
      </w:rPr>
      <w:t>2025 BRONCO™ SPORT</w:t>
    </w:r>
  </w:p>
  <w:p w14:paraId="5F02E937" w14:textId="77777777" w:rsidR="00307CAD" w:rsidRDefault="00307CAD" w:rsidP="005C57C9">
    <w:pPr>
      <w:pStyle w:val="PageTitle"/>
    </w:pPr>
    <w:r>
      <w:t>COLOR &amp; TRIM AVAILABILITY</w:t>
    </w:r>
  </w:p>
  <w:p w14:paraId="0DB9D9BF" w14:textId="77777777" w:rsidR="00307CAD" w:rsidRPr="001F0D5B" w:rsidRDefault="00307CAD" w:rsidP="005C57C9">
    <w:pPr>
      <w:pStyle w:val="PageTitle"/>
      <w:rPr>
        <w:sz w:val="1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CD55C" w14:textId="77777777" w:rsidR="00307CAD" w:rsidRDefault="00307CAD" w:rsidP="005C57C9">
    <w:pPr>
      <w:pStyle w:val="Header"/>
      <w:tabs>
        <w:tab w:val="center" w:pos="5213"/>
      </w:tabs>
      <w:jc w:val="center"/>
      <w:rPr>
        <w:rFonts w:cs="Arial"/>
        <w:b/>
        <w:sz w:val="24"/>
      </w:rPr>
    </w:pPr>
    <w:r>
      <w:rPr>
        <w:rFonts w:cs="Arial"/>
        <w:b/>
        <w:noProof/>
        <w:sz w:val="24"/>
      </w:rPr>
      <w:pict w14:anchorId="2AB773B5">
        <v:rect id="_x0000_s1087" style="position:absolute;left:0;text-align:left;margin-left:-10.05pt;margin-top:0;width:542.05pt;height:738.5pt;z-index:251686400" filled="f"/>
      </w:pict>
    </w:r>
    <w:r>
      <w:rPr>
        <w:rFonts w:cs="Arial"/>
        <w:b/>
        <w:noProof/>
        <w:sz w:val="24"/>
      </w:rPr>
      <w:pict w14:anchorId="5ADEA6D1">
        <v:shapetype id="_x0000_t202" coordsize="21600,21600" o:spt="202" path="m,l,21600r21600,l21600,xe">
          <v:stroke joinstyle="miter"/>
          <v:path gradientshapeok="t" o:connecttype="rect"/>
        </v:shapetype>
        <v:shape id="_x0000_s1085" type="#_x0000_t202" style="position:absolute;left:0;text-align:left;margin-left:314.65pt;margin-top:0;width:3in;height:36pt;z-index:251684352;mso-wrap-style:tight" filled="f" stroked="f">
          <v:textbox>
            <w:txbxContent>
              <w:p w14:paraId="0AD826E1" w14:textId="77777777" w:rsidR="00307CAD" w:rsidRPr="009E3EDA" w:rsidRDefault="00307CAD" w:rsidP="005C57C9">
                <w:pPr>
                  <w:spacing w:line="200" w:lineRule="exact"/>
                  <w:ind w:right="72"/>
                  <w:jc w:val="right"/>
                  <w:rPr>
                    <w:rFonts w:cs="Arial"/>
                    <w:b/>
                    <w:sz w:val="18"/>
                  </w:rPr>
                </w:pPr>
                <w:r w:rsidRPr="009E3EDA">
                  <w:rPr>
                    <w:rFonts w:cs="Arial"/>
                    <w:b/>
                    <w:sz w:val="18"/>
                  </w:rPr>
                  <w:t>CONFIDENTIAL</w:t>
                </w:r>
              </w:p>
            </w:txbxContent>
          </v:textbox>
        </v:shape>
      </w:pict>
    </w:r>
    <w:r>
      <w:rPr>
        <w:rFonts w:cs="Arial"/>
        <w:b/>
        <w:noProof/>
        <w:sz w:val="24"/>
      </w:rPr>
      <w:pict w14:anchorId="2AB28561">
        <v:shape id="_x0000_s1084" type="#_x0000_t202" style="position:absolute;left:0;text-align:left;margin-left:-9.35pt;margin-top:0;width:3in;height:36pt;z-index:251683328;mso-wrap-style:tight" filled="f" stroked="f">
          <v:textbox>
            <w:txbxContent>
              <w:p w14:paraId="525B1059" w14:textId="77777777" w:rsidR="00307CAD" w:rsidRPr="009E3EDA" w:rsidRDefault="00307CAD" w:rsidP="005C57C9">
                <w:pPr>
                  <w:ind w:left="72"/>
                  <w:rPr>
                    <w:rFonts w:cs="Arial"/>
                    <w:sz w:val="22"/>
                  </w:rPr>
                </w:pPr>
                <w:r w:rsidRPr="009E3EDA">
                  <w:rPr>
                    <w:rFonts w:cs="Arial"/>
                    <w:sz w:val="22"/>
                  </w:rPr>
                  <w:t>Final Draft 04/04/24</w:t>
                </w:r>
              </w:p>
            </w:txbxContent>
          </v:textbox>
        </v:shape>
      </w:pict>
    </w:r>
    <w:r>
      <w:rPr>
        <w:rFonts w:cs="Arial"/>
        <w:b/>
        <w:noProof/>
        <w:sz w:val="24"/>
      </w:rPr>
      <w:pict w14:anchorId="1DB3B1D5">
        <v:line id="_x0000_s1083" style="position:absolute;left:0;text-align:left;z-index:251682304" from="-2.3pt,35.35pt" to="524.1pt,35.35pt"/>
      </w:pict>
    </w:r>
    <w:r w:rsidRPr="009E3EDA">
      <w:rPr>
        <w:rFonts w:cs="Arial"/>
        <w:b/>
        <w:sz w:val="24"/>
      </w:rPr>
      <w:t>2025 BRONCO™ SPORT</w:t>
    </w:r>
  </w:p>
  <w:p w14:paraId="2381E132" w14:textId="77777777" w:rsidR="00307CAD" w:rsidRDefault="00307CAD" w:rsidP="005C57C9">
    <w:pPr>
      <w:pStyle w:val="PageTitle"/>
    </w:pPr>
    <w:r>
      <w:t>EMISSIONS</w:t>
    </w:r>
  </w:p>
  <w:p w14:paraId="48A90C89" w14:textId="77777777" w:rsidR="00307CAD" w:rsidRPr="009E3EDA" w:rsidRDefault="00307CAD" w:rsidP="005C57C9">
    <w:pPr>
      <w:pStyle w:val="PageTitle"/>
      <w:rPr>
        <w:sz w:val="12"/>
      </w:rPr>
    </w:pPr>
    <w:r>
      <w:rPr>
        <w:noProof/>
        <w:sz w:val="12"/>
      </w:rPr>
      <w:pict w14:anchorId="11B9F8D2">
        <v:line id="_x0000_s1089" style="position:absolute;left:0;text-align:left;z-index:251688448" from="260.65pt,6.75pt" to="260.65pt,693.8pt"/>
      </w:pict>
    </w:r>
    <w:r>
      <w:rPr>
        <w:noProof/>
        <w:sz w:val="12"/>
      </w:rPr>
      <w:pict w14:anchorId="268B4BDC">
        <v:line id="_x0000_s1088" style="position:absolute;left:0;text-align:left;z-index:251687424" from="-10.05pt,6.75pt" to="531.65pt,6.75pt"/>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EE12E" w14:textId="77777777" w:rsidR="00307CAD" w:rsidRDefault="00307CAD" w:rsidP="005C57C9">
    <w:pPr>
      <w:pStyle w:val="Header"/>
      <w:tabs>
        <w:tab w:val="center" w:pos="5213"/>
      </w:tabs>
      <w:jc w:val="center"/>
      <w:rPr>
        <w:rFonts w:cs="Arial"/>
        <w:b/>
        <w:sz w:val="24"/>
      </w:rPr>
    </w:pPr>
    <w:r>
      <w:rPr>
        <w:rFonts w:cs="Arial"/>
        <w:b/>
        <w:noProof/>
        <w:sz w:val="24"/>
      </w:rPr>
      <w:pict w14:anchorId="532521F5">
        <v:rect id="_x0000_s1093" style="position:absolute;left:0;text-align:left;margin-left:-10.05pt;margin-top:0;width:542.05pt;height:738.5pt;z-index:251692544" filled="f"/>
      </w:pict>
    </w:r>
    <w:r>
      <w:rPr>
        <w:rFonts w:cs="Arial"/>
        <w:b/>
        <w:noProof/>
        <w:sz w:val="24"/>
      </w:rPr>
      <w:pict w14:anchorId="52948454">
        <v:shapetype id="_x0000_t202" coordsize="21600,21600" o:spt="202" path="m,l,21600r21600,l21600,xe">
          <v:stroke joinstyle="miter"/>
          <v:path gradientshapeok="t" o:connecttype="rect"/>
        </v:shapetype>
        <v:shape id="_x0000_s1092" type="#_x0000_t202" style="position:absolute;left:0;text-align:left;margin-left:314.65pt;margin-top:0;width:3in;height:36pt;z-index:251691520;mso-wrap-style:tight" filled="f" stroked="f">
          <v:textbox>
            <w:txbxContent>
              <w:p w14:paraId="2BBB8183" w14:textId="77777777" w:rsidR="00307CAD" w:rsidRPr="00805BF9" w:rsidRDefault="00307CAD" w:rsidP="005C57C9">
                <w:pPr>
                  <w:spacing w:line="200" w:lineRule="exact"/>
                  <w:ind w:right="72"/>
                  <w:jc w:val="right"/>
                  <w:rPr>
                    <w:rFonts w:cs="Arial"/>
                    <w:b/>
                    <w:sz w:val="18"/>
                  </w:rPr>
                </w:pPr>
                <w:r w:rsidRPr="00805BF9">
                  <w:rPr>
                    <w:rFonts w:cs="Arial"/>
                    <w:b/>
                    <w:sz w:val="18"/>
                  </w:rPr>
                  <w:t>CONFIDENTIAL</w:t>
                </w:r>
              </w:p>
            </w:txbxContent>
          </v:textbox>
        </v:shape>
      </w:pict>
    </w:r>
    <w:r>
      <w:rPr>
        <w:rFonts w:cs="Arial"/>
        <w:b/>
        <w:noProof/>
        <w:sz w:val="24"/>
      </w:rPr>
      <w:pict w14:anchorId="26A55991">
        <v:shape id="_x0000_s1091" type="#_x0000_t202" style="position:absolute;left:0;text-align:left;margin-left:-9.35pt;margin-top:0;width:3in;height:36pt;z-index:251690496;mso-wrap-style:tight" filled="f" stroked="f">
          <v:textbox>
            <w:txbxContent>
              <w:p w14:paraId="4726593C" w14:textId="77777777" w:rsidR="00307CAD" w:rsidRPr="00805BF9" w:rsidRDefault="00307CAD" w:rsidP="005C57C9">
                <w:pPr>
                  <w:ind w:left="72"/>
                  <w:rPr>
                    <w:rFonts w:cs="Arial"/>
                    <w:sz w:val="22"/>
                  </w:rPr>
                </w:pPr>
                <w:r w:rsidRPr="00805BF9">
                  <w:rPr>
                    <w:rFonts w:cs="Arial"/>
                    <w:sz w:val="22"/>
                  </w:rPr>
                  <w:t>Final Draft 12/21/23</w:t>
                </w:r>
              </w:p>
            </w:txbxContent>
          </v:textbox>
        </v:shape>
      </w:pict>
    </w:r>
    <w:r>
      <w:rPr>
        <w:rFonts w:cs="Arial"/>
        <w:b/>
        <w:noProof/>
        <w:sz w:val="24"/>
      </w:rPr>
      <w:pict w14:anchorId="3069DB5B">
        <v:line id="_x0000_s1090" style="position:absolute;left:0;text-align:left;z-index:251689472" from="-2.3pt,35.35pt" to="524.1pt,35.35pt"/>
      </w:pict>
    </w:r>
    <w:r w:rsidRPr="00805BF9">
      <w:rPr>
        <w:rFonts w:cs="Arial"/>
        <w:b/>
        <w:sz w:val="24"/>
      </w:rPr>
      <w:t>2025 BRONCO™ SPORT</w:t>
    </w:r>
  </w:p>
  <w:p w14:paraId="757162E5" w14:textId="77777777" w:rsidR="00307CAD" w:rsidRDefault="00307CAD" w:rsidP="005C57C9">
    <w:pPr>
      <w:pStyle w:val="PageTitle"/>
    </w:pPr>
    <w:r>
      <w:t>POWERTRAIN</w:t>
    </w:r>
  </w:p>
  <w:p w14:paraId="19EBEC72" w14:textId="77777777" w:rsidR="00307CAD" w:rsidRPr="00805BF9" w:rsidRDefault="00307CAD" w:rsidP="005C57C9">
    <w:pPr>
      <w:pStyle w:val="PageTitl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4675A"/>
    <w:multiLevelType w:val="multilevel"/>
    <w:tmpl w:val="4E3E14AE"/>
    <w:styleLink w:val="RSE1stLevelBullet"/>
    <w:lvl w:ilvl="0">
      <w:start w:val="1"/>
      <w:numFmt w:val="bullet"/>
      <w:lvlText w:val=""/>
      <w:lvlJc w:val="left"/>
      <w:pPr>
        <w:tabs>
          <w:tab w:val="num" w:pos="360"/>
        </w:tabs>
        <w:ind w:left="360" w:hanging="216"/>
      </w:pPr>
      <w:rPr>
        <w:rFonts w:ascii="Symbol" w:hAnsi="Symbol" w:hint="default"/>
      </w:rPr>
    </w:lvl>
    <w:lvl w:ilvl="1">
      <w:start w:val="1"/>
      <w:numFmt w:val="bullet"/>
      <w:lvlText w:val=""/>
      <w:lvlJc w:val="left"/>
      <w:pPr>
        <w:tabs>
          <w:tab w:val="num" w:pos="360"/>
        </w:tabs>
        <w:ind w:left="360" w:hanging="216"/>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2F1F45"/>
    <w:multiLevelType w:val="hybridMultilevel"/>
    <w:tmpl w:val="6EF67716"/>
    <w:lvl w:ilvl="0" w:tplc="DE085FC0">
      <w:start w:val="1"/>
      <w:numFmt w:val="bullet"/>
      <w:pStyle w:val="RSEStarBullet"/>
      <w:lvlText w:val=""/>
      <w:lvlJc w:val="left"/>
      <w:pPr>
        <w:tabs>
          <w:tab w:val="num" w:pos="360"/>
        </w:tabs>
        <w:ind w:left="360" w:hanging="26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924A79"/>
    <w:multiLevelType w:val="hybridMultilevel"/>
    <w:tmpl w:val="609EEAA6"/>
    <w:lvl w:ilvl="0" w:tplc="25BC12D4">
      <w:start w:val="1"/>
      <w:numFmt w:val="bullet"/>
      <w:pStyle w:val="RSEEmdashBullet"/>
      <w:lvlText w:val="—"/>
      <w:lvlJc w:val="left"/>
      <w:pPr>
        <w:tabs>
          <w:tab w:val="num" w:pos="691"/>
        </w:tabs>
        <w:ind w:left="691" w:hanging="331"/>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14B2D85"/>
    <w:multiLevelType w:val="hybridMultilevel"/>
    <w:tmpl w:val="1A2C8DDA"/>
    <w:lvl w:ilvl="0" w:tplc="21ECE702">
      <w:start w:val="1"/>
      <w:numFmt w:val="bullet"/>
      <w:pStyle w:val="RSERound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68229AE"/>
    <w:multiLevelType w:val="multilevel"/>
    <w:tmpl w:val="D3E81478"/>
    <w:styleLink w:val="RSE2ndLevelBullet"/>
    <w:lvl w:ilvl="0">
      <w:start w:val="1"/>
      <w:numFmt w:val="bullet"/>
      <w:lvlText w:val="—"/>
      <w:lvlJc w:val="left"/>
      <w:pPr>
        <w:tabs>
          <w:tab w:val="num" w:pos="691"/>
        </w:tabs>
        <w:ind w:left="691" w:hanging="331"/>
      </w:pPr>
      <w:rPr>
        <w:rFonts w:ascii="Arial" w:hAnsi="Arial" w:hint="default"/>
      </w:rPr>
    </w:lvl>
    <w:lvl w:ilvl="1">
      <w:start w:val="1"/>
      <w:numFmt w:val="bullet"/>
      <w:lvlText w:val="—"/>
      <w:lvlJc w:val="left"/>
      <w:pPr>
        <w:tabs>
          <w:tab w:val="num" w:pos="691"/>
        </w:tabs>
        <w:ind w:left="691" w:hanging="331"/>
      </w:pPr>
      <w:rPr>
        <w:rFonts w:ascii="Arial" w:hAnsi="Arial" w:hint="default"/>
      </w:rPr>
    </w:lvl>
    <w:lvl w:ilvl="2">
      <w:start w:val="1"/>
      <w:numFmt w:val="bullet"/>
      <w:lvlText w:val=""/>
      <w:lvlJc w:val="left"/>
      <w:pPr>
        <w:tabs>
          <w:tab w:val="num" w:pos="4752"/>
        </w:tabs>
        <w:ind w:left="4752" w:hanging="360"/>
      </w:pPr>
      <w:rPr>
        <w:rFonts w:ascii="Wingdings" w:hAnsi="Wingdings" w:hint="default"/>
      </w:rPr>
    </w:lvl>
    <w:lvl w:ilvl="3">
      <w:start w:val="1"/>
      <w:numFmt w:val="bullet"/>
      <w:lvlText w:val=""/>
      <w:lvlJc w:val="left"/>
      <w:pPr>
        <w:tabs>
          <w:tab w:val="num" w:pos="5472"/>
        </w:tabs>
        <w:ind w:left="5472" w:hanging="360"/>
      </w:pPr>
      <w:rPr>
        <w:rFonts w:ascii="Symbol" w:hAnsi="Symbol" w:hint="default"/>
      </w:rPr>
    </w:lvl>
    <w:lvl w:ilvl="4">
      <w:start w:val="1"/>
      <w:numFmt w:val="bullet"/>
      <w:lvlText w:val="o"/>
      <w:lvlJc w:val="left"/>
      <w:pPr>
        <w:tabs>
          <w:tab w:val="num" w:pos="6192"/>
        </w:tabs>
        <w:ind w:left="6192" w:hanging="360"/>
      </w:pPr>
      <w:rPr>
        <w:rFonts w:ascii="Courier New" w:hAnsi="Courier New" w:cs="Courier New" w:hint="default"/>
      </w:rPr>
    </w:lvl>
    <w:lvl w:ilvl="5">
      <w:start w:val="1"/>
      <w:numFmt w:val="bullet"/>
      <w:lvlText w:val=""/>
      <w:lvlJc w:val="left"/>
      <w:pPr>
        <w:tabs>
          <w:tab w:val="num" w:pos="6912"/>
        </w:tabs>
        <w:ind w:left="6912" w:hanging="360"/>
      </w:pPr>
      <w:rPr>
        <w:rFonts w:ascii="Wingdings" w:hAnsi="Wingdings" w:hint="default"/>
      </w:rPr>
    </w:lvl>
    <w:lvl w:ilvl="6">
      <w:start w:val="1"/>
      <w:numFmt w:val="bullet"/>
      <w:lvlText w:val=""/>
      <w:lvlJc w:val="left"/>
      <w:pPr>
        <w:tabs>
          <w:tab w:val="num" w:pos="7632"/>
        </w:tabs>
        <w:ind w:left="7632" w:hanging="360"/>
      </w:pPr>
      <w:rPr>
        <w:rFonts w:ascii="Symbol" w:hAnsi="Symbol" w:hint="default"/>
      </w:rPr>
    </w:lvl>
    <w:lvl w:ilvl="7">
      <w:start w:val="1"/>
      <w:numFmt w:val="bullet"/>
      <w:lvlText w:val="o"/>
      <w:lvlJc w:val="left"/>
      <w:pPr>
        <w:tabs>
          <w:tab w:val="num" w:pos="8352"/>
        </w:tabs>
        <w:ind w:left="8352" w:hanging="360"/>
      </w:pPr>
      <w:rPr>
        <w:rFonts w:ascii="Courier New" w:hAnsi="Courier New" w:cs="Courier New" w:hint="default"/>
      </w:rPr>
    </w:lvl>
    <w:lvl w:ilvl="8">
      <w:start w:val="1"/>
      <w:numFmt w:val="bullet"/>
      <w:lvlText w:val=""/>
      <w:lvlJc w:val="left"/>
      <w:pPr>
        <w:tabs>
          <w:tab w:val="num" w:pos="9072"/>
        </w:tabs>
        <w:ind w:left="9072" w:hanging="360"/>
      </w:pPr>
      <w:rPr>
        <w:rFonts w:ascii="Wingdings" w:hAnsi="Wingdings" w:hint="default"/>
      </w:rPr>
    </w:lvl>
  </w:abstractNum>
  <w:num w:numId="1" w16cid:durableId="175923748">
    <w:abstractNumId w:val="1"/>
  </w:num>
  <w:num w:numId="2" w16cid:durableId="1777366213">
    <w:abstractNumId w:val="3"/>
  </w:num>
  <w:num w:numId="3" w16cid:durableId="214658022">
    <w:abstractNumId w:val="2"/>
  </w:num>
  <w:num w:numId="4" w16cid:durableId="567307829">
    <w:abstractNumId w:val="0"/>
  </w:num>
  <w:num w:numId="5" w16cid:durableId="61178528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0"/>
  <w:doNotHyphenateCaps/>
  <w:defaultTableStyle w:val="TableNormal"/>
  <w:drawingGridHorizontalSpacing w:val="120"/>
  <w:drawingGridVerticalSpacing w:val="12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 w:id="1"/>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18AB"/>
    <w:rsid w:val="0000096A"/>
    <w:rsid w:val="00000CE9"/>
    <w:rsid w:val="00000D8A"/>
    <w:rsid w:val="000023C4"/>
    <w:rsid w:val="000026E1"/>
    <w:rsid w:val="00003FFD"/>
    <w:rsid w:val="0000508E"/>
    <w:rsid w:val="000062B3"/>
    <w:rsid w:val="00006598"/>
    <w:rsid w:val="0000671B"/>
    <w:rsid w:val="00006C4B"/>
    <w:rsid w:val="000079D7"/>
    <w:rsid w:val="00013D90"/>
    <w:rsid w:val="00014663"/>
    <w:rsid w:val="00014E7A"/>
    <w:rsid w:val="00014E7D"/>
    <w:rsid w:val="0001572D"/>
    <w:rsid w:val="000201AB"/>
    <w:rsid w:val="000212F7"/>
    <w:rsid w:val="00022536"/>
    <w:rsid w:val="000227CA"/>
    <w:rsid w:val="00022985"/>
    <w:rsid w:val="00022F24"/>
    <w:rsid w:val="00025A3C"/>
    <w:rsid w:val="000268F7"/>
    <w:rsid w:val="00027275"/>
    <w:rsid w:val="0002767C"/>
    <w:rsid w:val="00027739"/>
    <w:rsid w:val="00030110"/>
    <w:rsid w:val="0003040C"/>
    <w:rsid w:val="00032932"/>
    <w:rsid w:val="00034A01"/>
    <w:rsid w:val="00034F20"/>
    <w:rsid w:val="00035105"/>
    <w:rsid w:val="000360E7"/>
    <w:rsid w:val="00042507"/>
    <w:rsid w:val="00046928"/>
    <w:rsid w:val="00046DC7"/>
    <w:rsid w:val="00046E2D"/>
    <w:rsid w:val="00047358"/>
    <w:rsid w:val="00052034"/>
    <w:rsid w:val="00052710"/>
    <w:rsid w:val="0005599B"/>
    <w:rsid w:val="00057111"/>
    <w:rsid w:val="00057296"/>
    <w:rsid w:val="00057EB1"/>
    <w:rsid w:val="00057F2D"/>
    <w:rsid w:val="0006005B"/>
    <w:rsid w:val="00060F1A"/>
    <w:rsid w:val="00062210"/>
    <w:rsid w:val="0006246A"/>
    <w:rsid w:val="00063A28"/>
    <w:rsid w:val="00067039"/>
    <w:rsid w:val="0006777C"/>
    <w:rsid w:val="00071122"/>
    <w:rsid w:val="00071624"/>
    <w:rsid w:val="00073136"/>
    <w:rsid w:val="0007383E"/>
    <w:rsid w:val="000748DB"/>
    <w:rsid w:val="00075371"/>
    <w:rsid w:val="00077090"/>
    <w:rsid w:val="00082920"/>
    <w:rsid w:val="000834F1"/>
    <w:rsid w:val="00084527"/>
    <w:rsid w:val="000853B3"/>
    <w:rsid w:val="00086613"/>
    <w:rsid w:val="00086F47"/>
    <w:rsid w:val="00090F32"/>
    <w:rsid w:val="00092EED"/>
    <w:rsid w:val="000935BF"/>
    <w:rsid w:val="00093717"/>
    <w:rsid w:val="00093E2A"/>
    <w:rsid w:val="00095F60"/>
    <w:rsid w:val="00096F3F"/>
    <w:rsid w:val="000975A9"/>
    <w:rsid w:val="000A102B"/>
    <w:rsid w:val="000A189F"/>
    <w:rsid w:val="000A1D53"/>
    <w:rsid w:val="000A32CF"/>
    <w:rsid w:val="000A463F"/>
    <w:rsid w:val="000A6827"/>
    <w:rsid w:val="000A7D04"/>
    <w:rsid w:val="000B21B4"/>
    <w:rsid w:val="000B39D0"/>
    <w:rsid w:val="000B3A0A"/>
    <w:rsid w:val="000B4BF2"/>
    <w:rsid w:val="000B4EBB"/>
    <w:rsid w:val="000C079D"/>
    <w:rsid w:val="000C0A45"/>
    <w:rsid w:val="000C0B04"/>
    <w:rsid w:val="000C1927"/>
    <w:rsid w:val="000C23CA"/>
    <w:rsid w:val="000C3C9C"/>
    <w:rsid w:val="000C4872"/>
    <w:rsid w:val="000C489C"/>
    <w:rsid w:val="000C58D8"/>
    <w:rsid w:val="000C74C4"/>
    <w:rsid w:val="000D072A"/>
    <w:rsid w:val="000D1E5B"/>
    <w:rsid w:val="000D264B"/>
    <w:rsid w:val="000D277B"/>
    <w:rsid w:val="000D2C57"/>
    <w:rsid w:val="000D2FE2"/>
    <w:rsid w:val="000D31AF"/>
    <w:rsid w:val="000D37E1"/>
    <w:rsid w:val="000D471D"/>
    <w:rsid w:val="000D4C79"/>
    <w:rsid w:val="000D6CE9"/>
    <w:rsid w:val="000D7144"/>
    <w:rsid w:val="000E001D"/>
    <w:rsid w:val="000E2143"/>
    <w:rsid w:val="000E2E87"/>
    <w:rsid w:val="000E3426"/>
    <w:rsid w:val="000E44DF"/>
    <w:rsid w:val="000E4569"/>
    <w:rsid w:val="000E7B7F"/>
    <w:rsid w:val="000F1D8B"/>
    <w:rsid w:val="000F1F8B"/>
    <w:rsid w:val="000F3248"/>
    <w:rsid w:val="000F3AD1"/>
    <w:rsid w:val="000F4FF2"/>
    <w:rsid w:val="000F536B"/>
    <w:rsid w:val="000F6952"/>
    <w:rsid w:val="00100DD8"/>
    <w:rsid w:val="001027A1"/>
    <w:rsid w:val="00103FA9"/>
    <w:rsid w:val="00104290"/>
    <w:rsid w:val="001048C4"/>
    <w:rsid w:val="00105574"/>
    <w:rsid w:val="00107CD3"/>
    <w:rsid w:val="00111784"/>
    <w:rsid w:val="001127CF"/>
    <w:rsid w:val="00114B20"/>
    <w:rsid w:val="0011688F"/>
    <w:rsid w:val="00116D6C"/>
    <w:rsid w:val="0012175E"/>
    <w:rsid w:val="001260AD"/>
    <w:rsid w:val="0012628D"/>
    <w:rsid w:val="001264CB"/>
    <w:rsid w:val="00126E72"/>
    <w:rsid w:val="00127C9D"/>
    <w:rsid w:val="00130CF8"/>
    <w:rsid w:val="00130D98"/>
    <w:rsid w:val="00131056"/>
    <w:rsid w:val="00132243"/>
    <w:rsid w:val="00132C07"/>
    <w:rsid w:val="00135873"/>
    <w:rsid w:val="00136288"/>
    <w:rsid w:val="00136DD1"/>
    <w:rsid w:val="00141CD7"/>
    <w:rsid w:val="0014262F"/>
    <w:rsid w:val="0014322C"/>
    <w:rsid w:val="00143408"/>
    <w:rsid w:val="00143A55"/>
    <w:rsid w:val="0014609A"/>
    <w:rsid w:val="001508CD"/>
    <w:rsid w:val="001512F6"/>
    <w:rsid w:val="001517F1"/>
    <w:rsid w:val="00152192"/>
    <w:rsid w:val="0015289B"/>
    <w:rsid w:val="00152FE1"/>
    <w:rsid w:val="00153AAA"/>
    <w:rsid w:val="001577F4"/>
    <w:rsid w:val="00162AA7"/>
    <w:rsid w:val="001630CD"/>
    <w:rsid w:val="00164924"/>
    <w:rsid w:val="001652EE"/>
    <w:rsid w:val="00166466"/>
    <w:rsid w:val="001666B5"/>
    <w:rsid w:val="00170580"/>
    <w:rsid w:val="00170936"/>
    <w:rsid w:val="00170E93"/>
    <w:rsid w:val="00171081"/>
    <w:rsid w:val="001726A0"/>
    <w:rsid w:val="001735D0"/>
    <w:rsid w:val="00175619"/>
    <w:rsid w:val="00176795"/>
    <w:rsid w:val="001767EC"/>
    <w:rsid w:val="00180875"/>
    <w:rsid w:val="00180F4E"/>
    <w:rsid w:val="00181367"/>
    <w:rsid w:val="00182EFF"/>
    <w:rsid w:val="0018318B"/>
    <w:rsid w:val="001844C6"/>
    <w:rsid w:val="001860DA"/>
    <w:rsid w:val="001866CF"/>
    <w:rsid w:val="0018784C"/>
    <w:rsid w:val="00191F17"/>
    <w:rsid w:val="001934F8"/>
    <w:rsid w:val="00193BF1"/>
    <w:rsid w:val="00194D4A"/>
    <w:rsid w:val="00195271"/>
    <w:rsid w:val="0019697B"/>
    <w:rsid w:val="00197291"/>
    <w:rsid w:val="001A1274"/>
    <w:rsid w:val="001A1951"/>
    <w:rsid w:val="001A3225"/>
    <w:rsid w:val="001A3860"/>
    <w:rsid w:val="001A47EA"/>
    <w:rsid w:val="001A4C95"/>
    <w:rsid w:val="001A5B79"/>
    <w:rsid w:val="001A79DD"/>
    <w:rsid w:val="001B0856"/>
    <w:rsid w:val="001B336F"/>
    <w:rsid w:val="001B5F8C"/>
    <w:rsid w:val="001B67AC"/>
    <w:rsid w:val="001C00A3"/>
    <w:rsid w:val="001C21CA"/>
    <w:rsid w:val="001C37AF"/>
    <w:rsid w:val="001C544E"/>
    <w:rsid w:val="001C559D"/>
    <w:rsid w:val="001C587D"/>
    <w:rsid w:val="001D0B0E"/>
    <w:rsid w:val="001D1C54"/>
    <w:rsid w:val="001E1361"/>
    <w:rsid w:val="001E203E"/>
    <w:rsid w:val="001E2FED"/>
    <w:rsid w:val="001E5799"/>
    <w:rsid w:val="001E6EAC"/>
    <w:rsid w:val="001E7D64"/>
    <w:rsid w:val="001E7FAA"/>
    <w:rsid w:val="001F0F4D"/>
    <w:rsid w:val="001F0F5E"/>
    <w:rsid w:val="001F11F9"/>
    <w:rsid w:val="001F1EF9"/>
    <w:rsid w:val="001F2390"/>
    <w:rsid w:val="001F2F2F"/>
    <w:rsid w:val="001F391F"/>
    <w:rsid w:val="001F3955"/>
    <w:rsid w:val="001F5AAE"/>
    <w:rsid w:val="001F7573"/>
    <w:rsid w:val="001F7A8C"/>
    <w:rsid w:val="00200DF8"/>
    <w:rsid w:val="00201154"/>
    <w:rsid w:val="00201576"/>
    <w:rsid w:val="002019DC"/>
    <w:rsid w:val="00203450"/>
    <w:rsid w:val="00203EC2"/>
    <w:rsid w:val="00210052"/>
    <w:rsid w:val="002103C7"/>
    <w:rsid w:val="002131DD"/>
    <w:rsid w:val="00213E60"/>
    <w:rsid w:val="00213EF1"/>
    <w:rsid w:val="0021419C"/>
    <w:rsid w:val="002141AE"/>
    <w:rsid w:val="002141B6"/>
    <w:rsid w:val="002149D1"/>
    <w:rsid w:val="002150E3"/>
    <w:rsid w:val="00215DCC"/>
    <w:rsid w:val="00216131"/>
    <w:rsid w:val="002173AC"/>
    <w:rsid w:val="0021751D"/>
    <w:rsid w:val="002209A6"/>
    <w:rsid w:val="00220C4C"/>
    <w:rsid w:val="0022321E"/>
    <w:rsid w:val="0022473E"/>
    <w:rsid w:val="00224756"/>
    <w:rsid w:val="00226255"/>
    <w:rsid w:val="00227F09"/>
    <w:rsid w:val="00230060"/>
    <w:rsid w:val="00232597"/>
    <w:rsid w:val="002330BE"/>
    <w:rsid w:val="00233B2F"/>
    <w:rsid w:val="0023401A"/>
    <w:rsid w:val="002341F0"/>
    <w:rsid w:val="00234A77"/>
    <w:rsid w:val="00236633"/>
    <w:rsid w:val="00236DB8"/>
    <w:rsid w:val="00237CF8"/>
    <w:rsid w:val="00243612"/>
    <w:rsid w:val="00243BB2"/>
    <w:rsid w:val="002457EA"/>
    <w:rsid w:val="00246DBF"/>
    <w:rsid w:val="002500A0"/>
    <w:rsid w:val="00250987"/>
    <w:rsid w:val="00250B95"/>
    <w:rsid w:val="0025122A"/>
    <w:rsid w:val="00252E81"/>
    <w:rsid w:val="00253629"/>
    <w:rsid w:val="0025560B"/>
    <w:rsid w:val="00256199"/>
    <w:rsid w:val="002567B9"/>
    <w:rsid w:val="002574D9"/>
    <w:rsid w:val="0025798E"/>
    <w:rsid w:val="00257D51"/>
    <w:rsid w:val="00263170"/>
    <w:rsid w:val="00263425"/>
    <w:rsid w:val="002645A9"/>
    <w:rsid w:val="00264F4C"/>
    <w:rsid w:val="00265848"/>
    <w:rsid w:val="00266320"/>
    <w:rsid w:val="00266F1A"/>
    <w:rsid w:val="002671D8"/>
    <w:rsid w:val="00267349"/>
    <w:rsid w:val="00267F5B"/>
    <w:rsid w:val="0027028F"/>
    <w:rsid w:val="0027183A"/>
    <w:rsid w:val="00272636"/>
    <w:rsid w:val="00272D4D"/>
    <w:rsid w:val="0027305E"/>
    <w:rsid w:val="00273916"/>
    <w:rsid w:val="002739E3"/>
    <w:rsid w:val="00273E35"/>
    <w:rsid w:val="00274297"/>
    <w:rsid w:val="00275BB9"/>
    <w:rsid w:val="002810F7"/>
    <w:rsid w:val="002813AB"/>
    <w:rsid w:val="00281DDB"/>
    <w:rsid w:val="00282344"/>
    <w:rsid w:val="0028559C"/>
    <w:rsid w:val="00285D6F"/>
    <w:rsid w:val="00286F5C"/>
    <w:rsid w:val="002874F0"/>
    <w:rsid w:val="002906F6"/>
    <w:rsid w:val="00290E35"/>
    <w:rsid w:val="00291466"/>
    <w:rsid w:val="00293BCB"/>
    <w:rsid w:val="00293C07"/>
    <w:rsid w:val="00294B4E"/>
    <w:rsid w:val="002957C2"/>
    <w:rsid w:val="00296C7E"/>
    <w:rsid w:val="002A16B4"/>
    <w:rsid w:val="002A1DB5"/>
    <w:rsid w:val="002A2E75"/>
    <w:rsid w:val="002A4717"/>
    <w:rsid w:val="002A4B52"/>
    <w:rsid w:val="002A4C1A"/>
    <w:rsid w:val="002B106F"/>
    <w:rsid w:val="002B14AE"/>
    <w:rsid w:val="002B3D4C"/>
    <w:rsid w:val="002B598E"/>
    <w:rsid w:val="002B5E3A"/>
    <w:rsid w:val="002B6E58"/>
    <w:rsid w:val="002B7DD3"/>
    <w:rsid w:val="002C5563"/>
    <w:rsid w:val="002D0407"/>
    <w:rsid w:val="002D0470"/>
    <w:rsid w:val="002D257A"/>
    <w:rsid w:val="002D2DC2"/>
    <w:rsid w:val="002D2DF7"/>
    <w:rsid w:val="002D3381"/>
    <w:rsid w:val="002D3E69"/>
    <w:rsid w:val="002D5626"/>
    <w:rsid w:val="002D5812"/>
    <w:rsid w:val="002D5EFF"/>
    <w:rsid w:val="002D6000"/>
    <w:rsid w:val="002D6CEF"/>
    <w:rsid w:val="002D75EE"/>
    <w:rsid w:val="002E0074"/>
    <w:rsid w:val="002E0813"/>
    <w:rsid w:val="002E1867"/>
    <w:rsid w:val="002E24A0"/>
    <w:rsid w:val="002E2A1F"/>
    <w:rsid w:val="002E36A5"/>
    <w:rsid w:val="002E41A2"/>
    <w:rsid w:val="002E4508"/>
    <w:rsid w:val="002E7453"/>
    <w:rsid w:val="002E7EC1"/>
    <w:rsid w:val="002F1051"/>
    <w:rsid w:val="002F10AE"/>
    <w:rsid w:val="002F1F48"/>
    <w:rsid w:val="002F249F"/>
    <w:rsid w:val="002F3325"/>
    <w:rsid w:val="002F338B"/>
    <w:rsid w:val="002F41FD"/>
    <w:rsid w:val="002F442F"/>
    <w:rsid w:val="002F4B09"/>
    <w:rsid w:val="002F50C7"/>
    <w:rsid w:val="003002E1"/>
    <w:rsid w:val="003045F3"/>
    <w:rsid w:val="003069E5"/>
    <w:rsid w:val="00307565"/>
    <w:rsid w:val="0030791F"/>
    <w:rsid w:val="00307CAD"/>
    <w:rsid w:val="00307CE8"/>
    <w:rsid w:val="00307D59"/>
    <w:rsid w:val="0031212B"/>
    <w:rsid w:val="00312310"/>
    <w:rsid w:val="0031244C"/>
    <w:rsid w:val="00313D2D"/>
    <w:rsid w:val="00314130"/>
    <w:rsid w:val="00314C90"/>
    <w:rsid w:val="00314EF6"/>
    <w:rsid w:val="00315A3A"/>
    <w:rsid w:val="00316023"/>
    <w:rsid w:val="00317156"/>
    <w:rsid w:val="00317992"/>
    <w:rsid w:val="00321F18"/>
    <w:rsid w:val="003220A5"/>
    <w:rsid w:val="00323B3C"/>
    <w:rsid w:val="00325AC2"/>
    <w:rsid w:val="00325B87"/>
    <w:rsid w:val="00326677"/>
    <w:rsid w:val="003270F5"/>
    <w:rsid w:val="00327A6D"/>
    <w:rsid w:val="00335D85"/>
    <w:rsid w:val="00337411"/>
    <w:rsid w:val="00340498"/>
    <w:rsid w:val="00340CED"/>
    <w:rsid w:val="00341C6D"/>
    <w:rsid w:val="003449F8"/>
    <w:rsid w:val="00345394"/>
    <w:rsid w:val="00346327"/>
    <w:rsid w:val="003463BB"/>
    <w:rsid w:val="00347021"/>
    <w:rsid w:val="0035250E"/>
    <w:rsid w:val="00352712"/>
    <w:rsid w:val="00353038"/>
    <w:rsid w:val="00353C15"/>
    <w:rsid w:val="00354C81"/>
    <w:rsid w:val="00357D47"/>
    <w:rsid w:val="00360E8B"/>
    <w:rsid w:val="003617D6"/>
    <w:rsid w:val="00361C64"/>
    <w:rsid w:val="00361DD3"/>
    <w:rsid w:val="003638C1"/>
    <w:rsid w:val="003655E3"/>
    <w:rsid w:val="0036696E"/>
    <w:rsid w:val="00370423"/>
    <w:rsid w:val="00370881"/>
    <w:rsid w:val="00371957"/>
    <w:rsid w:val="00373481"/>
    <w:rsid w:val="00373CF7"/>
    <w:rsid w:val="00375108"/>
    <w:rsid w:val="003764BF"/>
    <w:rsid w:val="00377771"/>
    <w:rsid w:val="00377C6C"/>
    <w:rsid w:val="00380634"/>
    <w:rsid w:val="00381ABC"/>
    <w:rsid w:val="00382E36"/>
    <w:rsid w:val="00382E43"/>
    <w:rsid w:val="00386881"/>
    <w:rsid w:val="00386908"/>
    <w:rsid w:val="00386A6D"/>
    <w:rsid w:val="00390D2D"/>
    <w:rsid w:val="003912D8"/>
    <w:rsid w:val="0039146D"/>
    <w:rsid w:val="00391D58"/>
    <w:rsid w:val="00392702"/>
    <w:rsid w:val="003927D4"/>
    <w:rsid w:val="00392A3C"/>
    <w:rsid w:val="00393D21"/>
    <w:rsid w:val="003949A3"/>
    <w:rsid w:val="003949AC"/>
    <w:rsid w:val="00394EBD"/>
    <w:rsid w:val="003959EB"/>
    <w:rsid w:val="0039747D"/>
    <w:rsid w:val="00397544"/>
    <w:rsid w:val="00397C10"/>
    <w:rsid w:val="003A0F2E"/>
    <w:rsid w:val="003A2303"/>
    <w:rsid w:val="003A300C"/>
    <w:rsid w:val="003A511C"/>
    <w:rsid w:val="003A742C"/>
    <w:rsid w:val="003A74AA"/>
    <w:rsid w:val="003A7818"/>
    <w:rsid w:val="003B0A2F"/>
    <w:rsid w:val="003B29C3"/>
    <w:rsid w:val="003B4380"/>
    <w:rsid w:val="003B44A0"/>
    <w:rsid w:val="003B5973"/>
    <w:rsid w:val="003B5DE1"/>
    <w:rsid w:val="003B781D"/>
    <w:rsid w:val="003B7A86"/>
    <w:rsid w:val="003B7E5C"/>
    <w:rsid w:val="003C096D"/>
    <w:rsid w:val="003C1EDD"/>
    <w:rsid w:val="003C32B5"/>
    <w:rsid w:val="003C5B08"/>
    <w:rsid w:val="003C6212"/>
    <w:rsid w:val="003C7759"/>
    <w:rsid w:val="003C77B1"/>
    <w:rsid w:val="003D2C15"/>
    <w:rsid w:val="003D301F"/>
    <w:rsid w:val="003D3151"/>
    <w:rsid w:val="003D3699"/>
    <w:rsid w:val="003D3741"/>
    <w:rsid w:val="003D3BA4"/>
    <w:rsid w:val="003D6799"/>
    <w:rsid w:val="003D6B51"/>
    <w:rsid w:val="003D78E2"/>
    <w:rsid w:val="003E356D"/>
    <w:rsid w:val="003E3A8C"/>
    <w:rsid w:val="003E3F7D"/>
    <w:rsid w:val="003E591B"/>
    <w:rsid w:val="003E5A4E"/>
    <w:rsid w:val="003E6252"/>
    <w:rsid w:val="003E73E5"/>
    <w:rsid w:val="003F0588"/>
    <w:rsid w:val="003F3224"/>
    <w:rsid w:val="003F437C"/>
    <w:rsid w:val="003F52EE"/>
    <w:rsid w:val="003F6A63"/>
    <w:rsid w:val="003F77A5"/>
    <w:rsid w:val="004017E2"/>
    <w:rsid w:val="00402BDC"/>
    <w:rsid w:val="004045E6"/>
    <w:rsid w:val="0040510D"/>
    <w:rsid w:val="0041030E"/>
    <w:rsid w:val="004105FC"/>
    <w:rsid w:val="0041060E"/>
    <w:rsid w:val="004109F1"/>
    <w:rsid w:val="00410AE4"/>
    <w:rsid w:val="004114FA"/>
    <w:rsid w:val="0041158A"/>
    <w:rsid w:val="00413565"/>
    <w:rsid w:val="00413AE4"/>
    <w:rsid w:val="00414471"/>
    <w:rsid w:val="004157CF"/>
    <w:rsid w:val="0041584F"/>
    <w:rsid w:val="00415A4E"/>
    <w:rsid w:val="00415CBB"/>
    <w:rsid w:val="00415FE3"/>
    <w:rsid w:val="00417066"/>
    <w:rsid w:val="00420981"/>
    <w:rsid w:val="00420D65"/>
    <w:rsid w:val="00421487"/>
    <w:rsid w:val="0042203A"/>
    <w:rsid w:val="00422152"/>
    <w:rsid w:val="0042243D"/>
    <w:rsid w:val="00425F03"/>
    <w:rsid w:val="004263CC"/>
    <w:rsid w:val="00426726"/>
    <w:rsid w:val="0043040A"/>
    <w:rsid w:val="004328B9"/>
    <w:rsid w:val="00432FB2"/>
    <w:rsid w:val="00434552"/>
    <w:rsid w:val="00434D6B"/>
    <w:rsid w:val="004372FB"/>
    <w:rsid w:val="00437F46"/>
    <w:rsid w:val="0044067B"/>
    <w:rsid w:val="00440D77"/>
    <w:rsid w:val="004413F2"/>
    <w:rsid w:val="004428C6"/>
    <w:rsid w:val="00442B7C"/>
    <w:rsid w:val="00444548"/>
    <w:rsid w:val="004445E7"/>
    <w:rsid w:val="004465CD"/>
    <w:rsid w:val="00446AB9"/>
    <w:rsid w:val="00446F76"/>
    <w:rsid w:val="00447B24"/>
    <w:rsid w:val="004501E9"/>
    <w:rsid w:val="004523D2"/>
    <w:rsid w:val="004548A0"/>
    <w:rsid w:val="00454F05"/>
    <w:rsid w:val="004557C4"/>
    <w:rsid w:val="00456BDC"/>
    <w:rsid w:val="00456C98"/>
    <w:rsid w:val="004601C1"/>
    <w:rsid w:val="00460FAD"/>
    <w:rsid w:val="0046108F"/>
    <w:rsid w:val="00461EB4"/>
    <w:rsid w:val="00462267"/>
    <w:rsid w:val="00462A6F"/>
    <w:rsid w:val="0046441E"/>
    <w:rsid w:val="004646AE"/>
    <w:rsid w:val="00465B54"/>
    <w:rsid w:val="00466854"/>
    <w:rsid w:val="00466D85"/>
    <w:rsid w:val="00467A4B"/>
    <w:rsid w:val="004709C4"/>
    <w:rsid w:val="00470E00"/>
    <w:rsid w:val="004712D0"/>
    <w:rsid w:val="0047132E"/>
    <w:rsid w:val="00471A12"/>
    <w:rsid w:val="00473ACA"/>
    <w:rsid w:val="00473E7F"/>
    <w:rsid w:val="00473F67"/>
    <w:rsid w:val="004740FF"/>
    <w:rsid w:val="00474498"/>
    <w:rsid w:val="0047483C"/>
    <w:rsid w:val="004757F6"/>
    <w:rsid w:val="00475D02"/>
    <w:rsid w:val="00475FBB"/>
    <w:rsid w:val="00481F98"/>
    <w:rsid w:val="00482EC2"/>
    <w:rsid w:val="00483669"/>
    <w:rsid w:val="00483C39"/>
    <w:rsid w:val="00483C6D"/>
    <w:rsid w:val="00484A97"/>
    <w:rsid w:val="004856BD"/>
    <w:rsid w:val="00492857"/>
    <w:rsid w:val="00493B78"/>
    <w:rsid w:val="00495B5D"/>
    <w:rsid w:val="00497DF2"/>
    <w:rsid w:val="004A0697"/>
    <w:rsid w:val="004A070A"/>
    <w:rsid w:val="004A29F3"/>
    <w:rsid w:val="004A2D19"/>
    <w:rsid w:val="004A3996"/>
    <w:rsid w:val="004A4219"/>
    <w:rsid w:val="004A56CF"/>
    <w:rsid w:val="004A593D"/>
    <w:rsid w:val="004A5A18"/>
    <w:rsid w:val="004B014B"/>
    <w:rsid w:val="004B077E"/>
    <w:rsid w:val="004B111C"/>
    <w:rsid w:val="004B1774"/>
    <w:rsid w:val="004B17F4"/>
    <w:rsid w:val="004B331E"/>
    <w:rsid w:val="004B6D3E"/>
    <w:rsid w:val="004C02A8"/>
    <w:rsid w:val="004C0D31"/>
    <w:rsid w:val="004C1C9F"/>
    <w:rsid w:val="004C233E"/>
    <w:rsid w:val="004C2858"/>
    <w:rsid w:val="004C3F30"/>
    <w:rsid w:val="004C4AEB"/>
    <w:rsid w:val="004C69DE"/>
    <w:rsid w:val="004D253F"/>
    <w:rsid w:val="004D4B3C"/>
    <w:rsid w:val="004D7398"/>
    <w:rsid w:val="004D757F"/>
    <w:rsid w:val="004E0C1C"/>
    <w:rsid w:val="004E0EED"/>
    <w:rsid w:val="004E1AB4"/>
    <w:rsid w:val="004E219D"/>
    <w:rsid w:val="004E3C89"/>
    <w:rsid w:val="004E3F60"/>
    <w:rsid w:val="004E4C24"/>
    <w:rsid w:val="004E4C6C"/>
    <w:rsid w:val="004E6130"/>
    <w:rsid w:val="004F08DB"/>
    <w:rsid w:val="004F198C"/>
    <w:rsid w:val="004F46F5"/>
    <w:rsid w:val="004F4757"/>
    <w:rsid w:val="004F64FE"/>
    <w:rsid w:val="00501673"/>
    <w:rsid w:val="005024BF"/>
    <w:rsid w:val="005032BE"/>
    <w:rsid w:val="00503765"/>
    <w:rsid w:val="00504210"/>
    <w:rsid w:val="00510149"/>
    <w:rsid w:val="00515B5C"/>
    <w:rsid w:val="00515C4D"/>
    <w:rsid w:val="0051655C"/>
    <w:rsid w:val="005238E0"/>
    <w:rsid w:val="00523D76"/>
    <w:rsid w:val="00523EA9"/>
    <w:rsid w:val="00524CF3"/>
    <w:rsid w:val="00525F72"/>
    <w:rsid w:val="00530D4B"/>
    <w:rsid w:val="00531E94"/>
    <w:rsid w:val="00534754"/>
    <w:rsid w:val="00535B05"/>
    <w:rsid w:val="005368B9"/>
    <w:rsid w:val="00536C81"/>
    <w:rsid w:val="0054222D"/>
    <w:rsid w:val="00542C12"/>
    <w:rsid w:val="005437B8"/>
    <w:rsid w:val="00543A80"/>
    <w:rsid w:val="00552DD7"/>
    <w:rsid w:val="00553C52"/>
    <w:rsid w:val="0055594D"/>
    <w:rsid w:val="00555A83"/>
    <w:rsid w:val="00556E89"/>
    <w:rsid w:val="00557089"/>
    <w:rsid w:val="00557207"/>
    <w:rsid w:val="00557876"/>
    <w:rsid w:val="00561923"/>
    <w:rsid w:val="0056303C"/>
    <w:rsid w:val="005644A5"/>
    <w:rsid w:val="0056676E"/>
    <w:rsid w:val="00567B5B"/>
    <w:rsid w:val="00570326"/>
    <w:rsid w:val="00570F42"/>
    <w:rsid w:val="00572489"/>
    <w:rsid w:val="0057382D"/>
    <w:rsid w:val="00573D25"/>
    <w:rsid w:val="00573D62"/>
    <w:rsid w:val="005768CC"/>
    <w:rsid w:val="00576BBC"/>
    <w:rsid w:val="00580470"/>
    <w:rsid w:val="005809C9"/>
    <w:rsid w:val="00580BDE"/>
    <w:rsid w:val="00581E5A"/>
    <w:rsid w:val="005820AB"/>
    <w:rsid w:val="00585CE7"/>
    <w:rsid w:val="005870DB"/>
    <w:rsid w:val="0059062E"/>
    <w:rsid w:val="00591747"/>
    <w:rsid w:val="00591972"/>
    <w:rsid w:val="00592ABE"/>
    <w:rsid w:val="00594604"/>
    <w:rsid w:val="00594C86"/>
    <w:rsid w:val="00596091"/>
    <w:rsid w:val="0059655C"/>
    <w:rsid w:val="00596A4B"/>
    <w:rsid w:val="005A2216"/>
    <w:rsid w:val="005A3650"/>
    <w:rsid w:val="005A388E"/>
    <w:rsid w:val="005A692D"/>
    <w:rsid w:val="005A6D5C"/>
    <w:rsid w:val="005A7B53"/>
    <w:rsid w:val="005A7DDE"/>
    <w:rsid w:val="005B0567"/>
    <w:rsid w:val="005B0973"/>
    <w:rsid w:val="005B1D41"/>
    <w:rsid w:val="005B269A"/>
    <w:rsid w:val="005B2D84"/>
    <w:rsid w:val="005B3AA3"/>
    <w:rsid w:val="005B5C45"/>
    <w:rsid w:val="005B7FE8"/>
    <w:rsid w:val="005C016B"/>
    <w:rsid w:val="005C17AF"/>
    <w:rsid w:val="005C24BD"/>
    <w:rsid w:val="005C2DCA"/>
    <w:rsid w:val="005C402C"/>
    <w:rsid w:val="005C41E4"/>
    <w:rsid w:val="005C57C9"/>
    <w:rsid w:val="005C66D8"/>
    <w:rsid w:val="005C7CBE"/>
    <w:rsid w:val="005D068C"/>
    <w:rsid w:val="005D2525"/>
    <w:rsid w:val="005D4CAD"/>
    <w:rsid w:val="005D51B3"/>
    <w:rsid w:val="005E0573"/>
    <w:rsid w:val="005E0D5C"/>
    <w:rsid w:val="005E1265"/>
    <w:rsid w:val="005E18AB"/>
    <w:rsid w:val="005E26F6"/>
    <w:rsid w:val="005E3A93"/>
    <w:rsid w:val="005E3A9A"/>
    <w:rsid w:val="005E44AC"/>
    <w:rsid w:val="005E564C"/>
    <w:rsid w:val="005E6CB1"/>
    <w:rsid w:val="005E7407"/>
    <w:rsid w:val="005E7C64"/>
    <w:rsid w:val="005F1BFF"/>
    <w:rsid w:val="005F1D2F"/>
    <w:rsid w:val="005F1E4F"/>
    <w:rsid w:val="005F3958"/>
    <w:rsid w:val="005F44FD"/>
    <w:rsid w:val="005F6291"/>
    <w:rsid w:val="006015DA"/>
    <w:rsid w:val="006025C5"/>
    <w:rsid w:val="0060589E"/>
    <w:rsid w:val="006103E9"/>
    <w:rsid w:val="006117E9"/>
    <w:rsid w:val="0061202C"/>
    <w:rsid w:val="00614BFE"/>
    <w:rsid w:val="00615ED8"/>
    <w:rsid w:val="0061622E"/>
    <w:rsid w:val="00617275"/>
    <w:rsid w:val="00621187"/>
    <w:rsid w:val="00622069"/>
    <w:rsid w:val="00622590"/>
    <w:rsid w:val="00622C7E"/>
    <w:rsid w:val="00623A8B"/>
    <w:rsid w:val="00625062"/>
    <w:rsid w:val="00630D3D"/>
    <w:rsid w:val="0063145B"/>
    <w:rsid w:val="006317C5"/>
    <w:rsid w:val="006317CC"/>
    <w:rsid w:val="0063359F"/>
    <w:rsid w:val="006375DF"/>
    <w:rsid w:val="00641486"/>
    <w:rsid w:val="006444CA"/>
    <w:rsid w:val="00644C1E"/>
    <w:rsid w:val="006451A7"/>
    <w:rsid w:val="00645DA9"/>
    <w:rsid w:val="006479F6"/>
    <w:rsid w:val="006515CF"/>
    <w:rsid w:val="0065170E"/>
    <w:rsid w:val="00652650"/>
    <w:rsid w:val="00653E4D"/>
    <w:rsid w:val="00655C82"/>
    <w:rsid w:val="0065637D"/>
    <w:rsid w:val="00656A22"/>
    <w:rsid w:val="00664058"/>
    <w:rsid w:val="006646DF"/>
    <w:rsid w:val="00664955"/>
    <w:rsid w:val="0066501F"/>
    <w:rsid w:val="00665895"/>
    <w:rsid w:val="006671E1"/>
    <w:rsid w:val="00667881"/>
    <w:rsid w:val="006718FE"/>
    <w:rsid w:val="0067382E"/>
    <w:rsid w:val="0067619C"/>
    <w:rsid w:val="006761DB"/>
    <w:rsid w:val="006818DB"/>
    <w:rsid w:val="00681D97"/>
    <w:rsid w:val="006830FE"/>
    <w:rsid w:val="00684245"/>
    <w:rsid w:val="00684BD8"/>
    <w:rsid w:val="00684D68"/>
    <w:rsid w:val="00686CA2"/>
    <w:rsid w:val="00686EDB"/>
    <w:rsid w:val="0069073D"/>
    <w:rsid w:val="006917E3"/>
    <w:rsid w:val="00691A53"/>
    <w:rsid w:val="00691F7F"/>
    <w:rsid w:val="00692673"/>
    <w:rsid w:val="00693DA9"/>
    <w:rsid w:val="00693F59"/>
    <w:rsid w:val="006A2EA3"/>
    <w:rsid w:val="006A2EEF"/>
    <w:rsid w:val="006A6216"/>
    <w:rsid w:val="006B0B73"/>
    <w:rsid w:val="006B1110"/>
    <w:rsid w:val="006B1E89"/>
    <w:rsid w:val="006B1E94"/>
    <w:rsid w:val="006B2567"/>
    <w:rsid w:val="006B4D35"/>
    <w:rsid w:val="006B5A8F"/>
    <w:rsid w:val="006B6261"/>
    <w:rsid w:val="006C043D"/>
    <w:rsid w:val="006C0848"/>
    <w:rsid w:val="006C20C6"/>
    <w:rsid w:val="006C30B0"/>
    <w:rsid w:val="006C42A5"/>
    <w:rsid w:val="006C54B4"/>
    <w:rsid w:val="006C79A6"/>
    <w:rsid w:val="006D02B2"/>
    <w:rsid w:val="006D0CCD"/>
    <w:rsid w:val="006D13F5"/>
    <w:rsid w:val="006D3BD3"/>
    <w:rsid w:val="006D49E4"/>
    <w:rsid w:val="006E29B5"/>
    <w:rsid w:val="006E2BE3"/>
    <w:rsid w:val="006E2CDE"/>
    <w:rsid w:val="006E3A9C"/>
    <w:rsid w:val="006E54CC"/>
    <w:rsid w:val="006E65D9"/>
    <w:rsid w:val="006E67BC"/>
    <w:rsid w:val="006E6C52"/>
    <w:rsid w:val="006E6E0D"/>
    <w:rsid w:val="006E71F3"/>
    <w:rsid w:val="006F0813"/>
    <w:rsid w:val="006F0BB3"/>
    <w:rsid w:val="006F1F5F"/>
    <w:rsid w:val="006F3F34"/>
    <w:rsid w:val="006F40C8"/>
    <w:rsid w:val="006F4988"/>
    <w:rsid w:val="006F4B99"/>
    <w:rsid w:val="006F69CA"/>
    <w:rsid w:val="006F70A1"/>
    <w:rsid w:val="006F70BB"/>
    <w:rsid w:val="007002AB"/>
    <w:rsid w:val="007002C7"/>
    <w:rsid w:val="00705856"/>
    <w:rsid w:val="0070615E"/>
    <w:rsid w:val="0070737E"/>
    <w:rsid w:val="00710BD2"/>
    <w:rsid w:val="00711788"/>
    <w:rsid w:val="00711AAD"/>
    <w:rsid w:val="00712A4D"/>
    <w:rsid w:val="00713F81"/>
    <w:rsid w:val="00714FC3"/>
    <w:rsid w:val="007169F2"/>
    <w:rsid w:val="00716A68"/>
    <w:rsid w:val="00721B10"/>
    <w:rsid w:val="00722970"/>
    <w:rsid w:val="00722AED"/>
    <w:rsid w:val="00724981"/>
    <w:rsid w:val="007302C4"/>
    <w:rsid w:val="0073033E"/>
    <w:rsid w:val="007316FD"/>
    <w:rsid w:val="00732246"/>
    <w:rsid w:val="007326F2"/>
    <w:rsid w:val="00732D5B"/>
    <w:rsid w:val="00733379"/>
    <w:rsid w:val="007333CA"/>
    <w:rsid w:val="007352BA"/>
    <w:rsid w:val="0073595D"/>
    <w:rsid w:val="00737198"/>
    <w:rsid w:val="00737C6E"/>
    <w:rsid w:val="00737EC0"/>
    <w:rsid w:val="007408DB"/>
    <w:rsid w:val="00741454"/>
    <w:rsid w:val="00742039"/>
    <w:rsid w:val="00742156"/>
    <w:rsid w:val="00746B6E"/>
    <w:rsid w:val="00750369"/>
    <w:rsid w:val="00751AD2"/>
    <w:rsid w:val="0075240E"/>
    <w:rsid w:val="007524B8"/>
    <w:rsid w:val="00752AFF"/>
    <w:rsid w:val="00752E4C"/>
    <w:rsid w:val="00752F45"/>
    <w:rsid w:val="00753A14"/>
    <w:rsid w:val="00754DD3"/>
    <w:rsid w:val="0075535F"/>
    <w:rsid w:val="007607FB"/>
    <w:rsid w:val="0076126A"/>
    <w:rsid w:val="00761414"/>
    <w:rsid w:val="00761BAA"/>
    <w:rsid w:val="0076280B"/>
    <w:rsid w:val="007630FE"/>
    <w:rsid w:val="00763A46"/>
    <w:rsid w:val="00764C2B"/>
    <w:rsid w:val="00764FE8"/>
    <w:rsid w:val="0076578C"/>
    <w:rsid w:val="00766D93"/>
    <w:rsid w:val="00767E7C"/>
    <w:rsid w:val="007703C3"/>
    <w:rsid w:val="00771473"/>
    <w:rsid w:val="007724E0"/>
    <w:rsid w:val="00772872"/>
    <w:rsid w:val="00773346"/>
    <w:rsid w:val="007739C1"/>
    <w:rsid w:val="00774C94"/>
    <w:rsid w:val="00775A7C"/>
    <w:rsid w:val="007775AD"/>
    <w:rsid w:val="00781619"/>
    <w:rsid w:val="00781A14"/>
    <w:rsid w:val="00783945"/>
    <w:rsid w:val="00784621"/>
    <w:rsid w:val="007856D4"/>
    <w:rsid w:val="00787021"/>
    <w:rsid w:val="007901FA"/>
    <w:rsid w:val="00792E47"/>
    <w:rsid w:val="00795EF6"/>
    <w:rsid w:val="00796EAC"/>
    <w:rsid w:val="00797B62"/>
    <w:rsid w:val="00797EFD"/>
    <w:rsid w:val="007A1812"/>
    <w:rsid w:val="007A267C"/>
    <w:rsid w:val="007A4223"/>
    <w:rsid w:val="007A4B48"/>
    <w:rsid w:val="007A4D23"/>
    <w:rsid w:val="007A6CE1"/>
    <w:rsid w:val="007A781C"/>
    <w:rsid w:val="007A7CD0"/>
    <w:rsid w:val="007B03BE"/>
    <w:rsid w:val="007B047E"/>
    <w:rsid w:val="007B20AD"/>
    <w:rsid w:val="007B37E0"/>
    <w:rsid w:val="007B444E"/>
    <w:rsid w:val="007B4671"/>
    <w:rsid w:val="007B6ABE"/>
    <w:rsid w:val="007B73DF"/>
    <w:rsid w:val="007B74A4"/>
    <w:rsid w:val="007C26E9"/>
    <w:rsid w:val="007C27C2"/>
    <w:rsid w:val="007C337B"/>
    <w:rsid w:val="007C7B53"/>
    <w:rsid w:val="007C7C75"/>
    <w:rsid w:val="007D0F94"/>
    <w:rsid w:val="007D231C"/>
    <w:rsid w:val="007D285A"/>
    <w:rsid w:val="007D3CEA"/>
    <w:rsid w:val="007D49CA"/>
    <w:rsid w:val="007D65C0"/>
    <w:rsid w:val="007D6FD5"/>
    <w:rsid w:val="007D7C76"/>
    <w:rsid w:val="007E0737"/>
    <w:rsid w:val="007E2087"/>
    <w:rsid w:val="007E3396"/>
    <w:rsid w:val="007E510A"/>
    <w:rsid w:val="007E5877"/>
    <w:rsid w:val="007E5F06"/>
    <w:rsid w:val="007E68CF"/>
    <w:rsid w:val="007F02A7"/>
    <w:rsid w:val="007F0FA3"/>
    <w:rsid w:val="007F12AD"/>
    <w:rsid w:val="007F26C4"/>
    <w:rsid w:val="007F614C"/>
    <w:rsid w:val="007F751F"/>
    <w:rsid w:val="0080256A"/>
    <w:rsid w:val="00804AE4"/>
    <w:rsid w:val="00804F2F"/>
    <w:rsid w:val="0080796F"/>
    <w:rsid w:val="00807F36"/>
    <w:rsid w:val="00807F3C"/>
    <w:rsid w:val="008115E5"/>
    <w:rsid w:val="0081169B"/>
    <w:rsid w:val="008117A5"/>
    <w:rsid w:val="00814D4B"/>
    <w:rsid w:val="008160A4"/>
    <w:rsid w:val="00816138"/>
    <w:rsid w:val="00816874"/>
    <w:rsid w:val="00816FDD"/>
    <w:rsid w:val="008173BE"/>
    <w:rsid w:val="0081789B"/>
    <w:rsid w:val="00825E79"/>
    <w:rsid w:val="00826062"/>
    <w:rsid w:val="00830E86"/>
    <w:rsid w:val="00830FB6"/>
    <w:rsid w:val="008334A2"/>
    <w:rsid w:val="0083495A"/>
    <w:rsid w:val="0084119F"/>
    <w:rsid w:val="00841BEE"/>
    <w:rsid w:val="00841C65"/>
    <w:rsid w:val="0084277F"/>
    <w:rsid w:val="00844662"/>
    <w:rsid w:val="008451BE"/>
    <w:rsid w:val="00846426"/>
    <w:rsid w:val="00846505"/>
    <w:rsid w:val="00846932"/>
    <w:rsid w:val="008471F9"/>
    <w:rsid w:val="0084727C"/>
    <w:rsid w:val="00847AA0"/>
    <w:rsid w:val="00852095"/>
    <w:rsid w:val="00852545"/>
    <w:rsid w:val="00852D4D"/>
    <w:rsid w:val="0085331A"/>
    <w:rsid w:val="00853F18"/>
    <w:rsid w:val="00854050"/>
    <w:rsid w:val="00855445"/>
    <w:rsid w:val="008569A4"/>
    <w:rsid w:val="00856E73"/>
    <w:rsid w:val="00857116"/>
    <w:rsid w:val="008608B6"/>
    <w:rsid w:val="0086128D"/>
    <w:rsid w:val="0086371A"/>
    <w:rsid w:val="0086463C"/>
    <w:rsid w:val="00865215"/>
    <w:rsid w:val="00870CD5"/>
    <w:rsid w:val="00873E68"/>
    <w:rsid w:val="00875DED"/>
    <w:rsid w:val="00880084"/>
    <w:rsid w:val="00880220"/>
    <w:rsid w:val="0088086A"/>
    <w:rsid w:val="0088265D"/>
    <w:rsid w:val="00884FCD"/>
    <w:rsid w:val="0088550E"/>
    <w:rsid w:val="008857B3"/>
    <w:rsid w:val="0088653E"/>
    <w:rsid w:val="008875AD"/>
    <w:rsid w:val="0089287E"/>
    <w:rsid w:val="0089322D"/>
    <w:rsid w:val="00893A84"/>
    <w:rsid w:val="008945FC"/>
    <w:rsid w:val="008967E7"/>
    <w:rsid w:val="00896913"/>
    <w:rsid w:val="00897C7C"/>
    <w:rsid w:val="008A02A0"/>
    <w:rsid w:val="008A06C9"/>
    <w:rsid w:val="008A24AE"/>
    <w:rsid w:val="008A4AF7"/>
    <w:rsid w:val="008B0C70"/>
    <w:rsid w:val="008B295F"/>
    <w:rsid w:val="008B2F4B"/>
    <w:rsid w:val="008B34BB"/>
    <w:rsid w:val="008B386F"/>
    <w:rsid w:val="008B4532"/>
    <w:rsid w:val="008B6865"/>
    <w:rsid w:val="008B696A"/>
    <w:rsid w:val="008C0379"/>
    <w:rsid w:val="008C5947"/>
    <w:rsid w:val="008C71A8"/>
    <w:rsid w:val="008C7513"/>
    <w:rsid w:val="008C78DF"/>
    <w:rsid w:val="008C7DBF"/>
    <w:rsid w:val="008D008D"/>
    <w:rsid w:val="008D058E"/>
    <w:rsid w:val="008D06C4"/>
    <w:rsid w:val="008D2FFA"/>
    <w:rsid w:val="008D30E9"/>
    <w:rsid w:val="008D4172"/>
    <w:rsid w:val="008D6C93"/>
    <w:rsid w:val="008D71EF"/>
    <w:rsid w:val="008D797D"/>
    <w:rsid w:val="008E0D47"/>
    <w:rsid w:val="008E12B7"/>
    <w:rsid w:val="008E2A07"/>
    <w:rsid w:val="008E3927"/>
    <w:rsid w:val="008E470E"/>
    <w:rsid w:val="008E6FD8"/>
    <w:rsid w:val="008E7336"/>
    <w:rsid w:val="008E7EE3"/>
    <w:rsid w:val="008F1063"/>
    <w:rsid w:val="008F3A19"/>
    <w:rsid w:val="008F4619"/>
    <w:rsid w:val="008F591F"/>
    <w:rsid w:val="008F6ADA"/>
    <w:rsid w:val="008F7C41"/>
    <w:rsid w:val="00902D16"/>
    <w:rsid w:val="00903006"/>
    <w:rsid w:val="009046FD"/>
    <w:rsid w:val="00905616"/>
    <w:rsid w:val="00905B90"/>
    <w:rsid w:val="009071B6"/>
    <w:rsid w:val="009131EB"/>
    <w:rsid w:val="00913C1C"/>
    <w:rsid w:val="00913F32"/>
    <w:rsid w:val="0091553B"/>
    <w:rsid w:val="009165C4"/>
    <w:rsid w:val="00916D0E"/>
    <w:rsid w:val="00916F9F"/>
    <w:rsid w:val="0091761E"/>
    <w:rsid w:val="00917B5B"/>
    <w:rsid w:val="00920002"/>
    <w:rsid w:val="00920ACB"/>
    <w:rsid w:val="009214D5"/>
    <w:rsid w:val="00921BB9"/>
    <w:rsid w:val="00922C32"/>
    <w:rsid w:val="0092382D"/>
    <w:rsid w:val="009242A7"/>
    <w:rsid w:val="009246BB"/>
    <w:rsid w:val="00925999"/>
    <w:rsid w:val="00925EAA"/>
    <w:rsid w:val="00926722"/>
    <w:rsid w:val="00926F62"/>
    <w:rsid w:val="009277DD"/>
    <w:rsid w:val="00927DDE"/>
    <w:rsid w:val="00930791"/>
    <w:rsid w:val="00930857"/>
    <w:rsid w:val="0093120C"/>
    <w:rsid w:val="009377EF"/>
    <w:rsid w:val="00941E66"/>
    <w:rsid w:val="00941ED4"/>
    <w:rsid w:val="00942C72"/>
    <w:rsid w:val="00942F3A"/>
    <w:rsid w:val="009433BE"/>
    <w:rsid w:val="00943880"/>
    <w:rsid w:val="0094401A"/>
    <w:rsid w:val="00944837"/>
    <w:rsid w:val="00946117"/>
    <w:rsid w:val="00947834"/>
    <w:rsid w:val="009504B1"/>
    <w:rsid w:val="00952064"/>
    <w:rsid w:val="009524E5"/>
    <w:rsid w:val="00953BB8"/>
    <w:rsid w:val="00953E6E"/>
    <w:rsid w:val="00954C06"/>
    <w:rsid w:val="00955DA8"/>
    <w:rsid w:val="00956C51"/>
    <w:rsid w:val="0095788D"/>
    <w:rsid w:val="00960D37"/>
    <w:rsid w:val="00962C6E"/>
    <w:rsid w:val="00963377"/>
    <w:rsid w:val="009648DE"/>
    <w:rsid w:val="00964BD3"/>
    <w:rsid w:val="00966E2A"/>
    <w:rsid w:val="00967850"/>
    <w:rsid w:val="00970E6D"/>
    <w:rsid w:val="0097249F"/>
    <w:rsid w:val="00972562"/>
    <w:rsid w:val="00972A93"/>
    <w:rsid w:val="00972BA1"/>
    <w:rsid w:val="00972ED6"/>
    <w:rsid w:val="00972EFA"/>
    <w:rsid w:val="009740BC"/>
    <w:rsid w:val="009742D5"/>
    <w:rsid w:val="0097580A"/>
    <w:rsid w:val="00976E91"/>
    <w:rsid w:val="009770D3"/>
    <w:rsid w:val="0097798A"/>
    <w:rsid w:val="00977AA4"/>
    <w:rsid w:val="00980E72"/>
    <w:rsid w:val="00980F58"/>
    <w:rsid w:val="009813E3"/>
    <w:rsid w:val="0098214F"/>
    <w:rsid w:val="0098227B"/>
    <w:rsid w:val="0098341C"/>
    <w:rsid w:val="0098384B"/>
    <w:rsid w:val="0098713A"/>
    <w:rsid w:val="0099029D"/>
    <w:rsid w:val="009906E8"/>
    <w:rsid w:val="00990AF6"/>
    <w:rsid w:val="00990C5D"/>
    <w:rsid w:val="00991106"/>
    <w:rsid w:val="0099131D"/>
    <w:rsid w:val="00991591"/>
    <w:rsid w:val="009915D1"/>
    <w:rsid w:val="00993043"/>
    <w:rsid w:val="009951BC"/>
    <w:rsid w:val="0099640A"/>
    <w:rsid w:val="00997843"/>
    <w:rsid w:val="009A0460"/>
    <w:rsid w:val="009A0670"/>
    <w:rsid w:val="009A202E"/>
    <w:rsid w:val="009A22E5"/>
    <w:rsid w:val="009A730F"/>
    <w:rsid w:val="009A7606"/>
    <w:rsid w:val="009B2A45"/>
    <w:rsid w:val="009B4686"/>
    <w:rsid w:val="009B58F2"/>
    <w:rsid w:val="009B7256"/>
    <w:rsid w:val="009B7741"/>
    <w:rsid w:val="009C04AE"/>
    <w:rsid w:val="009C0B0E"/>
    <w:rsid w:val="009C3CFB"/>
    <w:rsid w:val="009C7115"/>
    <w:rsid w:val="009C77B6"/>
    <w:rsid w:val="009C78AC"/>
    <w:rsid w:val="009C7A90"/>
    <w:rsid w:val="009D0FC5"/>
    <w:rsid w:val="009D1AED"/>
    <w:rsid w:val="009D28BA"/>
    <w:rsid w:val="009D357B"/>
    <w:rsid w:val="009D7BA5"/>
    <w:rsid w:val="009E2574"/>
    <w:rsid w:val="009E2905"/>
    <w:rsid w:val="009E43EB"/>
    <w:rsid w:val="009E4CAD"/>
    <w:rsid w:val="009E650D"/>
    <w:rsid w:val="009E69F4"/>
    <w:rsid w:val="009F00DA"/>
    <w:rsid w:val="009F0C10"/>
    <w:rsid w:val="009F1009"/>
    <w:rsid w:val="009F1E3F"/>
    <w:rsid w:val="009F2A9A"/>
    <w:rsid w:val="009F315E"/>
    <w:rsid w:val="009F329D"/>
    <w:rsid w:val="009F35EB"/>
    <w:rsid w:val="009F55E1"/>
    <w:rsid w:val="009F6D97"/>
    <w:rsid w:val="009F78F0"/>
    <w:rsid w:val="00A01185"/>
    <w:rsid w:val="00A02592"/>
    <w:rsid w:val="00A03067"/>
    <w:rsid w:val="00A04577"/>
    <w:rsid w:val="00A049AD"/>
    <w:rsid w:val="00A05DB1"/>
    <w:rsid w:val="00A070EE"/>
    <w:rsid w:val="00A0761B"/>
    <w:rsid w:val="00A07BE3"/>
    <w:rsid w:val="00A07C8D"/>
    <w:rsid w:val="00A07D4F"/>
    <w:rsid w:val="00A1007D"/>
    <w:rsid w:val="00A14856"/>
    <w:rsid w:val="00A15286"/>
    <w:rsid w:val="00A15AED"/>
    <w:rsid w:val="00A15B2C"/>
    <w:rsid w:val="00A15E44"/>
    <w:rsid w:val="00A17EB2"/>
    <w:rsid w:val="00A22AB0"/>
    <w:rsid w:val="00A2319E"/>
    <w:rsid w:val="00A23974"/>
    <w:rsid w:val="00A25B28"/>
    <w:rsid w:val="00A264C8"/>
    <w:rsid w:val="00A276B8"/>
    <w:rsid w:val="00A27B74"/>
    <w:rsid w:val="00A30AA3"/>
    <w:rsid w:val="00A30B60"/>
    <w:rsid w:val="00A3201A"/>
    <w:rsid w:val="00A33F00"/>
    <w:rsid w:val="00A364D8"/>
    <w:rsid w:val="00A406BC"/>
    <w:rsid w:val="00A4070D"/>
    <w:rsid w:val="00A40849"/>
    <w:rsid w:val="00A40CE3"/>
    <w:rsid w:val="00A40E20"/>
    <w:rsid w:val="00A41375"/>
    <w:rsid w:val="00A42274"/>
    <w:rsid w:val="00A42739"/>
    <w:rsid w:val="00A4277C"/>
    <w:rsid w:val="00A42F68"/>
    <w:rsid w:val="00A43038"/>
    <w:rsid w:val="00A44CC9"/>
    <w:rsid w:val="00A4568D"/>
    <w:rsid w:val="00A46F8D"/>
    <w:rsid w:val="00A474D0"/>
    <w:rsid w:val="00A476B9"/>
    <w:rsid w:val="00A47B69"/>
    <w:rsid w:val="00A509B5"/>
    <w:rsid w:val="00A51ED4"/>
    <w:rsid w:val="00A52288"/>
    <w:rsid w:val="00A5474C"/>
    <w:rsid w:val="00A568C4"/>
    <w:rsid w:val="00A57FBD"/>
    <w:rsid w:val="00A60644"/>
    <w:rsid w:val="00A60E9E"/>
    <w:rsid w:val="00A60F80"/>
    <w:rsid w:val="00A61BF8"/>
    <w:rsid w:val="00A64925"/>
    <w:rsid w:val="00A64C3E"/>
    <w:rsid w:val="00A65435"/>
    <w:rsid w:val="00A6609C"/>
    <w:rsid w:val="00A70252"/>
    <w:rsid w:val="00A71F48"/>
    <w:rsid w:val="00A734EB"/>
    <w:rsid w:val="00A73A19"/>
    <w:rsid w:val="00A743CC"/>
    <w:rsid w:val="00A751CB"/>
    <w:rsid w:val="00A77026"/>
    <w:rsid w:val="00A80F4D"/>
    <w:rsid w:val="00A8301B"/>
    <w:rsid w:val="00A8374B"/>
    <w:rsid w:val="00A85151"/>
    <w:rsid w:val="00A86FA0"/>
    <w:rsid w:val="00A87105"/>
    <w:rsid w:val="00A90214"/>
    <w:rsid w:val="00A911A6"/>
    <w:rsid w:val="00A92A4D"/>
    <w:rsid w:val="00A92E25"/>
    <w:rsid w:val="00A945B2"/>
    <w:rsid w:val="00A95BF4"/>
    <w:rsid w:val="00A96FA6"/>
    <w:rsid w:val="00AA19B9"/>
    <w:rsid w:val="00AA1D2D"/>
    <w:rsid w:val="00AA2229"/>
    <w:rsid w:val="00AA24DE"/>
    <w:rsid w:val="00AA2C48"/>
    <w:rsid w:val="00AA364A"/>
    <w:rsid w:val="00AA3DE0"/>
    <w:rsid w:val="00AA4BFC"/>
    <w:rsid w:val="00AA5D07"/>
    <w:rsid w:val="00AA6059"/>
    <w:rsid w:val="00AA6E89"/>
    <w:rsid w:val="00AA75F2"/>
    <w:rsid w:val="00AB1D06"/>
    <w:rsid w:val="00AB22D2"/>
    <w:rsid w:val="00AB2A2F"/>
    <w:rsid w:val="00AB4BF3"/>
    <w:rsid w:val="00AB4C40"/>
    <w:rsid w:val="00AB5455"/>
    <w:rsid w:val="00AB55AC"/>
    <w:rsid w:val="00AB56E6"/>
    <w:rsid w:val="00AB696A"/>
    <w:rsid w:val="00AB710F"/>
    <w:rsid w:val="00AB7B46"/>
    <w:rsid w:val="00AB7D1A"/>
    <w:rsid w:val="00AB7F29"/>
    <w:rsid w:val="00AC08FC"/>
    <w:rsid w:val="00AC14F7"/>
    <w:rsid w:val="00AC1E2F"/>
    <w:rsid w:val="00AC37FF"/>
    <w:rsid w:val="00AC3B78"/>
    <w:rsid w:val="00AC5027"/>
    <w:rsid w:val="00AC70D7"/>
    <w:rsid w:val="00AD1218"/>
    <w:rsid w:val="00AD13C4"/>
    <w:rsid w:val="00AD1AA9"/>
    <w:rsid w:val="00AD1B26"/>
    <w:rsid w:val="00AD1D1C"/>
    <w:rsid w:val="00AD2FDB"/>
    <w:rsid w:val="00AD37F7"/>
    <w:rsid w:val="00AD4FD9"/>
    <w:rsid w:val="00AD612E"/>
    <w:rsid w:val="00AD6EDE"/>
    <w:rsid w:val="00AE04E2"/>
    <w:rsid w:val="00AE08FE"/>
    <w:rsid w:val="00AE0AF9"/>
    <w:rsid w:val="00AE330F"/>
    <w:rsid w:val="00AE3CF4"/>
    <w:rsid w:val="00AE4912"/>
    <w:rsid w:val="00AE4BF6"/>
    <w:rsid w:val="00AE67BB"/>
    <w:rsid w:val="00AE74F4"/>
    <w:rsid w:val="00AE75D0"/>
    <w:rsid w:val="00AE7E9F"/>
    <w:rsid w:val="00AF0957"/>
    <w:rsid w:val="00AF17A9"/>
    <w:rsid w:val="00AF3570"/>
    <w:rsid w:val="00AF41EC"/>
    <w:rsid w:val="00AF501A"/>
    <w:rsid w:val="00AF54B9"/>
    <w:rsid w:val="00AF761E"/>
    <w:rsid w:val="00B004FD"/>
    <w:rsid w:val="00B00F3A"/>
    <w:rsid w:val="00B016D8"/>
    <w:rsid w:val="00B01F86"/>
    <w:rsid w:val="00B02384"/>
    <w:rsid w:val="00B02FD8"/>
    <w:rsid w:val="00B04132"/>
    <w:rsid w:val="00B0469E"/>
    <w:rsid w:val="00B04DCC"/>
    <w:rsid w:val="00B05192"/>
    <w:rsid w:val="00B101AE"/>
    <w:rsid w:val="00B112E3"/>
    <w:rsid w:val="00B1189D"/>
    <w:rsid w:val="00B11B9D"/>
    <w:rsid w:val="00B12ADE"/>
    <w:rsid w:val="00B13214"/>
    <w:rsid w:val="00B1482B"/>
    <w:rsid w:val="00B14BA3"/>
    <w:rsid w:val="00B1506B"/>
    <w:rsid w:val="00B15233"/>
    <w:rsid w:val="00B17F37"/>
    <w:rsid w:val="00B2698E"/>
    <w:rsid w:val="00B272C2"/>
    <w:rsid w:val="00B316C5"/>
    <w:rsid w:val="00B32585"/>
    <w:rsid w:val="00B33053"/>
    <w:rsid w:val="00B33EB9"/>
    <w:rsid w:val="00B3448F"/>
    <w:rsid w:val="00B34AAF"/>
    <w:rsid w:val="00B35CF5"/>
    <w:rsid w:val="00B36065"/>
    <w:rsid w:val="00B36254"/>
    <w:rsid w:val="00B36B92"/>
    <w:rsid w:val="00B37EC1"/>
    <w:rsid w:val="00B406E2"/>
    <w:rsid w:val="00B450F9"/>
    <w:rsid w:val="00B4594D"/>
    <w:rsid w:val="00B45C86"/>
    <w:rsid w:val="00B462A0"/>
    <w:rsid w:val="00B462E5"/>
    <w:rsid w:val="00B46B84"/>
    <w:rsid w:val="00B46EDD"/>
    <w:rsid w:val="00B501A9"/>
    <w:rsid w:val="00B51DE4"/>
    <w:rsid w:val="00B52C4A"/>
    <w:rsid w:val="00B531B7"/>
    <w:rsid w:val="00B54464"/>
    <w:rsid w:val="00B577C0"/>
    <w:rsid w:val="00B62CB9"/>
    <w:rsid w:val="00B637F6"/>
    <w:rsid w:val="00B646CB"/>
    <w:rsid w:val="00B64804"/>
    <w:rsid w:val="00B64C9A"/>
    <w:rsid w:val="00B6665A"/>
    <w:rsid w:val="00B6671D"/>
    <w:rsid w:val="00B66966"/>
    <w:rsid w:val="00B67118"/>
    <w:rsid w:val="00B67872"/>
    <w:rsid w:val="00B7165A"/>
    <w:rsid w:val="00B738B2"/>
    <w:rsid w:val="00B74C0B"/>
    <w:rsid w:val="00B76CB6"/>
    <w:rsid w:val="00B80A65"/>
    <w:rsid w:val="00B83E7A"/>
    <w:rsid w:val="00B83EEC"/>
    <w:rsid w:val="00B84051"/>
    <w:rsid w:val="00B84198"/>
    <w:rsid w:val="00B85276"/>
    <w:rsid w:val="00B8541D"/>
    <w:rsid w:val="00B8718D"/>
    <w:rsid w:val="00B900CA"/>
    <w:rsid w:val="00B90452"/>
    <w:rsid w:val="00B90487"/>
    <w:rsid w:val="00B90A94"/>
    <w:rsid w:val="00B93748"/>
    <w:rsid w:val="00B9546D"/>
    <w:rsid w:val="00B959F8"/>
    <w:rsid w:val="00B96146"/>
    <w:rsid w:val="00B9657F"/>
    <w:rsid w:val="00B96F9F"/>
    <w:rsid w:val="00BA134C"/>
    <w:rsid w:val="00BA1A4A"/>
    <w:rsid w:val="00BA1F75"/>
    <w:rsid w:val="00BA3F78"/>
    <w:rsid w:val="00BA49FC"/>
    <w:rsid w:val="00BA5C9D"/>
    <w:rsid w:val="00BA67E4"/>
    <w:rsid w:val="00BA6B72"/>
    <w:rsid w:val="00BA78EC"/>
    <w:rsid w:val="00BB13BA"/>
    <w:rsid w:val="00BB16F3"/>
    <w:rsid w:val="00BB4453"/>
    <w:rsid w:val="00BB5821"/>
    <w:rsid w:val="00BB6B90"/>
    <w:rsid w:val="00BC0001"/>
    <w:rsid w:val="00BC1A72"/>
    <w:rsid w:val="00BC2216"/>
    <w:rsid w:val="00BC3AE7"/>
    <w:rsid w:val="00BC415D"/>
    <w:rsid w:val="00BC45C9"/>
    <w:rsid w:val="00BC4CDB"/>
    <w:rsid w:val="00BC58DB"/>
    <w:rsid w:val="00BC59D8"/>
    <w:rsid w:val="00BD055B"/>
    <w:rsid w:val="00BD2762"/>
    <w:rsid w:val="00BD3CCD"/>
    <w:rsid w:val="00BD62DF"/>
    <w:rsid w:val="00BD7D51"/>
    <w:rsid w:val="00BE43CB"/>
    <w:rsid w:val="00BE5164"/>
    <w:rsid w:val="00BE5CCC"/>
    <w:rsid w:val="00BE76D2"/>
    <w:rsid w:val="00BF2553"/>
    <w:rsid w:val="00BF2BBA"/>
    <w:rsid w:val="00BF49A2"/>
    <w:rsid w:val="00BF5D35"/>
    <w:rsid w:val="00C0129D"/>
    <w:rsid w:val="00C01801"/>
    <w:rsid w:val="00C01A5A"/>
    <w:rsid w:val="00C01C8B"/>
    <w:rsid w:val="00C02604"/>
    <w:rsid w:val="00C02E37"/>
    <w:rsid w:val="00C039CE"/>
    <w:rsid w:val="00C03D18"/>
    <w:rsid w:val="00C03DE1"/>
    <w:rsid w:val="00C0547E"/>
    <w:rsid w:val="00C06C52"/>
    <w:rsid w:val="00C075AE"/>
    <w:rsid w:val="00C0789D"/>
    <w:rsid w:val="00C1001F"/>
    <w:rsid w:val="00C10325"/>
    <w:rsid w:val="00C11C78"/>
    <w:rsid w:val="00C121EE"/>
    <w:rsid w:val="00C12CF4"/>
    <w:rsid w:val="00C12F4F"/>
    <w:rsid w:val="00C147B0"/>
    <w:rsid w:val="00C14AFE"/>
    <w:rsid w:val="00C14C89"/>
    <w:rsid w:val="00C17940"/>
    <w:rsid w:val="00C21B66"/>
    <w:rsid w:val="00C222DA"/>
    <w:rsid w:val="00C22B4F"/>
    <w:rsid w:val="00C23149"/>
    <w:rsid w:val="00C23538"/>
    <w:rsid w:val="00C2470E"/>
    <w:rsid w:val="00C24E07"/>
    <w:rsid w:val="00C264E2"/>
    <w:rsid w:val="00C30630"/>
    <w:rsid w:val="00C30A6E"/>
    <w:rsid w:val="00C30C43"/>
    <w:rsid w:val="00C31199"/>
    <w:rsid w:val="00C31723"/>
    <w:rsid w:val="00C318B7"/>
    <w:rsid w:val="00C32488"/>
    <w:rsid w:val="00C33A49"/>
    <w:rsid w:val="00C34999"/>
    <w:rsid w:val="00C352D4"/>
    <w:rsid w:val="00C35F8A"/>
    <w:rsid w:val="00C36738"/>
    <w:rsid w:val="00C36CAD"/>
    <w:rsid w:val="00C4072B"/>
    <w:rsid w:val="00C414EE"/>
    <w:rsid w:val="00C41F2C"/>
    <w:rsid w:val="00C43BC9"/>
    <w:rsid w:val="00C44496"/>
    <w:rsid w:val="00C44EB7"/>
    <w:rsid w:val="00C45165"/>
    <w:rsid w:val="00C45A37"/>
    <w:rsid w:val="00C47723"/>
    <w:rsid w:val="00C50003"/>
    <w:rsid w:val="00C50110"/>
    <w:rsid w:val="00C5039C"/>
    <w:rsid w:val="00C5125B"/>
    <w:rsid w:val="00C54445"/>
    <w:rsid w:val="00C55965"/>
    <w:rsid w:val="00C5612A"/>
    <w:rsid w:val="00C5670E"/>
    <w:rsid w:val="00C56B8B"/>
    <w:rsid w:val="00C5768B"/>
    <w:rsid w:val="00C57A26"/>
    <w:rsid w:val="00C60237"/>
    <w:rsid w:val="00C60579"/>
    <w:rsid w:val="00C61F6E"/>
    <w:rsid w:val="00C63EBE"/>
    <w:rsid w:val="00C644A0"/>
    <w:rsid w:val="00C64B02"/>
    <w:rsid w:val="00C66648"/>
    <w:rsid w:val="00C66F6B"/>
    <w:rsid w:val="00C679FC"/>
    <w:rsid w:val="00C67E7A"/>
    <w:rsid w:val="00C70ED6"/>
    <w:rsid w:val="00C71792"/>
    <w:rsid w:val="00C73B2B"/>
    <w:rsid w:val="00C756E5"/>
    <w:rsid w:val="00C7596B"/>
    <w:rsid w:val="00C76F92"/>
    <w:rsid w:val="00C77167"/>
    <w:rsid w:val="00C774D4"/>
    <w:rsid w:val="00C77883"/>
    <w:rsid w:val="00C81710"/>
    <w:rsid w:val="00C83BF7"/>
    <w:rsid w:val="00C84D42"/>
    <w:rsid w:val="00C851BC"/>
    <w:rsid w:val="00C85BB7"/>
    <w:rsid w:val="00C865DE"/>
    <w:rsid w:val="00C9087D"/>
    <w:rsid w:val="00C90E0D"/>
    <w:rsid w:val="00C94D79"/>
    <w:rsid w:val="00C9511D"/>
    <w:rsid w:val="00C95347"/>
    <w:rsid w:val="00C95437"/>
    <w:rsid w:val="00C95DCC"/>
    <w:rsid w:val="00C95E38"/>
    <w:rsid w:val="00CA031E"/>
    <w:rsid w:val="00CA04AF"/>
    <w:rsid w:val="00CA084A"/>
    <w:rsid w:val="00CA28C8"/>
    <w:rsid w:val="00CA2E0A"/>
    <w:rsid w:val="00CA4C82"/>
    <w:rsid w:val="00CA5BAF"/>
    <w:rsid w:val="00CA6980"/>
    <w:rsid w:val="00CB002C"/>
    <w:rsid w:val="00CB023E"/>
    <w:rsid w:val="00CB0329"/>
    <w:rsid w:val="00CB055D"/>
    <w:rsid w:val="00CB0F5F"/>
    <w:rsid w:val="00CB30FE"/>
    <w:rsid w:val="00CB3127"/>
    <w:rsid w:val="00CB5E8C"/>
    <w:rsid w:val="00CB6915"/>
    <w:rsid w:val="00CB6F43"/>
    <w:rsid w:val="00CB7089"/>
    <w:rsid w:val="00CB74BD"/>
    <w:rsid w:val="00CC134D"/>
    <w:rsid w:val="00CC3DF4"/>
    <w:rsid w:val="00CC4C12"/>
    <w:rsid w:val="00CC65FE"/>
    <w:rsid w:val="00CC66F3"/>
    <w:rsid w:val="00CC68CA"/>
    <w:rsid w:val="00CC7D09"/>
    <w:rsid w:val="00CD1C22"/>
    <w:rsid w:val="00CD1E7A"/>
    <w:rsid w:val="00CD20C0"/>
    <w:rsid w:val="00CD2845"/>
    <w:rsid w:val="00CD7ADA"/>
    <w:rsid w:val="00CE03F6"/>
    <w:rsid w:val="00CE1FF5"/>
    <w:rsid w:val="00CE3EA7"/>
    <w:rsid w:val="00CE3F9C"/>
    <w:rsid w:val="00CE4548"/>
    <w:rsid w:val="00CE4C96"/>
    <w:rsid w:val="00CE51A6"/>
    <w:rsid w:val="00CE52D9"/>
    <w:rsid w:val="00CE575B"/>
    <w:rsid w:val="00CE5936"/>
    <w:rsid w:val="00CE7A33"/>
    <w:rsid w:val="00CF1575"/>
    <w:rsid w:val="00CF220C"/>
    <w:rsid w:val="00CF2CCD"/>
    <w:rsid w:val="00CF43AF"/>
    <w:rsid w:val="00CF512C"/>
    <w:rsid w:val="00CF56BE"/>
    <w:rsid w:val="00CF57B2"/>
    <w:rsid w:val="00CF6510"/>
    <w:rsid w:val="00D027BE"/>
    <w:rsid w:val="00D02D69"/>
    <w:rsid w:val="00D05477"/>
    <w:rsid w:val="00D05A87"/>
    <w:rsid w:val="00D0707A"/>
    <w:rsid w:val="00D07E6F"/>
    <w:rsid w:val="00D1128F"/>
    <w:rsid w:val="00D1261B"/>
    <w:rsid w:val="00D1291B"/>
    <w:rsid w:val="00D133FA"/>
    <w:rsid w:val="00D13833"/>
    <w:rsid w:val="00D13ABA"/>
    <w:rsid w:val="00D167D0"/>
    <w:rsid w:val="00D1714A"/>
    <w:rsid w:val="00D174E7"/>
    <w:rsid w:val="00D17F2D"/>
    <w:rsid w:val="00D2060C"/>
    <w:rsid w:val="00D21989"/>
    <w:rsid w:val="00D21AA8"/>
    <w:rsid w:val="00D26139"/>
    <w:rsid w:val="00D269C6"/>
    <w:rsid w:val="00D305E0"/>
    <w:rsid w:val="00D3331E"/>
    <w:rsid w:val="00D33B2D"/>
    <w:rsid w:val="00D3585D"/>
    <w:rsid w:val="00D36167"/>
    <w:rsid w:val="00D3637C"/>
    <w:rsid w:val="00D364D2"/>
    <w:rsid w:val="00D40186"/>
    <w:rsid w:val="00D40A3C"/>
    <w:rsid w:val="00D41852"/>
    <w:rsid w:val="00D41B57"/>
    <w:rsid w:val="00D41C75"/>
    <w:rsid w:val="00D452E9"/>
    <w:rsid w:val="00D45DFD"/>
    <w:rsid w:val="00D464E7"/>
    <w:rsid w:val="00D46B40"/>
    <w:rsid w:val="00D501BC"/>
    <w:rsid w:val="00D50A6F"/>
    <w:rsid w:val="00D50BFD"/>
    <w:rsid w:val="00D51E19"/>
    <w:rsid w:val="00D52C31"/>
    <w:rsid w:val="00D55ACA"/>
    <w:rsid w:val="00D5607C"/>
    <w:rsid w:val="00D561B0"/>
    <w:rsid w:val="00D5657D"/>
    <w:rsid w:val="00D573CD"/>
    <w:rsid w:val="00D616AD"/>
    <w:rsid w:val="00D62180"/>
    <w:rsid w:val="00D64752"/>
    <w:rsid w:val="00D64A52"/>
    <w:rsid w:val="00D664DD"/>
    <w:rsid w:val="00D66C29"/>
    <w:rsid w:val="00D66E95"/>
    <w:rsid w:val="00D6700F"/>
    <w:rsid w:val="00D67ABF"/>
    <w:rsid w:val="00D703B1"/>
    <w:rsid w:val="00D732EC"/>
    <w:rsid w:val="00D745BB"/>
    <w:rsid w:val="00D76998"/>
    <w:rsid w:val="00D776F9"/>
    <w:rsid w:val="00D80FAC"/>
    <w:rsid w:val="00D842C0"/>
    <w:rsid w:val="00D851CD"/>
    <w:rsid w:val="00D851DF"/>
    <w:rsid w:val="00D86618"/>
    <w:rsid w:val="00D90B7E"/>
    <w:rsid w:val="00D918B6"/>
    <w:rsid w:val="00D935AE"/>
    <w:rsid w:val="00D93DC2"/>
    <w:rsid w:val="00DA04F0"/>
    <w:rsid w:val="00DA434F"/>
    <w:rsid w:val="00DA6205"/>
    <w:rsid w:val="00DA6227"/>
    <w:rsid w:val="00DA69DA"/>
    <w:rsid w:val="00DA798D"/>
    <w:rsid w:val="00DB000D"/>
    <w:rsid w:val="00DB2741"/>
    <w:rsid w:val="00DB32BB"/>
    <w:rsid w:val="00DB3720"/>
    <w:rsid w:val="00DB55F5"/>
    <w:rsid w:val="00DB6D3C"/>
    <w:rsid w:val="00DC2FFE"/>
    <w:rsid w:val="00DC4541"/>
    <w:rsid w:val="00DC4908"/>
    <w:rsid w:val="00DC4BD3"/>
    <w:rsid w:val="00DC7010"/>
    <w:rsid w:val="00DC73E1"/>
    <w:rsid w:val="00DC7684"/>
    <w:rsid w:val="00DD0AD5"/>
    <w:rsid w:val="00DD0FD1"/>
    <w:rsid w:val="00DD11F6"/>
    <w:rsid w:val="00DD39CF"/>
    <w:rsid w:val="00DD3D0C"/>
    <w:rsid w:val="00DD414A"/>
    <w:rsid w:val="00DD59B4"/>
    <w:rsid w:val="00DE049A"/>
    <w:rsid w:val="00DE1D10"/>
    <w:rsid w:val="00DE3949"/>
    <w:rsid w:val="00DE56D5"/>
    <w:rsid w:val="00DE5E23"/>
    <w:rsid w:val="00DE5FB6"/>
    <w:rsid w:val="00DE66B2"/>
    <w:rsid w:val="00DE769E"/>
    <w:rsid w:val="00DF07EB"/>
    <w:rsid w:val="00DF0BA6"/>
    <w:rsid w:val="00DF3FA2"/>
    <w:rsid w:val="00DF628A"/>
    <w:rsid w:val="00DF636C"/>
    <w:rsid w:val="00DF67BC"/>
    <w:rsid w:val="00DF6C34"/>
    <w:rsid w:val="00DF7AE8"/>
    <w:rsid w:val="00DF7C8E"/>
    <w:rsid w:val="00E004B3"/>
    <w:rsid w:val="00E01109"/>
    <w:rsid w:val="00E01601"/>
    <w:rsid w:val="00E02F23"/>
    <w:rsid w:val="00E048EE"/>
    <w:rsid w:val="00E05728"/>
    <w:rsid w:val="00E10014"/>
    <w:rsid w:val="00E10026"/>
    <w:rsid w:val="00E1010B"/>
    <w:rsid w:val="00E11D29"/>
    <w:rsid w:val="00E12D9D"/>
    <w:rsid w:val="00E13ED3"/>
    <w:rsid w:val="00E1400C"/>
    <w:rsid w:val="00E165B8"/>
    <w:rsid w:val="00E17E25"/>
    <w:rsid w:val="00E2179F"/>
    <w:rsid w:val="00E2181B"/>
    <w:rsid w:val="00E21C09"/>
    <w:rsid w:val="00E23734"/>
    <w:rsid w:val="00E23C05"/>
    <w:rsid w:val="00E242A5"/>
    <w:rsid w:val="00E24660"/>
    <w:rsid w:val="00E25A83"/>
    <w:rsid w:val="00E25DAE"/>
    <w:rsid w:val="00E26FEE"/>
    <w:rsid w:val="00E277D0"/>
    <w:rsid w:val="00E30C97"/>
    <w:rsid w:val="00E3165F"/>
    <w:rsid w:val="00E31789"/>
    <w:rsid w:val="00E317DA"/>
    <w:rsid w:val="00E332A8"/>
    <w:rsid w:val="00E338B8"/>
    <w:rsid w:val="00E34AD8"/>
    <w:rsid w:val="00E35246"/>
    <w:rsid w:val="00E36A61"/>
    <w:rsid w:val="00E3740B"/>
    <w:rsid w:val="00E37F5A"/>
    <w:rsid w:val="00E41D78"/>
    <w:rsid w:val="00E430BA"/>
    <w:rsid w:val="00E43944"/>
    <w:rsid w:val="00E439BE"/>
    <w:rsid w:val="00E447DD"/>
    <w:rsid w:val="00E44D78"/>
    <w:rsid w:val="00E453EA"/>
    <w:rsid w:val="00E4555B"/>
    <w:rsid w:val="00E45722"/>
    <w:rsid w:val="00E46EB9"/>
    <w:rsid w:val="00E5224D"/>
    <w:rsid w:val="00E52EDC"/>
    <w:rsid w:val="00E54A9C"/>
    <w:rsid w:val="00E60987"/>
    <w:rsid w:val="00E61439"/>
    <w:rsid w:val="00E62AF7"/>
    <w:rsid w:val="00E62DAD"/>
    <w:rsid w:val="00E645F6"/>
    <w:rsid w:val="00E65FEF"/>
    <w:rsid w:val="00E67061"/>
    <w:rsid w:val="00E6710F"/>
    <w:rsid w:val="00E67E05"/>
    <w:rsid w:val="00E7042C"/>
    <w:rsid w:val="00E713E0"/>
    <w:rsid w:val="00E71F72"/>
    <w:rsid w:val="00E73A6F"/>
    <w:rsid w:val="00E7561A"/>
    <w:rsid w:val="00E75EA5"/>
    <w:rsid w:val="00E77DD3"/>
    <w:rsid w:val="00E80900"/>
    <w:rsid w:val="00E80948"/>
    <w:rsid w:val="00E84C66"/>
    <w:rsid w:val="00E86508"/>
    <w:rsid w:val="00E86BBB"/>
    <w:rsid w:val="00E905B1"/>
    <w:rsid w:val="00E9160A"/>
    <w:rsid w:val="00E94A5B"/>
    <w:rsid w:val="00E96FEB"/>
    <w:rsid w:val="00E97E47"/>
    <w:rsid w:val="00EA0382"/>
    <w:rsid w:val="00EA087E"/>
    <w:rsid w:val="00EA21D6"/>
    <w:rsid w:val="00EB1236"/>
    <w:rsid w:val="00EB2252"/>
    <w:rsid w:val="00EB381F"/>
    <w:rsid w:val="00EB3D2C"/>
    <w:rsid w:val="00EB40E2"/>
    <w:rsid w:val="00EB6BBA"/>
    <w:rsid w:val="00EB6F07"/>
    <w:rsid w:val="00EB761B"/>
    <w:rsid w:val="00EB7F56"/>
    <w:rsid w:val="00EC0A56"/>
    <w:rsid w:val="00EC11B9"/>
    <w:rsid w:val="00EC157E"/>
    <w:rsid w:val="00EC1655"/>
    <w:rsid w:val="00EC3159"/>
    <w:rsid w:val="00EC38BD"/>
    <w:rsid w:val="00EC49C1"/>
    <w:rsid w:val="00EC54D6"/>
    <w:rsid w:val="00EC550C"/>
    <w:rsid w:val="00EC6FD1"/>
    <w:rsid w:val="00ED24CD"/>
    <w:rsid w:val="00ED50A2"/>
    <w:rsid w:val="00ED5B47"/>
    <w:rsid w:val="00ED5C7B"/>
    <w:rsid w:val="00EE00DC"/>
    <w:rsid w:val="00EE1061"/>
    <w:rsid w:val="00EE2AFB"/>
    <w:rsid w:val="00EE323D"/>
    <w:rsid w:val="00EE345C"/>
    <w:rsid w:val="00EE3C25"/>
    <w:rsid w:val="00EE44C9"/>
    <w:rsid w:val="00EE506E"/>
    <w:rsid w:val="00EE7496"/>
    <w:rsid w:val="00EF004F"/>
    <w:rsid w:val="00EF0633"/>
    <w:rsid w:val="00EF0738"/>
    <w:rsid w:val="00EF2F40"/>
    <w:rsid w:val="00EF3F54"/>
    <w:rsid w:val="00EF4496"/>
    <w:rsid w:val="00EF4B8A"/>
    <w:rsid w:val="00EF4EE3"/>
    <w:rsid w:val="00EF53AE"/>
    <w:rsid w:val="00EF750A"/>
    <w:rsid w:val="00F00534"/>
    <w:rsid w:val="00F00D4C"/>
    <w:rsid w:val="00F00E98"/>
    <w:rsid w:val="00F02BF1"/>
    <w:rsid w:val="00F02C5A"/>
    <w:rsid w:val="00F036C4"/>
    <w:rsid w:val="00F04E33"/>
    <w:rsid w:val="00F05128"/>
    <w:rsid w:val="00F07EEE"/>
    <w:rsid w:val="00F116E7"/>
    <w:rsid w:val="00F11958"/>
    <w:rsid w:val="00F12DB5"/>
    <w:rsid w:val="00F178D1"/>
    <w:rsid w:val="00F21684"/>
    <w:rsid w:val="00F222A8"/>
    <w:rsid w:val="00F2336C"/>
    <w:rsid w:val="00F23D97"/>
    <w:rsid w:val="00F26777"/>
    <w:rsid w:val="00F267CB"/>
    <w:rsid w:val="00F26ADD"/>
    <w:rsid w:val="00F27BC3"/>
    <w:rsid w:val="00F30A4E"/>
    <w:rsid w:val="00F31720"/>
    <w:rsid w:val="00F3194B"/>
    <w:rsid w:val="00F31A16"/>
    <w:rsid w:val="00F324AA"/>
    <w:rsid w:val="00F344D8"/>
    <w:rsid w:val="00F34CF7"/>
    <w:rsid w:val="00F35D9D"/>
    <w:rsid w:val="00F360CF"/>
    <w:rsid w:val="00F36BC4"/>
    <w:rsid w:val="00F405F6"/>
    <w:rsid w:val="00F41368"/>
    <w:rsid w:val="00F434EC"/>
    <w:rsid w:val="00F44BC7"/>
    <w:rsid w:val="00F46150"/>
    <w:rsid w:val="00F514DA"/>
    <w:rsid w:val="00F52048"/>
    <w:rsid w:val="00F52EBC"/>
    <w:rsid w:val="00F53E60"/>
    <w:rsid w:val="00F54986"/>
    <w:rsid w:val="00F54AB8"/>
    <w:rsid w:val="00F5518D"/>
    <w:rsid w:val="00F556F7"/>
    <w:rsid w:val="00F578DB"/>
    <w:rsid w:val="00F57D8C"/>
    <w:rsid w:val="00F61430"/>
    <w:rsid w:val="00F6249D"/>
    <w:rsid w:val="00F627E0"/>
    <w:rsid w:val="00F632F9"/>
    <w:rsid w:val="00F63950"/>
    <w:rsid w:val="00F63C31"/>
    <w:rsid w:val="00F6457F"/>
    <w:rsid w:val="00F64DA1"/>
    <w:rsid w:val="00F65002"/>
    <w:rsid w:val="00F6662F"/>
    <w:rsid w:val="00F66A99"/>
    <w:rsid w:val="00F66CB4"/>
    <w:rsid w:val="00F67259"/>
    <w:rsid w:val="00F7003D"/>
    <w:rsid w:val="00F70B52"/>
    <w:rsid w:val="00F70BD0"/>
    <w:rsid w:val="00F70E3A"/>
    <w:rsid w:val="00F71125"/>
    <w:rsid w:val="00F71756"/>
    <w:rsid w:val="00F75761"/>
    <w:rsid w:val="00F76C2A"/>
    <w:rsid w:val="00F80A1C"/>
    <w:rsid w:val="00F82AA0"/>
    <w:rsid w:val="00F82D9F"/>
    <w:rsid w:val="00F83B57"/>
    <w:rsid w:val="00F844D3"/>
    <w:rsid w:val="00F8519C"/>
    <w:rsid w:val="00F86985"/>
    <w:rsid w:val="00F9168B"/>
    <w:rsid w:val="00F91B58"/>
    <w:rsid w:val="00F96DED"/>
    <w:rsid w:val="00FA01C6"/>
    <w:rsid w:val="00FA066D"/>
    <w:rsid w:val="00FA14CE"/>
    <w:rsid w:val="00FA2120"/>
    <w:rsid w:val="00FA2F9F"/>
    <w:rsid w:val="00FA457F"/>
    <w:rsid w:val="00FA64CF"/>
    <w:rsid w:val="00FA7676"/>
    <w:rsid w:val="00FA7EFC"/>
    <w:rsid w:val="00FA7F38"/>
    <w:rsid w:val="00FB3E62"/>
    <w:rsid w:val="00FB427B"/>
    <w:rsid w:val="00FB64D5"/>
    <w:rsid w:val="00FB7746"/>
    <w:rsid w:val="00FB7CC6"/>
    <w:rsid w:val="00FC1F64"/>
    <w:rsid w:val="00FC2AC0"/>
    <w:rsid w:val="00FC3E4E"/>
    <w:rsid w:val="00FC4183"/>
    <w:rsid w:val="00FC42E8"/>
    <w:rsid w:val="00FC7D37"/>
    <w:rsid w:val="00FD0E69"/>
    <w:rsid w:val="00FD1A35"/>
    <w:rsid w:val="00FD23BA"/>
    <w:rsid w:val="00FD336E"/>
    <w:rsid w:val="00FD3A2F"/>
    <w:rsid w:val="00FD4148"/>
    <w:rsid w:val="00FD41B1"/>
    <w:rsid w:val="00FD523A"/>
    <w:rsid w:val="00FD5B0A"/>
    <w:rsid w:val="00FD6CF6"/>
    <w:rsid w:val="00FD7F7D"/>
    <w:rsid w:val="00FE02AF"/>
    <w:rsid w:val="00FE03E3"/>
    <w:rsid w:val="00FE0A2D"/>
    <w:rsid w:val="00FE0E98"/>
    <w:rsid w:val="00FE13F4"/>
    <w:rsid w:val="00FE1F8C"/>
    <w:rsid w:val="00FE56DA"/>
    <w:rsid w:val="00FE5719"/>
    <w:rsid w:val="00FE61FB"/>
    <w:rsid w:val="00FE7189"/>
    <w:rsid w:val="00FE79EF"/>
    <w:rsid w:val="00FE7B41"/>
    <w:rsid w:val="00FF3E2E"/>
    <w:rsid w:val="00FF46F8"/>
    <w:rsid w:val="00FF594A"/>
    <w:rsid w:val="00FF62BF"/>
    <w:rsid w:val="00FF689D"/>
    <w:rsid w:val="00FF7361"/>
    <w:rsid w:val="00FF7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C478D5D"/>
  <w15:chartTrackingRefBased/>
  <w15:docId w15:val="{4E79F48E-77F2-448C-A22A-0BBB38C8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7850"/>
    <w:pPr>
      <w:overflowPunct w:val="0"/>
      <w:autoSpaceDE w:val="0"/>
      <w:autoSpaceDN w:val="0"/>
      <w:adjustRightInd w:val="0"/>
      <w:textAlignment w:val="baseline"/>
    </w:pPr>
    <w:rPr>
      <w:rFonts w:ascii="Arial" w:hAnsi="Arial"/>
      <w:lang w:val="en-US" w:eastAsia="en-US"/>
    </w:rPr>
  </w:style>
  <w:style w:type="paragraph" w:styleId="Heading1">
    <w:name w:val="heading 1"/>
    <w:basedOn w:val="Normal"/>
    <w:next w:val="Normal"/>
    <w:qFormat/>
    <w:pPr>
      <w:keepNext/>
      <w:outlineLvl w:val="0"/>
    </w:pPr>
    <w:rPr>
      <w:b/>
      <w:bCs/>
      <w:i/>
      <w:iCs/>
    </w:rPr>
  </w:style>
  <w:style w:type="paragraph" w:styleId="Heading2">
    <w:name w:val="heading 2"/>
    <w:basedOn w:val="Normal"/>
    <w:next w:val="Normal"/>
    <w:qFormat/>
    <w:pPr>
      <w:keepNext/>
      <w:tabs>
        <w:tab w:val="left" w:pos="144"/>
      </w:tabs>
      <w:jc w:val="center"/>
      <w:outlineLvl w:val="1"/>
    </w:pPr>
    <w:rPr>
      <w:b/>
      <w:bCs/>
    </w:rPr>
  </w:style>
  <w:style w:type="paragraph" w:styleId="Heading3">
    <w:name w:val="heading 3"/>
    <w:basedOn w:val="Normal"/>
    <w:next w:val="Normal"/>
    <w:qFormat/>
    <w:pPr>
      <w:keepNext/>
      <w:tabs>
        <w:tab w:val="left" w:pos="144"/>
      </w:tabs>
      <w:outlineLvl w:val="2"/>
    </w:pPr>
    <w:rPr>
      <w:b/>
      <w:bCs/>
    </w:rPr>
  </w:style>
  <w:style w:type="paragraph" w:styleId="Heading4">
    <w:name w:val="heading 4"/>
    <w:basedOn w:val="Normal"/>
    <w:next w:val="Normal"/>
    <w:qFormat/>
    <w:pPr>
      <w:keepNext/>
      <w:ind w:left="144"/>
      <w:outlineLvl w:val="3"/>
    </w:pPr>
    <w:rPr>
      <w:b/>
      <w:iCs/>
    </w:rPr>
  </w:style>
  <w:style w:type="character" w:default="1" w:styleId="DefaultParagraphFont">
    <w:name w:val="Default Paragraph Font"/>
    <w:semiHidden/>
    <w:rsid w:val="00967850"/>
  </w:style>
  <w:style w:type="table" w:default="1" w:styleId="TableNormal">
    <w:name w:val="Normal Table"/>
    <w:semiHidden/>
    <w:rsid w:val="00BC4CDB"/>
    <w:tblPr>
      <w:tblInd w:w="0" w:type="dxa"/>
      <w:tblCellMar>
        <w:top w:w="0" w:type="dxa"/>
        <w:left w:w="108" w:type="dxa"/>
        <w:bottom w:w="0" w:type="dxa"/>
        <w:right w:w="108" w:type="dxa"/>
      </w:tblCellMar>
    </w:tblPr>
  </w:style>
  <w:style w:type="numbering" w:default="1" w:styleId="NoList">
    <w:name w:val="No List"/>
    <w:semiHidden/>
    <w:rsid w:val="00967850"/>
  </w:style>
  <w:style w:type="character" w:styleId="PageNumber">
    <w:name w:val="page number"/>
    <w:basedOn w:val="DefaultParagraphFont"/>
    <w:rsid w:val="00967850"/>
  </w:style>
  <w:style w:type="paragraph" w:customStyle="1" w:styleId="PageTitle">
    <w:name w:val="Page Title"/>
    <w:basedOn w:val="Normal"/>
    <w:next w:val="Normal"/>
    <w:rsid w:val="00967850"/>
    <w:pPr>
      <w:jc w:val="center"/>
    </w:pPr>
    <w:rPr>
      <w:b/>
      <w:sz w:val="36"/>
    </w:rPr>
  </w:style>
  <w:style w:type="paragraph" w:styleId="Footer">
    <w:name w:val="footer"/>
    <w:basedOn w:val="Normal"/>
    <w:link w:val="FooterChar"/>
  </w:style>
  <w:style w:type="paragraph" w:styleId="BodyText">
    <w:name w:val="Body Text"/>
    <w:basedOn w:val="Normal"/>
    <w:pPr>
      <w:tabs>
        <w:tab w:val="left" w:pos="144"/>
      </w:tabs>
      <w:jc w:val="center"/>
    </w:pPr>
    <w:rPr>
      <w:b/>
      <w:bCs/>
    </w:rPr>
  </w:style>
  <w:style w:type="character" w:customStyle="1" w:styleId="Wers">
    <w:name w:val="Wers"/>
    <w:rsid w:val="00967850"/>
    <w:rPr>
      <w:noProof/>
      <w:vanish/>
      <w:color w:val="FFFFFF"/>
      <w:sz w:val="17"/>
      <w:szCs w:val="17"/>
      <w:shd w:val="clear" w:color="auto" w:fill="FF9900"/>
    </w:rPr>
  </w:style>
  <w:style w:type="paragraph" w:customStyle="1" w:styleId="RSEBulletedList">
    <w:name w:val="RSE Bulleted List"/>
    <w:basedOn w:val="Normal"/>
    <w:rsid w:val="00467A4B"/>
    <w:pPr>
      <w:keepNext/>
      <w:keepLines/>
      <w:tabs>
        <w:tab w:val="num" w:pos="360"/>
      </w:tabs>
      <w:ind w:left="360" w:hanging="216"/>
    </w:pPr>
  </w:style>
  <w:style w:type="paragraph" w:styleId="FootnoteText">
    <w:name w:val="footnote text"/>
    <w:basedOn w:val="Normal"/>
    <w:link w:val="FootnoteTextChar"/>
    <w:rsid w:val="002957C2"/>
  </w:style>
  <w:style w:type="character" w:customStyle="1" w:styleId="FootnoteTextChar">
    <w:name w:val="Footnote Text Char"/>
    <w:link w:val="FootnoteText"/>
    <w:rsid w:val="002957C2"/>
    <w:rPr>
      <w:rFonts w:ascii="Arial" w:hAnsi="Arial"/>
    </w:rPr>
  </w:style>
  <w:style w:type="character" w:styleId="FootnoteReference">
    <w:name w:val="footnote reference"/>
    <w:rsid w:val="002957C2"/>
    <w:rPr>
      <w:vertAlign w:val="superscript"/>
    </w:rPr>
  </w:style>
  <w:style w:type="character" w:styleId="CommentReference">
    <w:name w:val="annotation reference"/>
    <w:rsid w:val="00F036C4"/>
    <w:rPr>
      <w:sz w:val="16"/>
      <w:szCs w:val="16"/>
    </w:rPr>
  </w:style>
  <w:style w:type="paragraph" w:styleId="CommentText">
    <w:name w:val="annotation text"/>
    <w:basedOn w:val="Normal"/>
    <w:link w:val="CommentTextChar"/>
    <w:rsid w:val="00F036C4"/>
  </w:style>
  <w:style w:type="character" w:customStyle="1" w:styleId="CommentTextChar">
    <w:name w:val="Comment Text Char"/>
    <w:link w:val="CommentText"/>
    <w:rsid w:val="00F036C4"/>
    <w:rPr>
      <w:rFonts w:ascii="Arial" w:hAnsi="Arial"/>
    </w:rPr>
  </w:style>
  <w:style w:type="character" w:customStyle="1" w:styleId="Usc">
    <w:name w:val="Usc"/>
    <w:rsid w:val="00967850"/>
    <w:rPr>
      <w:vanish/>
      <w:color w:val="FFFFFF"/>
      <w:sz w:val="17"/>
      <w:szCs w:val="17"/>
      <w:shd w:val="clear" w:color="auto" w:fill="00B0F0"/>
    </w:rPr>
  </w:style>
  <w:style w:type="character" w:customStyle="1" w:styleId="SysDesc">
    <w:name w:val="SysDesc"/>
    <w:rsid w:val="00967850"/>
    <w:rPr>
      <w:noProof/>
      <w:vanish/>
      <w:color w:val="FFFFFF"/>
      <w:szCs w:val="17"/>
      <w:bdr w:val="none" w:sz="0" w:space="0" w:color="auto"/>
      <w:shd w:val="clear" w:color="auto" w:fill="00B050"/>
    </w:rPr>
  </w:style>
  <w:style w:type="paragraph" w:styleId="Header">
    <w:name w:val="header"/>
    <w:basedOn w:val="Normal"/>
    <w:link w:val="HeaderChar"/>
    <w:rsid w:val="00AD4FD9"/>
  </w:style>
  <w:style w:type="character" w:customStyle="1" w:styleId="HeaderChar">
    <w:name w:val="Header Char"/>
    <w:link w:val="Header"/>
    <w:rsid w:val="00AD4FD9"/>
    <w:rPr>
      <w:rFonts w:ascii="Arial" w:hAnsi="Arial"/>
    </w:rPr>
  </w:style>
  <w:style w:type="character" w:styleId="Hyperlink">
    <w:name w:val="Hyperlink"/>
    <w:rsid w:val="00916F9F"/>
    <w:rPr>
      <w:color w:val="0563C1"/>
      <w:u w:val="single"/>
    </w:rPr>
  </w:style>
  <w:style w:type="character" w:styleId="FollowedHyperlink">
    <w:name w:val="FollowedHyperlink"/>
    <w:rsid w:val="00483C6D"/>
    <w:rPr>
      <w:color w:val="954F72"/>
      <w:u w:val="single"/>
    </w:rPr>
  </w:style>
  <w:style w:type="character" w:styleId="UnresolvedMention">
    <w:name w:val="Unresolved Mention"/>
    <w:uiPriority w:val="99"/>
    <w:semiHidden/>
    <w:unhideWhenUsed/>
    <w:rsid w:val="00141CD7"/>
    <w:rPr>
      <w:color w:val="605E5C"/>
      <w:shd w:val="clear" w:color="auto" w:fill="E1DFDD"/>
    </w:rPr>
  </w:style>
  <w:style w:type="paragraph" w:styleId="BalloonText">
    <w:name w:val="Balloon Text"/>
    <w:basedOn w:val="Normal"/>
    <w:link w:val="BalloonTextChar"/>
    <w:rsid w:val="00A52288"/>
    <w:rPr>
      <w:rFonts w:ascii="Segoe UI" w:hAnsi="Segoe UI" w:cs="Segoe UI"/>
      <w:sz w:val="18"/>
      <w:szCs w:val="18"/>
    </w:rPr>
  </w:style>
  <w:style w:type="character" w:customStyle="1" w:styleId="BalloonTextChar">
    <w:name w:val="Balloon Text Char"/>
    <w:link w:val="BalloonText"/>
    <w:rsid w:val="00A52288"/>
    <w:rPr>
      <w:rFonts w:ascii="Segoe UI" w:hAnsi="Segoe UI" w:cs="Segoe UI"/>
      <w:sz w:val="18"/>
      <w:szCs w:val="18"/>
    </w:rPr>
  </w:style>
  <w:style w:type="paragraph" w:customStyle="1" w:styleId="PWTTableTitle">
    <w:name w:val="PWTTableTitle"/>
    <w:basedOn w:val="Normal"/>
    <w:next w:val="Normal"/>
    <w:rsid w:val="00967850"/>
    <w:pPr>
      <w:keepNext/>
      <w:spacing w:after="320" w:line="340" w:lineRule="exact"/>
      <w:jc w:val="center"/>
    </w:pPr>
    <w:rPr>
      <w:b/>
      <w:sz w:val="36"/>
    </w:rPr>
  </w:style>
  <w:style w:type="paragraph" w:customStyle="1" w:styleId="Heading">
    <w:name w:val="Heading"/>
    <w:basedOn w:val="PageTitle"/>
    <w:rsid w:val="00967850"/>
  </w:style>
  <w:style w:type="paragraph" w:customStyle="1" w:styleId="PDTableTitle">
    <w:name w:val="PDTableTitle"/>
    <w:basedOn w:val="Normal"/>
    <w:next w:val="Normal"/>
    <w:rsid w:val="00967850"/>
    <w:pPr>
      <w:keepNext/>
      <w:spacing w:after="120" w:line="340" w:lineRule="exact"/>
      <w:jc w:val="center"/>
    </w:pPr>
    <w:rPr>
      <w:b/>
      <w:sz w:val="36"/>
    </w:rPr>
  </w:style>
  <w:style w:type="paragraph" w:customStyle="1" w:styleId="MarketName">
    <w:name w:val="Market Name"/>
    <w:basedOn w:val="Normal"/>
    <w:next w:val="Normal"/>
    <w:rsid w:val="00967850"/>
    <w:pPr>
      <w:jc w:val="center"/>
    </w:pPr>
    <w:rPr>
      <w:b/>
    </w:rPr>
  </w:style>
  <w:style w:type="paragraph" w:customStyle="1" w:styleId="RSEEmdashBullet">
    <w:name w:val="RSE Emdash Bullet"/>
    <w:next w:val="Normal"/>
    <w:rsid w:val="00967850"/>
    <w:pPr>
      <w:widowControl w:val="0"/>
      <w:numPr>
        <w:numId w:val="3"/>
      </w:numPr>
    </w:pPr>
    <w:rPr>
      <w:rFonts w:ascii="Arial" w:hAnsi="Arial"/>
      <w:lang w:val="en-US" w:eastAsia="en-US"/>
    </w:rPr>
  </w:style>
  <w:style w:type="paragraph" w:customStyle="1" w:styleId="RSERoundBullet">
    <w:name w:val="RSE Round Bullet"/>
    <w:next w:val="Normal"/>
    <w:rsid w:val="00967850"/>
    <w:pPr>
      <w:widowControl w:val="0"/>
      <w:numPr>
        <w:numId w:val="2"/>
      </w:numPr>
    </w:pPr>
    <w:rPr>
      <w:rFonts w:ascii="Arial" w:hAnsi="Arial"/>
      <w:lang w:val="en-US" w:eastAsia="en-US"/>
    </w:rPr>
  </w:style>
  <w:style w:type="paragraph" w:customStyle="1" w:styleId="RSEStarBullet">
    <w:name w:val="RSE Star Bullet"/>
    <w:next w:val="Normal"/>
    <w:rsid w:val="00967850"/>
    <w:pPr>
      <w:widowControl w:val="0"/>
      <w:numPr>
        <w:numId w:val="1"/>
      </w:numPr>
    </w:pPr>
    <w:rPr>
      <w:rFonts w:ascii="Arial" w:hAnsi="Arial"/>
      <w:lang w:val="en-US" w:eastAsia="en-US"/>
    </w:rPr>
  </w:style>
  <w:style w:type="paragraph" w:customStyle="1" w:styleId="RSRowData">
    <w:name w:val="RS Row Data"/>
    <w:basedOn w:val="Normal"/>
    <w:rsid w:val="00307CAD"/>
    <w:pPr>
      <w:spacing w:before="40" w:after="40"/>
      <w:ind w:left="360" w:hanging="144"/>
    </w:pPr>
  </w:style>
  <w:style w:type="numbering" w:customStyle="1" w:styleId="RSE1stLevelBullet">
    <w:name w:val="RSE 1st Level Bullet"/>
    <w:basedOn w:val="NoList"/>
    <w:rsid w:val="00307CAD"/>
    <w:pPr>
      <w:numPr>
        <w:numId w:val="4"/>
      </w:numPr>
    </w:pPr>
  </w:style>
  <w:style w:type="numbering" w:customStyle="1" w:styleId="RSE2ndLevelBullet">
    <w:name w:val="RSE 2nd Level Bullet"/>
    <w:basedOn w:val="NoList"/>
    <w:rsid w:val="00307CAD"/>
    <w:pPr>
      <w:numPr>
        <w:numId w:val="5"/>
      </w:numPr>
    </w:pPr>
  </w:style>
  <w:style w:type="paragraph" w:customStyle="1" w:styleId="RSHeadData8p9l">
    <w:name w:val="RSHeadData8p9l"/>
    <w:basedOn w:val="Normal"/>
    <w:rsid w:val="00307CAD"/>
    <w:pPr>
      <w:keepNext/>
      <w:spacing w:before="32" w:after="32" w:line="180" w:lineRule="exact"/>
      <w:ind w:left="216" w:hanging="144"/>
    </w:pPr>
    <w:rPr>
      <w:b/>
      <w:sz w:val="16"/>
    </w:rPr>
  </w:style>
  <w:style w:type="paragraph" w:customStyle="1" w:styleId="RSRowData8p9l">
    <w:name w:val="RSRowData8p9l"/>
    <w:basedOn w:val="Normal"/>
    <w:rsid w:val="00307CAD"/>
    <w:pPr>
      <w:spacing w:before="32" w:after="32" w:line="180" w:lineRule="exact"/>
      <w:ind w:left="360" w:hanging="144"/>
    </w:pPr>
    <w:rPr>
      <w:sz w:val="16"/>
    </w:rPr>
  </w:style>
  <w:style w:type="character" w:customStyle="1" w:styleId="FooterChar">
    <w:name w:val="Footer Char"/>
    <w:link w:val="Footer"/>
    <w:rsid w:val="00307CAD"/>
    <w:rPr>
      <w:rFonts w:ascii="Arial" w:hAnsi="Arial"/>
    </w:rPr>
  </w:style>
  <w:style w:type="paragraph" w:customStyle="1" w:styleId="MSERow">
    <w:name w:val="MSERow"/>
    <w:basedOn w:val="Normal"/>
    <w:rsid w:val="00307CAD"/>
    <w:pPr>
      <w:ind w:left="158"/>
    </w:pPr>
    <w:rPr>
      <w:rFonts w:ascii="Book Antiqua" w:hAnsi="Book Antiqua"/>
      <w:b/>
      <w:bCs/>
      <w:sz w:val="36"/>
    </w:rPr>
  </w:style>
  <w:style w:type="paragraph" w:styleId="Revision">
    <w:name w:val="Revision"/>
    <w:hidden/>
    <w:uiPriority w:val="99"/>
    <w:semiHidden/>
    <w:rsid w:val="00D452E9"/>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siriusxm.com/" TargetMode="External"/><Relationship Id="rId26" Type="http://schemas.openxmlformats.org/officeDocument/2006/relationships/footer" Target="footer7.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1.xml"/><Relationship Id="rId42" Type="http://schemas.openxmlformats.org/officeDocument/2006/relationships/image" Target="media/image2.jpeg"/><Relationship Id="rId47" Type="http://schemas.openxmlformats.org/officeDocument/2006/relationships/image" Target="media/image7.jpeg"/><Relationship Id="rId50" Type="http://schemas.openxmlformats.org/officeDocument/2006/relationships/header" Target="header16.xml"/><Relationship Id="rId55"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image" Target="media/image5.jpeg"/><Relationship Id="rId53" Type="http://schemas.openxmlformats.org/officeDocument/2006/relationships/footer" Target="footer17.xml"/><Relationship Id="rId5" Type="http://schemas.openxmlformats.org/officeDocument/2006/relationships/webSettings" Target="webSettings.xml"/><Relationship Id="rId19" Type="http://schemas.openxmlformats.org/officeDocument/2006/relationships/hyperlink" Target="http://www.siriusxm.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fordesourcebook.com" TargetMode="Externa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image" Target="media/image3.png"/><Relationship Id="rId48" Type="http://schemas.openxmlformats.org/officeDocument/2006/relationships/header" Target="header15.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fleet.ford.com" TargetMode="Externa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image" Target="media/image6.jpeg"/><Relationship Id="rId20" Type="http://schemas.openxmlformats.org/officeDocument/2006/relationships/hyperlink" Target="https://listenercare.siriusxm.com/prweb/PRServletCustom/app/ExternalKM_/2mCjkZJmJzJpF3H6n23o7yKoXlG1DKNO*/!STANDARD?pzuiactionzzz=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*" TargetMode="External"/><Relationship Id="rId41" Type="http://schemas.openxmlformats.org/officeDocument/2006/relationships/image" Target="media/image1.jpeg"/><Relationship Id="rId54"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footer" Target="footer15.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image" Target="media/image4.jpeg"/><Relationship Id="rId52"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41\AppData\Roaming\Microsoft\Templates\Final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90538-2933-4710-BA05-42851AAD1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FinalDoc</Template>
  <TotalTime>2</TotalTime>
  <Pages>23</Pages>
  <Words>7595</Words>
  <Characters>43293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2001 EXPLORER SPORT MAJOR PRODUCT CHANGES PAGE</vt:lpstr>
    </vt:vector>
  </TitlesOfParts>
  <Company>Ajilon</Company>
  <LinksUpToDate>false</LinksUpToDate>
  <CharactersWithSpaces>50787</CharactersWithSpaces>
  <SharedDoc>false</SharedDoc>
  <HLinks>
    <vt:vector size="30" baseType="variant">
      <vt:variant>
        <vt:i4>2752587</vt:i4>
      </vt:variant>
      <vt:variant>
        <vt:i4>21</vt:i4>
      </vt:variant>
      <vt:variant>
        <vt:i4>0</vt:i4>
      </vt:variant>
      <vt:variant>
        <vt:i4>5</vt:i4>
      </vt:variant>
      <vt:variant>
        <vt:lpwstr>https://listenercare.siriusxm.com/prweb/PRServletCustom/app/ExternalKM_/2mCjkZJmJzJpF3H6n23o7yKoXlG1DKNO*/!STANDARD?pzuiactionzzz=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*</vt:lpwstr>
      </vt:variant>
      <vt:variant>
        <vt:lpwstr/>
      </vt:variant>
      <vt:variant>
        <vt:i4>4784192</vt:i4>
      </vt:variant>
      <vt:variant>
        <vt:i4>18</vt:i4>
      </vt:variant>
      <vt:variant>
        <vt:i4>0</vt:i4>
      </vt:variant>
      <vt:variant>
        <vt:i4>5</vt:i4>
      </vt:variant>
      <vt:variant>
        <vt:lpwstr>http://www.siriusxm.com/</vt:lpwstr>
      </vt:variant>
      <vt:variant>
        <vt:lpwstr/>
      </vt:variant>
      <vt:variant>
        <vt:i4>5767181</vt:i4>
      </vt:variant>
      <vt:variant>
        <vt:i4>15</vt:i4>
      </vt:variant>
      <vt:variant>
        <vt:i4>0</vt:i4>
      </vt:variant>
      <vt:variant>
        <vt:i4>5</vt:i4>
      </vt:variant>
      <vt:variant>
        <vt:lpwstr>https://www.siriusxm.com/</vt:lpwstr>
      </vt:variant>
      <vt:variant>
        <vt:lpwstr/>
      </vt:variant>
      <vt:variant>
        <vt:i4>2490482</vt:i4>
      </vt:variant>
      <vt:variant>
        <vt:i4>12</vt:i4>
      </vt:variant>
      <vt:variant>
        <vt:i4>0</vt:i4>
      </vt:variant>
      <vt:variant>
        <vt:i4>5</vt:i4>
      </vt:variant>
      <vt:variant>
        <vt:lpwstr>http://www.fleet.ford.com/</vt:lpwstr>
      </vt:variant>
      <vt:variant>
        <vt:lpwstr/>
      </vt:variant>
      <vt:variant>
        <vt:i4>2621554</vt:i4>
      </vt:variant>
      <vt:variant>
        <vt:i4>0</vt:i4>
      </vt:variant>
      <vt:variant>
        <vt:i4>0</vt:i4>
      </vt:variant>
      <vt:variant>
        <vt:i4>5</vt:i4>
      </vt:variant>
      <vt:variant>
        <vt:lpwstr>http://www.fordesourcebook.com/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2001 EXPLORER SPORT MAJOR PRODUCT CHANGES PAGE</dc:title>
  <dc:subject/>
  <dc:creator>Ford</dc:creator>
  <cp:keywords/>
  <dc:description/>
  <cp:lastModifiedBy>Sai Raj Deep Thikkisetty</cp:lastModifiedBy>
  <cp:revision>3</cp:revision>
  <cp:lastPrinted>1999-03-01T10:40:00Z</cp:lastPrinted>
  <dcterms:created xsi:type="dcterms:W3CDTF">2024-07-01T09:24:00Z</dcterms:created>
  <dcterms:modified xsi:type="dcterms:W3CDTF">2024-07-01T09:24:00Z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gtDivision">
    <vt:lpwstr>F</vt:lpwstr>
  </property>
  <property fmtid="{D5CDD505-2E9C-101B-9397-08002B2CF9AE}" pid="3" name="ogtPageType">
    <vt:lpwstr>Vehicle Combined</vt:lpwstr>
  </property>
</Properties>
</file>